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909" w:rsidRDefault="00ED0909" w:rsidP="00ED0909">
      <w:pPr>
        <w:pStyle w:val="Titre1"/>
      </w:pPr>
      <w:r>
        <w:t>Train Avant de Twingo - DAE (Direction assistée éle&amp;ctrique)</w:t>
      </w:r>
    </w:p>
    <w:p w:rsidR="00ED0909" w:rsidRDefault="00ED0909" w:rsidP="00ED0909">
      <w:pPr>
        <w:jc w:val="center"/>
        <w:rPr>
          <w:rFonts w:ascii="Times New Roman" w:hAnsi="Times New Roman"/>
        </w:rPr>
      </w:pPr>
      <w:r>
        <w:rPr>
          <w:rFonts w:cs="Arial"/>
          <w:noProof/>
          <w:color w:val="282828"/>
          <w:sz w:val="21"/>
          <w:szCs w:val="21"/>
          <w:lang w:eastAsia="fr-FR" w:bidi="ar-SA"/>
        </w:rPr>
        <w:drawing>
          <wp:inline distT="0" distB="0" distL="0" distR="0">
            <wp:extent cx="2771981" cy="2692444"/>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5225" cy="2695595"/>
                    </a:xfrm>
                    <a:prstGeom prst="rect">
                      <a:avLst/>
                    </a:prstGeom>
                    <a:noFill/>
                    <a:ln>
                      <a:noFill/>
                    </a:ln>
                  </pic:spPr>
                </pic:pic>
              </a:graphicData>
            </a:graphic>
          </wp:inline>
        </w:drawing>
      </w:r>
    </w:p>
    <w:p w:rsidR="00ED0909" w:rsidRPr="00ED0909" w:rsidRDefault="00ED0909" w:rsidP="00ED0909">
      <w:pPr>
        <w:pStyle w:val="Titre2"/>
      </w:pPr>
      <w:r w:rsidRPr="00ED0909">
        <w:t>Mise en situation</w:t>
      </w:r>
    </w:p>
    <w:p w:rsidR="00ED0909" w:rsidRPr="00ED0909" w:rsidRDefault="00ED0909" w:rsidP="00ED0909">
      <w:pPr>
        <w:rPr>
          <w:spacing w:val="-4"/>
          <w:szCs w:val="24"/>
        </w:rPr>
      </w:pPr>
    </w:p>
    <w:p w:rsidR="00ED0909" w:rsidRPr="00ED0909" w:rsidRDefault="00ED0909" w:rsidP="00ED0909">
      <w:pPr>
        <w:rPr>
          <w:spacing w:val="-4"/>
          <w:szCs w:val="24"/>
        </w:rPr>
      </w:pPr>
      <w:r>
        <w:rPr>
          <w:spacing w:val="-4"/>
          <w:szCs w:val="24"/>
        </w:rPr>
        <w:sym w:font="Symbol" w:char="F0B7"/>
      </w:r>
      <w:r>
        <w:rPr>
          <w:spacing w:val="-4"/>
          <w:szCs w:val="24"/>
        </w:rPr>
        <w:t xml:space="preserve"> </w:t>
      </w:r>
      <w:r w:rsidRPr="00ED0909">
        <w:rPr>
          <w:spacing w:val="-4"/>
          <w:szCs w:val="24"/>
        </w:rPr>
        <w:t>Les normes d’ergonomie en automobile définissent une valeur maxi de couple au volant à développer par l’utilisateur d’un véhicule.</w:t>
      </w:r>
      <w:r>
        <w:rPr>
          <w:spacing w:val="-4"/>
          <w:szCs w:val="24"/>
        </w:rPr>
        <w:t xml:space="preserve"> </w:t>
      </w:r>
      <w:r w:rsidRPr="00ED0909">
        <w:rPr>
          <w:spacing w:val="-4"/>
          <w:szCs w:val="24"/>
        </w:rPr>
        <w:t>Le mécanisme de direction assistée électrique de TWINGO est décrit par le schéma ci-dessous :</w:t>
      </w:r>
    </w:p>
    <w:p w:rsidR="00ED0909" w:rsidRPr="00ED0909" w:rsidRDefault="00ED0909" w:rsidP="00ED0909">
      <w:pPr>
        <w:rPr>
          <w:spacing w:val="-4"/>
          <w:szCs w:val="24"/>
        </w:rPr>
      </w:pPr>
      <w:r>
        <w:rPr>
          <w:noProof/>
          <w:spacing w:val="-4"/>
          <w:szCs w:val="24"/>
          <w:lang w:eastAsia="fr-FR" w:bidi="ar-SA"/>
        </w:rPr>
        <w:drawing>
          <wp:anchor distT="0" distB="0" distL="114300" distR="114300" simplePos="0" relativeHeight="251670528" behindDoc="0" locked="0" layoutInCell="1" allowOverlap="1">
            <wp:simplePos x="0" y="0"/>
            <wp:positionH relativeFrom="column">
              <wp:posOffset>2955681</wp:posOffset>
            </wp:positionH>
            <wp:positionV relativeFrom="paragraph">
              <wp:posOffset>483710</wp:posOffset>
            </wp:positionV>
            <wp:extent cx="2630365" cy="1102520"/>
            <wp:effectExtent l="19050" t="0" r="0" b="0"/>
            <wp:wrapNone/>
            <wp:docPr id="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4155" t="83115" r="52912"/>
                    <a:stretch>
                      <a:fillRect/>
                    </a:stretch>
                  </pic:blipFill>
                  <pic:spPr bwMode="auto">
                    <a:xfrm>
                      <a:off x="0" y="0"/>
                      <a:ext cx="2638318" cy="1105854"/>
                    </a:xfrm>
                    <a:prstGeom prst="rect">
                      <a:avLst/>
                    </a:prstGeom>
                    <a:noFill/>
                    <a:ln w="9525">
                      <a:noFill/>
                      <a:miter lim="800000"/>
                      <a:headEnd/>
                      <a:tailEnd/>
                    </a:ln>
                  </pic:spPr>
                </pic:pic>
              </a:graphicData>
            </a:graphic>
          </wp:anchor>
        </w:drawing>
      </w:r>
      <w:r w:rsidRPr="00ED0909">
        <w:rPr>
          <w:noProof/>
          <w:spacing w:val="-4"/>
          <w:szCs w:val="24"/>
          <w:lang w:eastAsia="fr-FR" w:bidi="ar-SA"/>
        </w:rPr>
        <w:drawing>
          <wp:inline distT="0" distB="0" distL="0" distR="0">
            <wp:extent cx="2817935" cy="2767499"/>
            <wp:effectExtent l="19050" t="0" r="146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r="15379" b="22098"/>
                    <a:stretch>
                      <a:fillRect/>
                    </a:stretch>
                  </pic:blipFill>
                  <pic:spPr bwMode="auto">
                    <a:xfrm>
                      <a:off x="0" y="0"/>
                      <a:ext cx="2818926" cy="2768473"/>
                    </a:xfrm>
                    <a:prstGeom prst="rect">
                      <a:avLst/>
                    </a:prstGeom>
                    <a:noFill/>
                    <a:ln w="9525">
                      <a:noFill/>
                      <a:miter lim="800000"/>
                      <a:headEnd/>
                      <a:tailEnd/>
                    </a:ln>
                  </pic:spPr>
                </pic:pic>
              </a:graphicData>
            </a:graphic>
          </wp:inline>
        </w:drawing>
      </w:r>
      <w:r>
        <w:rPr>
          <w:spacing w:val="-4"/>
          <w:szCs w:val="24"/>
        </w:rPr>
        <w:t xml:space="preserve">   </w:t>
      </w:r>
      <w:r w:rsidRPr="00ED0909">
        <w:rPr>
          <w:noProof/>
          <w:spacing w:val="-4"/>
          <w:szCs w:val="24"/>
          <w:lang w:eastAsia="fr-FR" w:bidi="ar-SA"/>
        </w:rPr>
        <w:drawing>
          <wp:inline distT="0" distB="0" distL="0" distR="0">
            <wp:extent cx="2729929" cy="1178169"/>
            <wp:effectExtent l="1905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49743" t="83115" r="8544"/>
                    <a:stretch>
                      <a:fillRect/>
                    </a:stretch>
                  </pic:blipFill>
                  <pic:spPr bwMode="auto">
                    <a:xfrm>
                      <a:off x="0" y="0"/>
                      <a:ext cx="2729929" cy="1178169"/>
                    </a:xfrm>
                    <a:prstGeom prst="rect">
                      <a:avLst/>
                    </a:prstGeom>
                    <a:noFill/>
                    <a:ln w="9525">
                      <a:noFill/>
                      <a:miter lim="800000"/>
                      <a:headEnd/>
                      <a:tailEnd/>
                    </a:ln>
                  </pic:spPr>
                </pic:pic>
              </a:graphicData>
            </a:graphic>
          </wp:inline>
        </w:drawing>
      </w:r>
    </w:p>
    <w:p w:rsidR="00ED0909" w:rsidRPr="00ED0909" w:rsidRDefault="00ED0909" w:rsidP="00ED0909">
      <w:pPr>
        <w:rPr>
          <w:spacing w:val="-4"/>
          <w:sz w:val="16"/>
          <w:szCs w:val="16"/>
        </w:rPr>
      </w:pPr>
    </w:p>
    <w:p w:rsidR="00ED0909" w:rsidRPr="00ED0909" w:rsidRDefault="00ED0909" w:rsidP="00ED0909">
      <w:pPr>
        <w:rPr>
          <w:szCs w:val="24"/>
        </w:rPr>
      </w:pPr>
      <w:r>
        <w:rPr>
          <w:szCs w:val="24"/>
        </w:rPr>
        <w:sym w:font="Symbol" w:char="F0B7"/>
      </w:r>
      <w:r>
        <w:rPr>
          <w:szCs w:val="24"/>
        </w:rPr>
        <w:t xml:space="preserve"> </w:t>
      </w:r>
      <w:r w:rsidRPr="00ED0909">
        <w:rPr>
          <w:szCs w:val="24"/>
        </w:rPr>
        <w:t xml:space="preserve">La fonction globale du système de direction est : </w:t>
      </w:r>
      <w:r w:rsidRPr="00ED0909">
        <w:rPr>
          <w:rStyle w:val="Titre9Car"/>
        </w:rPr>
        <w:t>ORIENTER les roues du véhicule</w:t>
      </w:r>
      <w:r w:rsidRPr="00ED0909">
        <w:rPr>
          <w:szCs w:val="24"/>
        </w:rPr>
        <w:t>.</w:t>
      </w:r>
    </w:p>
    <w:p w:rsidR="00ED0909" w:rsidRDefault="00ED0909" w:rsidP="00ED0909">
      <w:pPr>
        <w:rPr>
          <w:szCs w:val="24"/>
        </w:rPr>
      </w:pPr>
    </w:p>
    <w:p w:rsidR="00ED0909" w:rsidRDefault="00ED0909" w:rsidP="00ED0909">
      <w:pPr>
        <w:rPr>
          <w:szCs w:val="24"/>
        </w:rPr>
      </w:pPr>
      <w:r>
        <w:rPr>
          <w:szCs w:val="24"/>
        </w:rPr>
        <w:sym w:font="Symbol" w:char="F0B7"/>
      </w:r>
      <w:r>
        <w:rPr>
          <w:szCs w:val="24"/>
        </w:rPr>
        <w:t xml:space="preserve"> </w:t>
      </w:r>
      <w:r w:rsidR="00831524">
        <w:rPr>
          <w:szCs w:val="24"/>
        </w:rPr>
        <w:t>Les différents diagrammes SYSML de la DAE sont donnés ci-après.</w:t>
      </w:r>
    </w:p>
    <w:p w:rsidR="00831524" w:rsidRDefault="00831524" w:rsidP="00ED0909">
      <w:pPr>
        <w:rPr>
          <w:szCs w:val="24"/>
        </w:rPr>
        <w:sectPr w:rsidR="00831524" w:rsidSect="006334A5">
          <w:headerReference w:type="even" r:id="rId9"/>
          <w:headerReference w:type="default" r:id="rId10"/>
          <w:footerReference w:type="even" r:id="rId11"/>
          <w:footerReference w:type="default" r:id="rId12"/>
          <w:headerReference w:type="first" r:id="rId13"/>
          <w:footerReference w:type="first" r:id="rId14"/>
          <w:pgSz w:w="11907" w:h="16840" w:code="9"/>
          <w:pgMar w:top="720" w:right="720" w:bottom="720" w:left="720" w:header="720" w:footer="720" w:gutter="0"/>
          <w:cols w:space="720"/>
          <w:docGrid w:linePitch="299"/>
        </w:sectPr>
      </w:pPr>
    </w:p>
    <w:p w:rsidR="00831524" w:rsidRDefault="00831524" w:rsidP="00831524">
      <w:pPr>
        <w:pStyle w:val="Titre4"/>
      </w:pPr>
      <w:r>
        <w:lastRenderedPageBreak/>
        <w:t>Diagramme de cas d’utilisation et diagramme de contexte</w:t>
      </w:r>
    </w:p>
    <w:p w:rsidR="00831524" w:rsidRDefault="00831524" w:rsidP="00831524">
      <w:pPr>
        <w:jc w:val="center"/>
      </w:pPr>
      <w:r>
        <w:rPr>
          <w:noProof/>
          <w:lang w:eastAsia="fr-FR" w:bidi="ar-SA"/>
        </w:rPr>
        <w:drawing>
          <wp:inline distT="0" distB="0" distL="0" distR="0">
            <wp:extent cx="3017577" cy="1553165"/>
            <wp:effectExtent l="19050" t="0" r="0" b="0"/>
            <wp:docPr id="10" name="Image 9" descr="Diagramme de 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jpg"/>
                    <pic:cNvPicPr/>
                  </pic:nvPicPr>
                  <pic:blipFill>
                    <a:blip r:embed="rId15" cstate="print"/>
                    <a:stretch>
                      <a:fillRect/>
                    </a:stretch>
                  </pic:blipFill>
                  <pic:spPr>
                    <a:xfrm>
                      <a:off x="0" y="0"/>
                      <a:ext cx="3018453" cy="1553616"/>
                    </a:xfrm>
                    <a:prstGeom prst="rect">
                      <a:avLst/>
                    </a:prstGeom>
                  </pic:spPr>
                </pic:pic>
              </a:graphicData>
            </a:graphic>
          </wp:inline>
        </w:drawing>
      </w:r>
      <w:r>
        <w:t xml:space="preserve">                   </w:t>
      </w:r>
      <w:r>
        <w:rPr>
          <w:noProof/>
          <w:lang w:eastAsia="fr-FR" w:bidi="ar-SA"/>
        </w:rPr>
        <w:drawing>
          <wp:inline distT="0" distB="0" distL="0" distR="0">
            <wp:extent cx="2430723" cy="2395898"/>
            <wp:effectExtent l="19050" t="0" r="7677" b="0"/>
            <wp:docPr id="11" name="Image 10" descr="Diagramme de contex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ontexte.jpg"/>
                    <pic:cNvPicPr/>
                  </pic:nvPicPr>
                  <pic:blipFill>
                    <a:blip r:embed="rId16" cstate="print"/>
                    <a:stretch>
                      <a:fillRect/>
                    </a:stretch>
                  </pic:blipFill>
                  <pic:spPr>
                    <a:xfrm>
                      <a:off x="0" y="0"/>
                      <a:ext cx="2431326" cy="2396492"/>
                    </a:xfrm>
                    <a:prstGeom prst="rect">
                      <a:avLst/>
                    </a:prstGeom>
                  </pic:spPr>
                </pic:pic>
              </a:graphicData>
            </a:graphic>
          </wp:inline>
        </w:drawing>
      </w:r>
    </w:p>
    <w:p w:rsidR="00831524" w:rsidRDefault="00831524" w:rsidP="00831524"/>
    <w:p w:rsidR="00831524" w:rsidRDefault="00831524" w:rsidP="00831524">
      <w:pPr>
        <w:pStyle w:val="Titre4"/>
      </w:pPr>
      <w:r>
        <w:t>Diagramme des exigences</w:t>
      </w:r>
    </w:p>
    <w:p w:rsidR="00831524" w:rsidRPr="00831524" w:rsidRDefault="00831524" w:rsidP="00831524">
      <w:r>
        <w:rPr>
          <w:noProof/>
          <w:lang w:eastAsia="fr-FR" w:bidi="ar-SA"/>
        </w:rPr>
        <w:drawing>
          <wp:inline distT="0" distB="0" distL="0" distR="0">
            <wp:extent cx="6646545" cy="4592320"/>
            <wp:effectExtent l="19050" t="0" r="1905" b="0"/>
            <wp:docPr id="12" name="Image 11" descr="Diagramme d'exigences satis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xigences satisfy.jpg"/>
                    <pic:cNvPicPr/>
                  </pic:nvPicPr>
                  <pic:blipFill>
                    <a:blip r:embed="rId17" cstate="print"/>
                    <a:stretch>
                      <a:fillRect/>
                    </a:stretch>
                  </pic:blipFill>
                  <pic:spPr>
                    <a:xfrm>
                      <a:off x="0" y="0"/>
                      <a:ext cx="6646545" cy="4592320"/>
                    </a:xfrm>
                    <a:prstGeom prst="rect">
                      <a:avLst/>
                    </a:prstGeom>
                  </pic:spPr>
                </pic:pic>
              </a:graphicData>
            </a:graphic>
          </wp:inline>
        </w:drawing>
      </w:r>
    </w:p>
    <w:p w:rsidR="00ED0909" w:rsidRPr="00ED0909" w:rsidRDefault="00ED0909" w:rsidP="00ED0909">
      <w:pPr>
        <w:rPr>
          <w:sz w:val="16"/>
          <w:szCs w:val="16"/>
        </w:rPr>
      </w:pPr>
    </w:p>
    <w:p w:rsidR="00ED0909" w:rsidRPr="00ED0909" w:rsidRDefault="00ED0909" w:rsidP="00ED0909">
      <w:pPr>
        <w:jc w:val="center"/>
        <w:rPr>
          <w:szCs w:val="24"/>
        </w:rPr>
      </w:pPr>
    </w:p>
    <w:p w:rsidR="00ED0909" w:rsidRDefault="00ED0909" w:rsidP="00ED0909">
      <w:pPr>
        <w:rPr>
          <w:szCs w:val="24"/>
        </w:rPr>
      </w:pPr>
    </w:p>
    <w:p w:rsidR="004E4FDD" w:rsidRDefault="004E4FDD" w:rsidP="00ED0909">
      <w:pPr>
        <w:rPr>
          <w:szCs w:val="24"/>
        </w:rPr>
        <w:sectPr w:rsidR="004E4FDD" w:rsidSect="006334A5">
          <w:pgSz w:w="11907" w:h="16840" w:code="9"/>
          <w:pgMar w:top="720" w:right="720" w:bottom="720" w:left="720" w:header="720" w:footer="720" w:gutter="0"/>
          <w:cols w:space="720"/>
          <w:docGrid w:linePitch="299"/>
        </w:sectPr>
      </w:pPr>
    </w:p>
    <w:p w:rsidR="00ED0909" w:rsidRPr="00A67EEA" w:rsidRDefault="004E4FDD" w:rsidP="00ED0909">
      <w:pPr>
        <w:pStyle w:val="Titre2"/>
      </w:pPr>
      <w:r>
        <w:lastRenderedPageBreak/>
        <w:t>Exigence 1.6 : Transmettre le mouvement du volant à la crémaillère.</w:t>
      </w:r>
    </w:p>
    <w:p w:rsidR="00ED0909" w:rsidRPr="00A67EEA" w:rsidRDefault="00ED0909" w:rsidP="00ED0909">
      <w:pPr>
        <w:pStyle w:val="Titre3"/>
      </w:pPr>
      <w:r w:rsidRPr="00ED0909">
        <w:t>Présentation du mécanisme</w:t>
      </w:r>
    </w:p>
    <w:p w:rsidR="00ED0909" w:rsidRPr="00ED0909" w:rsidRDefault="00A67EEA" w:rsidP="00A67EEA">
      <w:r>
        <w:sym w:font="Symbol" w:char="F0B7"/>
      </w:r>
      <w:r>
        <w:t xml:space="preserve"> </w:t>
      </w:r>
      <w:r w:rsidR="00ED0909" w:rsidRPr="00ED0909">
        <w:t xml:space="preserve">La figure ci-dessous représente un modèle en vue de dessus du mécanisme de direction (attention sur le schéma, l’ensemble crémaillère a effectué une rotation autour de BB’ afin de ramener le pignon de crémaillère (7) dans le plan du </w:t>
      </w:r>
      <w:proofErr w:type="gramStart"/>
      <w:r w:rsidR="00ED0909" w:rsidRPr="00ED0909">
        <w:t xml:space="preserve">sol </w:t>
      </w:r>
      <w:proofErr w:type="gramEnd"/>
      <w:r w:rsidR="0031764B" w:rsidRPr="0031764B">
        <w:rPr>
          <w:position w:val="-12"/>
        </w:rPr>
        <w:object w:dxaOrig="520" w:dyaOrig="360">
          <v:shape id="_x0000_i1028" type="#_x0000_t75" style="width:25.8pt;height:18.25pt" o:ole="">
            <v:imagedata r:id="rId18" o:title=""/>
          </v:shape>
          <o:OLEObject Type="Embed" ProgID="Equation.DSMT4" ShapeID="_x0000_i1028" DrawAspect="Content" ObjectID="_1461139098" r:id="rId19"/>
        </w:object>
      </w:r>
      <w:r w:rsidR="00ED0909" w:rsidRPr="00ED0909">
        <w:t>.</w:t>
      </w:r>
    </w:p>
    <w:p w:rsidR="00ED0909" w:rsidRPr="00ED0909" w:rsidRDefault="00712237" w:rsidP="00ED0909">
      <w:pPr>
        <w:rPr>
          <w:szCs w:val="24"/>
        </w:rPr>
      </w:pPr>
      <w:r w:rsidRPr="00712237">
        <w:rPr>
          <w:noProof/>
        </w:rPr>
        <w:pict>
          <v:shapetype id="_x0000_t202" coordsize="21600,21600" o:spt="202" path="m,l,21600r21600,l21600,xe">
            <v:stroke joinstyle="miter"/>
            <v:path gradientshapeok="t" o:connecttype="rect"/>
          </v:shapetype>
          <v:shape id="Zone de texte 84" o:spid="_x0000_s1034" type="#_x0000_t202" style="position:absolute;left:0;text-align:left;margin-left:208.5pt;margin-top:4pt;width:1in;height:29.2pt;z-index:25166950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" fillcolor="window" stroked="f" strokeweight=".5pt">
            <v:textbox>
              <w:txbxContent>
                <w:p w:rsidR="00ED0909" w:rsidRDefault="00ED0909" w:rsidP="00ED0909">
                  <w:proofErr w:type="gramStart"/>
                  <w:r>
                    <w:t>y</w:t>
                  </w:r>
                  <w:proofErr w:type="gramEnd"/>
                </w:p>
              </w:txbxContent>
            </v:textbox>
          </v:shape>
        </w:pict>
      </w:r>
      <w:r w:rsidRPr="00712237">
        <w:rPr>
          <w:noProof/>
        </w:rPr>
        <w:pict>
          <v:shape id="Zone de texte 83" o:spid="_x0000_s1033" type="#_x0000_t202" style="position:absolute;left:0;text-align:left;margin-left:258.5pt;margin-top:26.4pt;width:1in;height:20.4pt;z-index:25166848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" fillcolor="white [3201]" stroked="f" strokeweight=".5pt">
            <v:textbox>
              <w:txbxContent>
                <w:p w:rsidR="00ED0909" w:rsidRDefault="00ED0909" w:rsidP="00ED0909">
                  <w:r>
                    <w:t>x</w:t>
                  </w:r>
                </w:p>
              </w:txbxContent>
            </v:textbox>
          </v:shape>
        </w:pict>
      </w:r>
      <w:r w:rsidRPr="00712237">
        <w:rPr>
          <w:noProof/>
        </w:rPr>
        <w:pict>
          <v:shapetype id="_x0000_t32" coordsize="21600,21600" o:spt="32" o:oned="t" path="m,l21600,21600e" filled="f">
            <v:path arrowok="t" fillok="f" o:connecttype="none"/>
            <o:lock v:ext="edit" shapetype="t"/>
          </v:shapetype>
          <v:shape id="Connecteur droit avec flèche 82" o:spid="_x0000_s1032" type="#_x0000_t32" style="position:absolute;left:0;text-align:left;margin-left:201.7pt;margin-top:6.8pt;width:1.2pt;height:52.8pt;flip:x y;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" strokecolor="black [3040]">
            <v:stroke endarrow="open"/>
          </v:shape>
        </w:pict>
      </w:r>
      <w:r w:rsidRPr="00712237">
        <w:rPr>
          <w:noProof/>
        </w:rPr>
        <w:pict>
          <v:shape id="Connecteur droit avec flèche 81" o:spid="_x0000_s1031" type="#_x0000_t32" style="position:absolute;left:0;text-align:left;margin-left:195.7pt;margin-top:50.8pt;width:70.8pt;height:.4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" strokecolor="black [3040]">
            <v:stroke endarrow="open"/>
          </v:shape>
        </w:pict>
      </w:r>
      <w:r w:rsidR="00ED0909" w:rsidRPr="00ED0909">
        <w:rPr>
          <w:noProof/>
          <w:lang w:eastAsia="fr-FR" w:bidi="ar-SA"/>
        </w:rPr>
        <w:drawing>
          <wp:inline distT="0" distB="0" distL="0" distR="0">
            <wp:extent cx="5704764" cy="2367787"/>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08569" cy="2369366"/>
                    </a:xfrm>
                    <a:prstGeom prst="rect">
                      <a:avLst/>
                    </a:prstGeom>
                  </pic:spPr>
                </pic:pic>
              </a:graphicData>
            </a:graphic>
          </wp:inline>
        </w:drawing>
      </w:r>
    </w:p>
    <w:p w:rsidR="00ED0909" w:rsidRPr="00ED0909" w:rsidRDefault="00712237" w:rsidP="00ED0909">
      <w:pPr>
        <w:rPr>
          <w:szCs w:val="24"/>
        </w:rPr>
      </w:pPr>
      <w:r>
        <w:rPr>
          <w:noProof/>
          <w:szCs w:val="24"/>
        </w:rPr>
        <w:pict>
          <v:shape id="Zone de texte 2" o:spid="_x0000_s1030" type="#_x0000_t202" style="position:absolute;left:0;text-align:left;margin-left:322.5pt;margin-top:14.8pt;width:159.6pt;height:52.8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">
            <v:textbox>
              <w:txbxContent>
                <w:p w:rsidR="00ED0909" w:rsidRDefault="00ED0909" w:rsidP="00ED0909">
                  <w:r>
                    <w:t>Modèle géométrique et cinématique de la direction en vue de dessus</w:t>
                  </w:r>
                </w:p>
              </w:txbxContent>
            </v:textbox>
          </v:shape>
        </w:pict>
      </w:r>
      <w:r w:rsidR="0031764B" w:rsidRPr="0031764B">
        <w:rPr>
          <w:position w:val="-92"/>
          <w:szCs w:val="24"/>
        </w:rPr>
        <w:object w:dxaOrig="5300" w:dyaOrig="1939">
          <v:shape id="_x0000_i1029" type="#_x0000_t75" style="width:264.35pt;height:96.7pt" o:ole="">
            <v:imagedata r:id="rId21" o:title=""/>
          </v:shape>
          <o:OLEObject Type="Embed" ProgID="Equation.DSMT4" ShapeID="_x0000_i1029" DrawAspect="Content" ObjectID="_1461139099" r:id="rId22"/>
        </w:object>
      </w:r>
    </w:p>
    <w:p w:rsidR="00ED0909" w:rsidRPr="00ED0909" w:rsidRDefault="00ED0909" w:rsidP="00ED0909">
      <w:pPr>
        <w:rPr>
          <w:i/>
          <w:sz w:val="16"/>
          <w:szCs w:val="16"/>
        </w:rPr>
      </w:pPr>
    </w:p>
    <w:p w:rsidR="00A67EEA" w:rsidRDefault="00ED0909" w:rsidP="00A67EEA">
      <w:pPr>
        <w:pStyle w:val="Titre5"/>
      </w:pPr>
      <w:r w:rsidRPr="00ED0909">
        <w:t xml:space="preserve">Remarque : </w:t>
      </w:r>
    </w:p>
    <w:p w:rsidR="00ED0909" w:rsidRPr="00A67EEA" w:rsidRDefault="00ED0909" w:rsidP="00A67EEA">
      <w:pPr>
        <w:pBdr>
          <w:left w:val="single" w:sz="8" w:space="4" w:color="auto"/>
        </w:pBdr>
        <w:jc w:val="left"/>
        <w:rPr>
          <w:szCs w:val="24"/>
        </w:rPr>
      </w:pPr>
      <w:r w:rsidRPr="00A67EEA">
        <w:rPr>
          <w:szCs w:val="24"/>
        </w:rPr>
        <w:t xml:space="preserve">Seule une modélisation tridimensionnelle permet une étude rigoureuse du train avant d’un véhicule (en particulier, l’axe de pivotement de chaque roue est en réalité incliné par rapport à la direction </w:t>
      </w:r>
      <w:proofErr w:type="gramStart"/>
      <w:r w:rsidRPr="00A67EEA">
        <w:rPr>
          <w:szCs w:val="24"/>
        </w:rPr>
        <w:t xml:space="preserve">verticale </w:t>
      </w:r>
      <w:r w:rsidR="0031764B" w:rsidRPr="0031764B">
        <w:rPr>
          <w:position w:val="-4"/>
          <w:szCs w:val="24"/>
        </w:rPr>
        <w:object w:dxaOrig="180" w:dyaOrig="260">
          <v:shape id="_x0000_i1030" type="#_x0000_t75" style="width:8.6pt;height:12.9pt" o:ole="">
            <v:imagedata r:id="rId23" o:title=""/>
          </v:shape>
          <o:OLEObject Type="Embed" ProgID="Equation.DSMT4" ShapeID="_x0000_i1030" DrawAspect="Content" ObjectID="_1461139100" r:id="rId24"/>
        </w:object>
      </w:r>
      <w:proofErr w:type="gramEnd"/>
      <w:r w:rsidRPr="00A67EEA">
        <w:rPr>
          <w:position w:val="-4"/>
          <w:szCs w:val="24"/>
        </w:rPr>
        <w:t>)</w:t>
      </w:r>
      <w:r w:rsidRPr="00A67EEA">
        <w:rPr>
          <w:szCs w:val="24"/>
        </w:rPr>
        <w:t>.</w:t>
      </w:r>
    </w:p>
    <w:p w:rsidR="00ED0909" w:rsidRPr="00A67EEA" w:rsidRDefault="00ED0909" w:rsidP="00A67EEA">
      <w:pPr>
        <w:pBdr>
          <w:left w:val="single" w:sz="8" w:space="4" w:color="auto"/>
        </w:pBdr>
        <w:jc w:val="left"/>
        <w:rPr>
          <w:szCs w:val="24"/>
        </w:rPr>
      </w:pPr>
      <w:r w:rsidRPr="00A67EEA">
        <w:rPr>
          <w:szCs w:val="24"/>
        </w:rPr>
        <w:t>Toutefois, une analyse simplifiée à partir de modèles plans permet de montrer l’influence de certains paramètres et de calculer leur ordre de grandeur.</w:t>
      </w:r>
    </w:p>
    <w:p w:rsidR="00ED0909" w:rsidRPr="00ED0909" w:rsidRDefault="00ED0909" w:rsidP="00ED0909">
      <w:pPr>
        <w:rPr>
          <w:spacing w:val="-4"/>
          <w:sz w:val="16"/>
          <w:szCs w:val="16"/>
        </w:rPr>
      </w:pPr>
    </w:p>
    <w:p w:rsidR="00A67EEA" w:rsidRPr="00ED0909" w:rsidRDefault="00A67EEA" w:rsidP="005161B6">
      <w:pPr>
        <w:jc w:val="left"/>
        <w:rPr>
          <w:spacing w:val="-4"/>
          <w:szCs w:val="24"/>
        </w:rPr>
      </w:pPr>
      <w:r>
        <w:rPr>
          <w:spacing w:val="-4"/>
          <w:szCs w:val="24"/>
        </w:rPr>
        <w:sym w:font="Symbol" w:char="F0B7"/>
      </w:r>
      <w:r>
        <w:rPr>
          <w:spacing w:val="-4"/>
          <w:szCs w:val="24"/>
        </w:rPr>
        <w:t xml:space="preserve"> </w:t>
      </w:r>
      <w:r w:rsidR="00ED0909" w:rsidRPr="00ED0909">
        <w:rPr>
          <w:spacing w:val="-4"/>
          <w:szCs w:val="24"/>
        </w:rPr>
        <w:t>La courbe du constructeur donnée ci-dessous, représente le couple au volant en fonction de son angle de rotation. Sur cette courbe figure le couple maximum appliqué au volant pour un véhicule à l’arrêt sur sol sec très adhérent.</w:t>
      </w:r>
    </w:p>
    <w:p w:rsidR="00ED0909" w:rsidRPr="00ED0909" w:rsidRDefault="00ED0909" w:rsidP="00A67EEA">
      <w:pPr>
        <w:jc w:val="center"/>
        <w:rPr>
          <w:spacing w:val="-4"/>
          <w:szCs w:val="24"/>
        </w:rPr>
      </w:pPr>
      <w:r w:rsidRPr="00ED0909">
        <w:rPr>
          <w:noProof/>
          <w:spacing w:val="-4"/>
          <w:szCs w:val="24"/>
          <w:lang w:eastAsia="fr-FR" w:bidi="ar-SA"/>
        </w:rPr>
        <w:drawing>
          <wp:inline distT="0" distB="0" distL="0" distR="0">
            <wp:extent cx="3684895" cy="217348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693036" cy="2178288"/>
                    </a:xfrm>
                    <a:prstGeom prst="rect">
                      <a:avLst/>
                    </a:prstGeom>
                    <a:noFill/>
                    <a:ln w="9525">
                      <a:noFill/>
                      <a:miter lim="800000"/>
                      <a:headEnd/>
                      <a:tailEnd/>
                    </a:ln>
                  </pic:spPr>
                </pic:pic>
              </a:graphicData>
            </a:graphic>
          </wp:inline>
        </w:drawing>
      </w:r>
    </w:p>
    <w:p w:rsidR="00ED0909" w:rsidRPr="00ED0909" w:rsidRDefault="00A67EEA" w:rsidP="00A67EEA">
      <w:pPr>
        <w:pStyle w:val="Titre3"/>
      </w:pPr>
      <w:r w:rsidRPr="00ED0909">
        <w:lastRenderedPageBreak/>
        <w:t>Étude</w:t>
      </w:r>
      <w:r w:rsidR="00ED0909" w:rsidRPr="00ED0909">
        <w:t xml:space="preserve"> expérimentale</w:t>
      </w:r>
    </w:p>
    <w:p w:rsidR="00ED0909" w:rsidRPr="00ED0909" w:rsidRDefault="00A67EEA" w:rsidP="00A67EEA">
      <w:pPr>
        <w:jc w:val="left"/>
        <w:rPr>
          <w:spacing w:val="-4"/>
          <w:szCs w:val="24"/>
        </w:rPr>
      </w:pPr>
      <w:r>
        <w:rPr>
          <w:spacing w:val="-4"/>
          <w:szCs w:val="24"/>
        </w:rPr>
        <w:sym w:font="Symbol" w:char="F0B7"/>
      </w:r>
      <w:r>
        <w:rPr>
          <w:spacing w:val="-4"/>
          <w:szCs w:val="24"/>
        </w:rPr>
        <w:t xml:space="preserve"> </w:t>
      </w:r>
      <w:r w:rsidR="00ED0909" w:rsidRPr="00ED0909">
        <w:rPr>
          <w:spacing w:val="-4"/>
          <w:szCs w:val="24"/>
        </w:rPr>
        <w:t>Régler l’effort résistant sur les pivots de roue à 32Nm, appeler le professeur si nécessaire.</w:t>
      </w:r>
      <w:r>
        <w:rPr>
          <w:spacing w:val="-4"/>
          <w:szCs w:val="24"/>
        </w:rPr>
        <w:t xml:space="preserve"> </w:t>
      </w:r>
      <w:r w:rsidR="00ED0909" w:rsidRPr="00ED0909">
        <w:rPr>
          <w:spacing w:val="-4"/>
          <w:szCs w:val="24"/>
        </w:rPr>
        <w:t>Normalement, les informations ci-dessous doivent suffire.</w:t>
      </w:r>
    </w:p>
    <w:p w:rsidR="00A67EEA" w:rsidRDefault="00A67EEA" w:rsidP="00A67EEA">
      <w:pPr>
        <w:jc w:val="left"/>
        <w:rPr>
          <w:szCs w:val="24"/>
        </w:rPr>
      </w:pPr>
    </w:p>
    <w:p w:rsidR="00ED0909" w:rsidRPr="00ED0909" w:rsidRDefault="00A67EEA" w:rsidP="00A67EEA">
      <w:pPr>
        <w:jc w:val="left"/>
        <w:rPr>
          <w:szCs w:val="24"/>
        </w:rPr>
      </w:pPr>
      <w:r>
        <w:rPr>
          <w:szCs w:val="24"/>
        </w:rPr>
        <w:sym w:font="Symbol" w:char="F0B7"/>
      </w:r>
      <w:r>
        <w:rPr>
          <w:szCs w:val="24"/>
        </w:rPr>
        <w:t xml:space="preserve"> </w:t>
      </w:r>
      <w:r w:rsidR="00ED0909" w:rsidRPr="00ED0909">
        <w:rPr>
          <w:szCs w:val="24"/>
        </w:rPr>
        <w:t>A l’ai</w:t>
      </w:r>
      <w:r>
        <w:rPr>
          <w:szCs w:val="24"/>
        </w:rPr>
        <w:t>de des clefs appropriées, régler</w:t>
      </w:r>
      <w:r w:rsidR="00ED0909" w:rsidRPr="00ED0909">
        <w:rPr>
          <w:szCs w:val="24"/>
        </w:rPr>
        <w:t xml:space="preserve"> le couple de pivotement C</w:t>
      </w:r>
      <w:r w:rsidR="00ED0909" w:rsidRPr="00ED0909">
        <w:rPr>
          <w:szCs w:val="24"/>
          <w:vertAlign w:val="subscript"/>
        </w:rPr>
        <w:t>0</w:t>
      </w:r>
      <w:r w:rsidR="00ED0909" w:rsidRPr="00ED0909">
        <w:rPr>
          <w:szCs w:val="24"/>
        </w:rPr>
        <w:t xml:space="preserve"> à 32 N.m. Pour cela, reportez-vous aux informations présentes sur le bord du boitier de réglage. Attention : Les informations génériques données dans la documentation ne sont pas identiques aux valeurs lues sur les étiquettes collées sur les pivots de notre station instrumentée. </w:t>
      </w:r>
      <w:r w:rsidR="00ED0909" w:rsidRPr="00A67EEA">
        <w:rPr>
          <w:rStyle w:val="Titre9Car"/>
        </w:rPr>
        <w:t>Ce sont celles de notre installation qui font foi.</w:t>
      </w:r>
    </w:p>
    <w:p w:rsidR="00ED0909" w:rsidRPr="00ED0909" w:rsidRDefault="00ED0909" w:rsidP="00A67EEA">
      <w:pPr>
        <w:jc w:val="left"/>
        <w:rPr>
          <w:szCs w:val="24"/>
        </w:rPr>
      </w:pPr>
    </w:p>
    <w:p w:rsidR="00ED0909" w:rsidRPr="00ED0909" w:rsidRDefault="00ED0909" w:rsidP="00ED0909">
      <w:pPr>
        <w:rPr>
          <w:szCs w:val="24"/>
        </w:rPr>
      </w:pPr>
      <w:r w:rsidRPr="00ED0909">
        <w:rPr>
          <w:noProof/>
          <w:szCs w:val="24"/>
          <w:lang w:eastAsia="fr-FR" w:bidi="ar-SA"/>
        </w:rPr>
        <w:drawing>
          <wp:anchor distT="0" distB="0" distL="114300" distR="114300" simplePos="0" relativeHeight="251664384" behindDoc="0" locked="0" layoutInCell="1" allowOverlap="1">
            <wp:simplePos x="0" y="0"/>
            <wp:positionH relativeFrom="column">
              <wp:posOffset>3765550</wp:posOffset>
            </wp:positionH>
            <wp:positionV relativeFrom="paragraph">
              <wp:posOffset>12700</wp:posOffset>
            </wp:positionV>
            <wp:extent cx="2255520" cy="1783715"/>
            <wp:effectExtent l="19050" t="19050" r="11430" b="26035"/>
            <wp:wrapSquare wrapText="bothSides"/>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5520" cy="1783715"/>
                    </a:xfrm>
                    <a:prstGeom prst="rect">
                      <a:avLst/>
                    </a:prstGeom>
                    <a:noFill/>
                    <a:ln w="9525" cmpd="sng">
                      <a:solidFill>
                        <a:srgbClr val="000000"/>
                      </a:solidFill>
                      <a:miter lim="800000"/>
                      <a:headEnd/>
                      <a:tailEnd/>
                    </a:ln>
                    <a:effectLst/>
                  </pic:spPr>
                </pic:pic>
              </a:graphicData>
            </a:graphic>
          </wp:anchor>
        </w:drawing>
      </w:r>
      <w:r w:rsidRPr="00ED0909">
        <w:rPr>
          <w:noProof/>
          <w:szCs w:val="24"/>
          <w:lang w:eastAsia="fr-FR" w:bidi="ar-SA"/>
        </w:rPr>
        <w:drawing>
          <wp:anchor distT="0" distB="0" distL="114300" distR="114300" simplePos="0" relativeHeight="251663360" behindDoc="0" locked="0" layoutInCell="1" allowOverlap="1">
            <wp:simplePos x="0" y="0"/>
            <wp:positionH relativeFrom="column">
              <wp:posOffset>21590</wp:posOffset>
            </wp:positionH>
            <wp:positionV relativeFrom="paragraph">
              <wp:posOffset>130810</wp:posOffset>
            </wp:positionV>
            <wp:extent cx="3106420" cy="1666240"/>
            <wp:effectExtent l="19050" t="19050" r="17780" b="10160"/>
            <wp:wrapSquare wrapText="bothSides"/>
            <wp:docPr id="2" name="Image 4" descr="C:\Users\M&amp;S\Desktop\PHOTOS\20091010\20091010 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M&amp;S\Desktop\PHOTOS\20091010\20091010 065.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46" t="34221" r="26186" b="24092"/>
                    <a:stretch>
                      <a:fillRect/>
                    </a:stretch>
                  </pic:blipFill>
                  <pic:spPr bwMode="auto">
                    <a:xfrm>
                      <a:off x="0" y="0"/>
                      <a:ext cx="3106420" cy="1666240"/>
                    </a:xfrm>
                    <a:prstGeom prst="rect">
                      <a:avLst/>
                    </a:prstGeom>
                    <a:noFill/>
                    <a:ln w="9525" cmpd="sng">
                      <a:solidFill>
                        <a:srgbClr val="000000"/>
                      </a:solidFill>
                      <a:miter lim="800000"/>
                      <a:headEnd/>
                      <a:tailEnd/>
                    </a:ln>
                    <a:effectLst/>
                  </pic:spPr>
                </pic:pic>
              </a:graphicData>
            </a:graphic>
          </wp:anchor>
        </w:drawing>
      </w:r>
      <w:r w:rsidR="00712237">
        <w:rPr>
          <w:noProof/>
          <w:szCs w:val="24"/>
        </w:rPr>
        <w:pict>
          <v:shape id="AutoShape 18" o:spid="_x0000_s1028" type="#_x0000_t32" style="position:absolute;left:0;text-align:left;margin-left:421.5pt;margin-top:57.4pt;width:35.25pt;height:122.25pt;flip:x;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">
            <v:stroke startarrow="block"/>
          </v:shape>
        </w:pict>
      </w:r>
      <w:r w:rsidR="00712237">
        <w:rPr>
          <w:noProof/>
          <w:szCs w:val="24"/>
        </w:rPr>
        <w:pict>
          <v:shape id="Text Box 19" o:spid="_x0000_s1029" type="#_x0000_t202" style="position:absolute;left:0;text-align:left;margin-left:308.25pt;margin-top:166.15pt;width:141pt;height:33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O7uAIAAMI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" filled="f" stroked="f">
            <v:textbox>
              <w:txbxContent>
                <w:p w:rsidR="00ED0909" w:rsidRDefault="00ED0909" w:rsidP="00ED0909">
                  <w:r>
                    <w:t>Rondelles Belleville montées en opposition.</w:t>
                  </w:r>
                </w:p>
              </w:txbxContent>
            </v:textbox>
          </v:shape>
        </w:pict>
      </w:r>
      <w:r w:rsidRPr="00ED0909">
        <w:rPr>
          <w:szCs w:val="24"/>
        </w:rPr>
        <w:t xml:space="preserve"> </w:t>
      </w: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ED0909" w:rsidRPr="00ED0909" w:rsidRDefault="00ED0909" w:rsidP="00ED0909">
      <w:pPr>
        <w:rPr>
          <w:szCs w:val="24"/>
        </w:rPr>
      </w:pPr>
    </w:p>
    <w:p w:rsidR="00A67EEA" w:rsidRDefault="00A67EEA" w:rsidP="00A67EEA">
      <w:pPr>
        <w:jc w:val="left"/>
        <w:rPr>
          <w:szCs w:val="24"/>
        </w:rPr>
      </w:pPr>
      <w:r>
        <w:rPr>
          <w:szCs w:val="24"/>
        </w:rPr>
        <w:sym w:font="Symbol" w:char="F0B7"/>
      </w:r>
      <w:r>
        <w:rPr>
          <w:szCs w:val="24"/>
        </w:rPr>
        <w:t xml:space="preserve"> </w:t>
      </w:r>
      <w:r w:rsidR="00ED0909" w:rsidRPr="00ED0909">
        <w:rPr>
          <w:szCs w:val="24"/>
        </w:rPr>
        <w:t>Pour information, en allemand :</w:t>
      </w:r>
      <w:r w:rsidR="00ED0909" w:rsidRPr="00ED0909">
        <w:rPr>
          <w:snapToGrid w:val="0"/>
          <w:w w:val="0"/>
          <w:szCs w:val="24"/>
          <w:u w:color="000000"/>
          <w:bdr w:val="none" w:sz="0" w:space="0" w:color="000000"/>
          <w:shd w:val="clear" w:color="000000" w:fill="000000"/>
        </w:rPr>
        <w:t xml:space="preserve"> </w:t>
      </w:r>
    </w:p>
    <w:p w:rsidR="00A67EEA" w:rsidRPr="00A67EEA" w:rsidRDefault="00ED0909" w:rsidP="00A67EEA">
      <w:pPr>
        <w:pStyle w:val="Paragraphedeliste"/>
        <w:numPr>
          <w:ilvl w:val="0"/>
          <w:numId w:val="15"/>
        </w:numPr>
        <w:jc w:val="left"/>
        <w:rPr>
          <w:szCs w:val="24"/>
        </w:rPr>
      </w:pPr>
      <w:r w:rsidRPr="00ED0909">
        <w:rPr>
          <w:noProof/>
          <w:lang w:eastAsia="fr-FR" w:bidi="ar-SA"/>
        </w:rPr>
        <w:drawing>
          <wp:anchor distT="0" distB="0" distL="114300" distR="114300" simplePos="0" relativeHeight="251662336" behindDoc="0" locked="0" layoutInCell="1" allowOverlap="1">
            <wp:simplePos x="0" y="0"/>
            <wp:positionH relativeFrom="column">
              <wp:posOffset>3333750</wp:posOffset>
            </wp:positionH>
            <wp:positionV relativeFrom="paragraph">
              <wp:posOffset>43180</wp:posOffset>
            </wp:positionV>
            <wp:extent cx="3139200" cy="1324800"/>
            <wp:effectExtent l="19050" t="19050" r="4445" b="8890"/>
            <wp:wrapSquare wrapText="bothSides"/>
            <wp:docPr id="5" name="Image 5" descr="C:\Users\M&amp;S\Desktop\PHOTOS\20091010\20091010 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M&amp;S\Desktop\PHOTOS\20091010\20091010 060.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896" t="21033" r="1170" b="30209"/>
                    <a:stretch>
                      <a:fillRect/>
                    </a:stretch>
                  </pic:blipFill>
                  <pic:spPr bwMode="auto">
                    <a:xfrm>
                      <a:off x="0" y="0"/>
                      <a:ext cx="3139200" cy="1324800"/>
                    </a:xfrm>
                    <a:prstGeom prst="rect">
                      <a:avLst/>
                    </a:prstGeom>
                    <a:noFill/>
                    <a:ln w="9525">
                      <a:solidFill>
                        <a:srgbClr val="000000"/>
                      </a:solidFill>
                      <a:miter lim="800000"/>
                      <a:headEnd/>
                      <a:tailEnd/>
                    </a:ln>
                  </pic:spPr>
                </pic:pic>
              </a:graphicData>
            </a:graphic>
          </wp:anchor>
        </w:drawing>
      </w:r>
      <w:r w:rsidRPr="00A67EEA">
        <w:rPr>
          <w:sz w:val="24"/>
          <w:szCs w:val="24"/>
        </w:rPr>
        <w:t xml:space="preserve">TF – </w:t>
      </w:r>
      <w:proofErr w:type="spellStart"/>
      <w:r w:rsidRPr="00A67EEA">
        <w:rPr>
          <w:sz w:val="24"/>
          <w:szCs w:val="24"/>
        </w:rPr>
        <w:t>Einfach</w:t>
      </w:r>
      <w:proofErr w:type="spellEnd"/>
      <w:r w:rsidRPr="00A67EEA">
        <w:rPr>
          <w:sz w:val="24"/>
          <w:szCs w:val="24"/>
        </w:rPr>
        <w:t xml:space="preserve"> = Montage en opposition.</w:t>
      </w:r>
    </w:p>
    <w:p w:rsidR="00A67EEA" w:rsidRPr="00A67EEA" w:rsidRDefault="00ED0909" w:rsidP="00A67EEA">
      <w:pPr>
        <w:pStyle w:val="Paragraphedeliste"/>
        <w:numPr>
          <w:ilvl w:val="0"/>
          <w:numId w:val="15"/>
        </w:numPr>
        <w:jc w:val="left"/>
        <w:rPr>
          <w:szCs w:val="24"/>
        </w:rPr>
      </w:pPr>
      <w:r w:rsidRPr="00A67EEA">
        <w:rPr>
          <w:sz w:val="24"/>
          <w:szCs w:val="24"/>
        </w:rPr>
        <w:t xml:space="preserve">TF – </w:t>
      </w:r>
      <w:proofErr w:type="spellStart"/>
      <w:r w:rsidRPr="00A67EEA">
        <w:rPr>
          <w:sz w:val="24"/>
          <w:szCs w:val="24"/>
        </w:rPr>
        <w:t>Zweifach</w:t>
      </w:r>
      <w:proofErr w:type="spellEnd"/>
      <w:r w:rsidRPr="00A67EEA">
        <w:rPr>
          <w:sz w:val="24"/>
          <w:szCs w:val="24"/>
        </w:rPr>
        <w:t xml:space="preserve"> = Montage en série</w:t>
      </w:r>
    </w:p>
    <w:p w:rsidR="00A67EEA" w:rsidRPr="00A67EEA" w:rsidRDefault="00ED0909" w:rsidP="00A67EEA">
      <w:pPr>
        <w:pStyle w:val="Paragraphedeliste"/>
        <w:numPr>
          <w:ilvl w:val="0"/>
          <w:numId w:val="15"/>
        </w:numPr>
        <w:jc w:val="left"/>
        <w:rPr>
          <w:szCs w:val="24"/>
        </w:rPr>
      </w:pPr>
      <w:proofErr w:type="spellStart"/>
      <w:r w:rsidRPr="00A67EEA">
        <w:rPr>
          <w:sz w:val="24"/>
          <w:szCs w:val="24"/>
        </w:rPr>
        <w:t>Teilstriche</w:t>
      </w:r>
      <w:proofErr w:type="spellEnd"/>
      <w:r w:rsidRPr="00A67EEA">
        <w:rPr>
          <w:sz w:val="24"/>
          <w:szCs w:val="24"/>
        </w:rPr>
        <w:t xml:space="preserve"> = Nombre de secteurs. Il y a 12 secteurs pour un tour</w:t>
      </w:r>
    </w:p>
    <w:p w:rsidR="00ED0909" w:rsidRPr="00A67EEA" w:rsidRDefault="00ED0909" w:rsidP="00A67EEA">
      <w:pPr>
        <w:pStyle w:val="Paragraphedeliste"/>
        <w:numPr>
          <w:ilvl w:val="0"/>
          <w:numId w:val="15"/>
        </w:numPr>
        <w:jc w:val="left"/>
        <w:rPr>
          <w:szCs w:val="24"/>
        </w:rPr>
      </w:pPr>
      <w:proofErr w:type="spellStart"/>
      <w:r w:rsidRPr="00A67EEA">
        <w:rPr>
          <w:sz w:val="24"/>
          <w:szCs w:val="24"/>
        </w:rPr>
        <w:t>Drehmoment</w:t>
      </w:r>
      <w:proofErr w:type="spellEnd"/>
      <w:r w:rsidRPr="00A67EEA">
        <w:rPr>
          <w:sz w:val="24"/>
          <w:szCs w:val="24"/>
        </w:rPr>
        <w:t xml:space="preserve"> = Couple de rotation transmis</w:t>
      </w:r>
    </w:p>
    <w:p w:rsidR="00ED0909" w:rsidRPr="00ED0909" w:rsidRDefault="00ED0909" w:rsidP="00ED0909">
      <w:pPr>
        <w:rPr>
          <w:spacing w:val="-4"/>
          <w:szCs w:val="24"/>
        </w:rPr>
      </w:pPr>
    </w:p>
    <w:p w:rsidR="00ED0909" w:rsidRPr="00ED0909" w:rsidRDefault="00ED0909" w:rsidP="00ED0909">
      <w:pPr>
        <w:rPr>
          <w:spacing w:val="-4"/>
          <w:szCs w:val="24"/>
        </w:rPr>
      </w:pPr>
    </w:p>
    <w:p w:rsidR="00ED0909" w:rsidRDefault="00ED0909" w:rsidP="00ED0909">
      <w:pPr>
        <w:rPr>
          <w:spacing w:val="-4"/>
          <w:szCs w:val="24"/>
        </w:rPr>
      </w:pPr>
    </w:p>
    <w:p w:rsidR="00A67EEA" w:rsidRPr="00ED0909" w:rsidRDefault="00A67EEA" w:rsidP="00ED0909">
      <w:pPr>
        <w:rPr>
          <w:spacing w:val="-4"/>
          <w:szCs w:val="24"/>
        </w:rPr>
      </w:pPr>
    </w:p>
    <w:p w:rsidR="00ED0909" w:rsidRPr="00ED0909" w:rsidRDefault="00ED0909" w:rsidP="00A67EEA">
      <w:pPr>
        <w:pStyle w:val="Titre9"/>
      </w:pPr>
      <w:r w:rsidRPr="00ED0909">
        <w:t>Les mesures se font sans assistance.</w:t>
      </w:r>
    </w:p>
    <w:p w:rsidR="00A67EEA" w:rsidRDefault="00A67EEA" w:rsidP="00A67EEA">
      <w:pPr>
        <w:jc w:val="left"/>
        <w:rPr>
          <w:spacing w:val="-4"/>
          <w:szCs w:val="24"/>
        </w:rPr>
      </w:pPr>
    </w:p>
    <w:p w:rsidR="00A67EEA" w:rsidRPr="005161B6" w:rsidRDefault="00A67EEA" w:rsidP="005161B6">
      <w:pPr>
        <w:pStyle w:val="Titre6"/>
      </w:pPr>
      <w:r w:rsidRPr="00A67EEA">
        <w:rPr>
          <w:sz w:val="24"/>
        </w:rPr>
        <w:sym w:font="Wingdings" w:char="F03F"/>
      </w:r>
      <w:r w:rsidRPr="00A67EEA">
        <w:rPr>
          <w:b/>
          <w:sz w:val="24"/>
        </w:rPr>
        <w:t>1</w:t>
      </w:r>
      <w:r>
        <w:t xml:space="preserve"> Procéder à la mesure !</w:t>
      </w:r>
    </w:p>
    <w:p w:rsidR="00A67EEA" w:rsidRDefault="00A67EEA" w:rsidP="00A67EEA">
      <w:pPr>
        <w:pStyle w:val="Titre5"/>
      </w:pPr>
      <w:r>
        <w:t>Utilisation du logiciel</w:t>
      </w:r>
    </w:p>
    <w:p w:rsidR="00A67EEA" w:rsidRDefault="00ED0909" w:rsidP="00A67EEA">
      <w:pPr>
        <w:pStyle w:val="Paragraphedeliste"/>
        <w:numPr>
          <w:ilvl w:val="0"/>
          <w:numId w:val="16"/>
        </w:numPr>
        <w:pBdr>
          <w:left w:val="single" w:sz="8" w:space="4" w:color="auto"/>
        </w:pBdr>
        <w:jc w:val="left"/>
        <w:rPr>
          <w:spacing w:val="-4"/>
          <w:szCs w:val="24"/>
        </w:rPr>
      </w:pPr>
      <w:r w:rsidRPr="00A67EEA">
        <w:rPr>
          <w:spacing w:val="-4"/>
          <w:szCs w:val="24"/>
        </w:rPr>
        <w:t>Lancer le logiciel DAE ;</w:t>
      </w:r>
    </w:p>
    <w:p w:rsidR="00ED0909" w:rsidRPr="00A67EEA" w:rsidRDefault="00ED0909" w:rsidP="00A67EEA">
      <w:pPr>
        <w:pStyle w:val="Paragraphedeliste"/>
        <w:numPr>
          <w:ilvl w:val="0"/>
          <w:numId w:val="16"/>
        </w:numPr>
        <w:pBdr>
          <w:left w:val="single" w:sz="8" w:space="4" w:color="auto"/>
        </w:pBdr>
        <w:jc w:val="left"/>
        <w:rPr>
          <w:spacing w:val="-4"/>
          <w:szCs w:val="24"/>
        </w:rPr>
      </w:pPr>
      <w:r w:rsidRPr="00A67EEA">
        <w:rPr>
          <w:spacing w:val="-4"/>
          <w:szCs w:val="24"/>
        </w:rPr>
        <w:t>Mettre le volant en butée, braqué à gauche ;</w:t>
      </w:r>
    </w:p>
    <w:p w:rsidR="00ED0909" w:rsidRPr="00A67EEA" w:rsidRDefault="00A67EEA" w:rsidP="00A67EEA">
      <w:pPr>
        <w:pStyle w:val="Paragraphedeliste"/>
        <w:numPr>
          <w:ilvl w:val="0"/>
          <w:numId w:val="17"/>
        </w:numPr>
        <w:pBdr>
          <w:left w:val="single" w:sz="8" w:space="4" w:color="auto"/>
        </w:pBdr>
        <w:jc w:val="left"/>
        <w:rPr>
          <w:spacing w:val="-4"/>
          <w:szCs w:val="24"/>
        </w:rPr>
      </w:pPr>
      <w:r w:rsidRPr="00A67EEA">
        <w:rPr>
          <w:spacing w:val="-4"/>
          <w:szCs w:val="24"/>
        </w:rPr>
        <w:t>Établir</w:t>
      </w:r>
      <w:r w:rsidR="00ED0909" w:rsidRPr="00A67EEA">
        <w:rPr>
          <w:spacing w:val="-4"/>
          <w:szCs w:val="24"/>
        </w:rPr>
        <w:t xml:space="preserve"> la communication micro / station en validant successivement « Mesures » et « Initialiser ».</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Appuyer sur le bouton « Démarrage mesure » du tableau de bord.</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Tourner le volant vers la droite jusqu’à atteindre la butée droite et revenir en butée gauche.</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Attendre l’importation des résultats.</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Traiter les résultats :</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Revenir à la page d’accueil ;</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Sélectionner le bouton « Tracé de courbes » ;</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Choisir en abscisse la « rotation du volant » ;</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Choisir en ordonnée le « couple au volant » puis le « couple en sortie » ;</w:t>
      </w:r>
    </w:p>
    <w:p w:rsidR="00ED0909" w:rsidRPr="00A67EEA" w:rsidRDefault="00ED0909" w:rsidP="00A67EEA">
      <w:pPr>
        <w:pStyle w:val="Paragraphedeliste"/>
        <w:numPr>
          <w:ilvl w:val="0"/>
          <w:numId w:val="17"/>
        </w:numPr>
        <w:pBdr>
          <w:left w:val="single" w:sz="8" w:space="4" w:color="auto"/>
        </w:pBdr>
        <w:jc w:val="left"/>
        <w:rPr>
          <w:spacing w:val="-4"/>
          <w:szCs w:val="24"/>
        </w:rPr>
      </w:pPr>
      <w:r w:rsidRPr="00A67EEA">
        <w:rPr>
          <w:spacing w:val="-4"/>
          <w:szCs w:val="24"/>
        </w:rPr>
        <w:t>Cocher la case correspondant à votre mesure ;</w:t>
      </w:r>
    </w:p>
    <w:p w:rsidR="005161B6" w:rsidRDefault="00ED0909" w:rsidP="00A67EEA">
      <w:pPr>
        <w:pStyle w:val="Paragraphedeliste"/>
        <w:numPr>
          <w:ilvl w:val="0"/>
          <w:numId w:val="17"/>
        </w:numPr>
        <w:pBdr>
          <w:left w:val="single" w:sz="8" w:space="4" w:color="auto"/>
        </w:pBdr>
        <w:jc w:val="left"/>
        <w:rPr>
          <w:spacing w:val="-4"/>
          <w:szCs w:val="24"/>
        </w:rPr>
        <w:sectPr w:rsidR="005161B6" w:rsidSect="006334A5">
          <w:pgSz w:w="11907" w:h="16840" w:code="9"/>
          <w:pgMar w:top="720" w:right="720" w:bottom="720" w:left="720" w:header="720" w:footer="720" w:gutter="0"/>
          <w:cols w:space="720"/>
          <w:docGrid w:linePitch="299"/>
        </w:sectPr>
      </w:pPr>
      <w:r w:rsidRPr="00A67EEA">
        <w:rPr>
          <w:spacing w:val="-4"/>
          <w:szCs w:val="24"/>
        </w:rPr>
        <w:t>Tracer.</w:t>
      </w:r>
    </w:p>
    <w:p w:rsidR="00A67EEA" w:rsidRDefault="00A67EEA" w:rsidP="00A67EEA">
      <w:pPr>
        <w:jc w:val="left"/>
        <w:rPr>
          <w:b/>
          <w:i/>
          <w:spacing w:val="-4"/>
          <w:szCs w:val="24"/>
        </w:rPr>
      </w:pPr>
    </w:p>
    <w:p w:rsidR="00ED0909" w:rsidRPr="00ED0909" w:rsidRDefault="00A67EEA" w:rsidP="00C604D6">
      <w:pPr>
        <w:pStyle w:val="Titre6"/>
      </w:pPr>
      <w:r w:rsidRPr="00A67EEA">
        <w:sym w:font="Wingdings" w:char="F03F"/>
      </w:r>
      <w:r w:rsidR="00C604D6">
        <w:rPr>
          <w:b/>
        </w:rPr>
        <w:t>2</w:t>
      </w:r>
      <w:r>
        <w:t xml:space="preserve"> </w:t>
      </w:r>
      <w:r w:rsidR="00ED0909" w:rsidRPr="00ED0909">
        <w:t>Comparer les courbes obtenues avec les données du constructeur.</w:t>
      </w:r>
    </w:p>
    <w:p w:rsidR="00C604D6" w:rsidRDefault="00C604D6" w:rsidP="00A67EEA"/>
    <w:p w:rsidR="00ED0909" w:rsidRPr="00ED0909" w:rsidRDefault="00C604D6" w:rsidP="00C604D6">
      <w:pPr>
        <w:pStyle w:val="Titre6"/>
      </w:pPr>
      <w:r w:rsidRPr="00C604D6">
        <w:rPr>
          <w:sz w:val="24"/>
        </w:rPr>
        <w:sym w:font="Wingdings" w:char="F03F"/>
      </w:r>
      <w:r>
        <w:rPr>
          <w:b/>
          <w:sz w:val="24"/>
        </w:rPr>
        <w:t>3</w:t>
      </w:r>
      <w:r>
        <w:t xml:space="preserve"> </w:t>
      </w:r>
      <w:r w:rsidR="00ED0909" w:rsidRPr="00ED0909">
        <w:t>Comparer le « couple au volant » et le « couple en sortie ». Expliquer.</w:t>
      </w:r>
    </w:p>
    <w:p w:rsidR="00ED0909" w:rsidRPr="00ED0909" w:rsidRDefault="00ED0909" w:rsidP="00A67EEA"/>
    <w:p w:rsidR="00ED0909" w:rsidRPr="00ED0909" w:rsidRDefault="00C604D6" w:rsidP="00C604D6">
      <w:pPr>
        <w:pStyle w:val="Titre6"/>
      </w:pPr>
      <w:r w:rsidRPr="00C604D6">
        <w:rPr>
          <w:sz w:val="24"/>
        </w:rPr>
        <w:sym w:font="Wingdings" w:char="F03F"/>
      </w:r>
      <w:r>
        <w:rPr>
          <w:b/>
          <w:sz w:val="24"/>
        </w:rPr>
        <w:t>4</w:t>
      </w:r>
      <w:r>
        <w:t xml:space="preserve"> </w:t>
      </w:r>
      <w:r w:rsidR="00ED0909" w:rsidRPr="00ED0909">
        <w:t>Reprendre la démarche précédente et tracer l’évolution du « couple sur la roue gauche » et du « couple sur la roue droite » en fonction de la rotation du volant.</w:t>
      </w:r>
    </w:p>
    <w:p w:rsidR="00C604D6" w:rsidRDefault="00C604D6" w:rsidP="00A67EEA">
      <w:pPr>
        <w:jc w:val="left"/>
        <w:rPr>
          <w:spacing w:val="-4"/>
          <w:szCs w:val="24"/>
        </w:rPr>
      </w:pPr>
    </w:p>
    <w:p w:rsidR="00ED0909" w:rsidRPr="00ED0909" w:rsidRDefault="00C604D6" w:rsidP="00C604D6">
      <w:pPr>
        <w:pStyle w:val="Titre6"/>
      </w:pPr>
      <w:r w:rsidRPr="00C604D6">
        <w:rPr>
          <w:sz w:val="24"/>
        </w:rPr>
        <w:sym w:font="Wingdings" w:char="F03F"/>
      </w:r>
      <w:r>
        <w:rPr>
          <w:b/>
          <w:sz w:val="24"/>
        </w:rPr>
        <w:t>5</w:t>
      </w:r>
      <w:r>
        <w:t xml:space="preserve"> </w:t>
      </w:r>
      <w:r w:rsidR="00ED0909" w:rsidRPr="00ED0909">
        <w:t>Relever le couple résistant sur chacune des roues.</w:t>
      </w:r>
    </w:p>
    <w:p w:rsidR="00C604D6" w:rsidRDefault="00C604D6" w:rsidP="00A67EEA">
      <w:pPr>
        <w:jc w:val="left"/>
      </w:pPr>
      <w:r>
        <w:rPr>
          <w:noProof/>
          <w:lang w:eastAsia="fr-FR" w:bidi="ar-SA"/>
        </w:rPr>
        <w:drawing>
          <wp:anchor distT="0" distB="0" distL="114300" distR="114300" simplePos="0" relativeHeight="251672576" behindDoc="0" locked="0" layoutInCell="1" allowOverlap="1">
            <wp:simplePos x="0" y="0"/>
            <wp:positionH relativeFrom="column">
              <wp:posOffset>3844925</wp:posOffset>
            </wp:positionH>
            <wp:positionV relativeFrom="paragraph">
              <wp:posOffset>111760</wp:posOffset>
            </wp:positionV>
            <wp:extent cx="807720" cy="643255"/>
            <wp:effectExtent l="19050" t="19050" r="11430" b="23495"/>
            <wp:wrapNone/>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7720" cy="643255"/>
                    </a:xfrm>
                    <a:prstGeom prst="rect">
                      <a:avLst/>
                    </a:prstGeom>
                    <a:noFill/>
                    <a:ln w="9525" cmpd="sng">
                      <a:solidFill>
                        <a:srgbClr val="000000"/>
                      </a:solidFill>
                      <a:miter lim="800000"/>
                      <a:headEnd/>
                      <a:tailEnd/>
                    </a:ln>
                    <a:effectLst/>
                  </pic:spPr>
                </pic:pic>
              </a:graphicData>
            </a:graphic>
          </wp:anchor>
        </w:drawing>
      </w:r>
    </w:p>
    <w:p w:rsidR="002A7825" w:rsidRDefault="002A7825" w:rsidP="00A67EEA">
      <w:pPr>
        <w:jc w:val="left"/>
      </w:pPr>
    </w:p>
    <w:p w:rsidR="00C604D6" w:rsidRDefault="00C604D6" w:rsidP="00A67EEA">
      <w:pPr>
        <w:jc w:val="left"/>
      </w:pPr>
      <w:r>
        <w:sym w:font="Symbol" w:char="F0B7"/>
      </w:r>
      <w:r>
        <w:t xml:space="preserve"> On étudie maintenant la réalisation des pivots de la station DAE. </w:t>
      </w:r>
    </w:p>
    <w:p w:rsidR="00C604D6" w:rsidRDefault="00C604D6" w:rsidP="00A67EEA">
      <w:pPr>
        <w:jc w:val="left"/>
      </w:pPr>
    </w:p>
    <w:p w:rsidR="00C604D6" w:rsidRDefault="00C604D6" w:rsidP="00A67EEA">
      <w:pPr>
        <w:jc w:val="left"/>
      </w:pPr>
    </w:p>
    <w:p w:rsidR="00C604D6" w:rsidRDefault="00C604D6" w:rsidP="00C604D6">
      <w:pPr>
        <w:pStyle w:val="Titre6"/>
      </w:pPr>
      <w:r w:rsidRPr="00C604D6">
        <w:rPr>
          <w:sz w:val="24"/>
        </w:rPr>
        <w:sym w:font="Wingdings" w:char="F03F"/>
      </w:r>
      <w:r>
        <w:rPr>
          <w:b/>
          <w:sz w:val="24"/>
        </w:rPr>
        <w:t>6</w:t>
      </w:r>
      <w:r>
        <w:t xml:space="preserve"> Expliquer, en étayant votre travail d’un ou plusieurs schémas, comment se fait le réglage du couple résistant.</w:t>
      </w:r>
    </w:p>
    <w:p w:rsidR="00C604D6" w:rsidRDefault="00C604D6" w:rsidP="00A67EEA">
      <w:pPr>
        <w:jc w:val="left"/>
      </w:pPr>
    </w:p>
    <w:p w:rsidR="00C604D6" w:rsidRDefault="00C604D6" w:rsidP="00C604D6">
      <w:pPr>
        <w:pStyle w:val="Titre6"/>
      </w:pPr>
      <w:r w:rsidRPr="00C604D6">
        <w:rPr>
          <w:sz w:val="24"/>
        </w:rPr>
        <w:sym w:font="Wingdings" w:char="F03F"/>
      </w:r>
      <w:r>
        <w:rPr>
          <w:b/>
          <w:sz w:val="24"/>
        </w:rPr>
        <w:t>7</w:t>
      </w:r>
      <w:r>
        <w:t xml:space="preserve"> En observant ces pivots expliquer en quoi ils modélisent le comportement d’un pneu en interaction avec le sol.</w:t>
      </w:r>
    </w:p>
    <w:p w:rsidR="00C604D6" w:rsidRDefault="00C604D6" w:rsidP="00C604D6"/>
    <w:p w:rsidR="00C604D6" w:rsidRDefault="00C604D6" w:rsidP="00C604D6">
      <w:pPr>
        <w:sectPr w:rsidR="00C604D6" w:rsidSect="006334A5">
          <w:pgSz w:w="11907" w:h="16840" w:code="9"/>
          <w:pgMar w:top="720" w:right="720" w:bottom="720" w:left="720" w:header="720" w:footer="720" w:gutter="0"/>
          <w:cols w:space="720"/>
          <w:docGrid w:linePitch="299"/>
        </w:sectPr>
      </w:pPr>
    </w:p>
    <w:p w:rsidR="00C604D6" w:rsidRDefault="00F83754" w:rsidP="00F83754">
      <w:pPr>
        <w:pStyle w:val="Titre1"/>
      </w:pPr>
      <w:r>
        <w:lastRenderedPageBreak/>
        <w:t>Train Avant Citroën - Cinématique</w:t>
      </w:r>
    </w:p>
    <w:p w:rsidR="00F83754" w:rsidRDefault="00F83754" w:rsidP="00F83754">
      <w:pPr>
        <w:pStyle w:val="Titre2"/>
        <w:numPr>
          <w:ilvl w:val="0"/>
          <w:numId w:val="24"/>
        </w:numPr>
      </w:pPr>
      <w:r>
        <w:t xml:space="preserve">Présentation </w:t>
      </w:r>
      <w:r w:rsidRPr="00F83754">
        <w:rPr>
          <w:sz w:val="20"/>
          <w:szCs w:val="20"/>
        </w:rPr>
        <w:t>(PC 112-05)</w:t>
      </w:r>
    </w:p>
    <w:p w:rsidR="00F83754" w:rsidRDefault="00F83754" w:rsidP="00F83754">
      <w:r>
        <w:sym w:font="Symbol" w:char="F0B7"/>
      </w:r>
      <w:r>
        <w:t xml:space="preserve"> Le train avant d’un véhicule Citroën est partiellement défini sur la documentation du constructeur.</w:t>
      </w:r>
    </w:p>
    <w:p w:rsidR="00FD6498" w:rsidRDefault="005C58C7" w:rsidP="005C58C7">
      <w:pPr>
        <w:jc w:val="center"/>
      </w:pPr>
      <w:r>
        <w:rPr>
          <w:noProof/>
          <w:lang w:eastAsia="fr-FR" w:bidi="ar-SA"/>
        </w:rPr>
        <w:drawing>
          <wp:inline distT="0" distB="0" distL="0" distR="0">
            <wp:extent cx="2928558" cy="2229340"/>
            <wp:effectExtent l="19050" t="0" r="5142" b="0"/>
            <wp:docPr id="74" name="Image 74" descr="C:\Users\JPP\Documents\BROUILLON\2013_05_16\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PP\Documents\BROUILLON\2013_05_16\IMG_0002.jpg"/>
                    <pic:cNvPicPr>
                      <a:picLocks noChangeAspect="1" noChangeArrowheads="1"/>
                    </pic:cNvPicPr>
                  </pic:nvPicPr>
                  <pic:blipFill>
                    <a:blip r:embed="rId29" cstate="print"/>
                    <a:srcRect/>
                    <a:stretch>
                      <a:fillRect/>
                    </a:stretch>
                  </pic:blipFill>
                  <pic:spPr bwMode="auto">
                    <a:xfrm>
                      <a:off x="0" y="0"/>
                      <a:ext cx="2928558" cy="2229340"/>
                    </a:xfrm>
                    <a:prstGeom prst="rect">
                      <a:avLst/>
                    </a:prstGeom>
                    <a:noFill/>
                    <a:ln w="9525">
                      <a:noFill/>
                      <a:miter lim="800000"/>
                      <a:headEnd/>
                      <a:tailEnd/>
                    </a:ln>
                  </pic:spPr>
                </pic:pic>
              </a:graphicData>
            </a:graphic>
          </wp:inline>
        </w:drawing>
      </w:r>
      <w:r>
        <w:rPr>
          <w:noProof/>
          <w:lang w:eastAsia="fr-FR" w:bidi="ar-SA"/>
        </w:rPr>
        <w:drawing>
          <wp:inline distT="0" distB="0" distL="0" distR="0">
            <wp:extent cx="3193156" cy="2171700"/>
            <wp:effectExtent l="19050" t="0" r="7244" b="0"/>
            <wp:docPr id="75" name="Image 75" descr="C:\Users\JPP\Documents\BROUILLON\2013_05_16\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PP\Documents\BROUILLON\2013_05_16\IMG.jpg"/>
                    <pic:cNvPicPr>
                      <a:picLocks noChangeAspect="1" noChangeArrowheads="1"/>
                    </pic:cNvPicPr>
                  </pic:nvPicPr>
                  <pic:blipFill>
                    <a:blip r:embed="rId30" cstate="print"/>
                    <a:srcRect/>
                    <a:stretch>
                      <a:fillRect/>
                    </a:stretch>
                  </pic:blipFill>
                  <pic:spPr bwMode="auto">
                    <a:xfrm>
                      <a:off x="0" y="0"/>
                      <a:ext cx="3193398" cy="2171865"/>
                    </a:xfrm>
                    <a:prstGeom prst="rect">
                      <a:avLst/>
                    </a:prstGeom>
                    <a:noFill/>
                    <a:ln w="9525">
                      <a:noFill/>
                      <a:miter lim="800000"/>
                      <a:headEnd/>
                      <a:tailEnd/>
                    </a:ln>
                  </pic:spPr>
                </pic:pic>
              </a:graphicData>
            </a:graphic>
          </wp:inline>
        </w:drawing>
      </w:r>
    </w:p>
    <w:p w:rsidR="005C58C7" w:rsidRDefault="005C58C7" w:rsidP="00F83754"/>
    <w:p w:rsidR="00F83754" w:rsidRDefault="005C58C7" w:rsidP="00F83754">
      <w:r>
        <w:sym w:font="Symbol" w:char="F0B7"/>
      </w:r>
      <w:r>
        <w:t xml:space="preserve"> </w:t>
      </w:r>
      <w:r w:rsidR="00F83754">
        <w:t>Le train avant doit assurer principalement deux fonctions :</w:t>
      </w:r>
    </w:p>
    <w:p w:rsidR="005C58C7" w:rsidRDefault="00F83754" w:rsidP="005C58C7">
      <w:pPr>
        <w:pStyle w:val="Paragraphedeliste"/>
        <w:numPr>
          <w:ilvl w:val="0"/>
          <w:numId w:val="25"/>
        </w:numPr>
        <w:jc w:val="left"/>
      </w:pPr>
      <w:r>
        <w:t>Maintenir les liaisons du véhicule avec la route au niveau des roues, quels que soient l'état du revêtement et les conditions de conduite, tout en assurant un confort acceptable pour les usagers.</w:t>
      </w:r>
    </w:p>
    <w:p w:rsidR="005C58C7" w:rsidRDefault="00F83754" w:rsidP="005C58C7">
      <w:pPr>
        <w:pStyle w:val="Paragraphedeliste"/>
        <w:numPr>
          <w:ilvl w:val="1"/>
          <w:numId w:val="25"/>
        </w:numPr>
        <w:jc w:val="left"/>
      </w:pPr>
      <w:r>
        <w:t>Cette fonction est réalisée au niveau de chaque roue avant par un ensemble cinématique complexe, nommé usuellement suspension, auquel sont adjoints des éléments élastiques (ressort, barres de torsion, ensemble hydropneumatique...) et amortisseurs hydrauliques.</w:t>
      </w:r>
    </w:p>
    <w:p w:rsidR="00F83754" w:rsidRDefault="00F83754" w:rsidP="005C58C7">
      <w:pPr>
        <w:pStyle w:val="Paragraphedeliste"/>
        <w:numPr>
          <w:ilvl w:val="0"/>
          <w:numId w:val="25"/>
        </w:numPr>
        <w:jc w:val="left"/>
      </w:pPr>
      <w:r>
        <w:t>Assurer les changements de cap du véhicule au moyen de la direction en provoquant le pivotement des roues.</w:t>
      </w:r>
    </w:p>
    <w:p w:rsidR="00F83754" w:rsidRDefault="00F83754" w:rsidP="00F83754"/>
    <w:p w:rsidR="00F83754" w:rsidRDefault="00F83754" w:rsidP="005C58C7">
      <w:pPr>
        <w:pStyle w:val="Titre9"/>
      </w:pPr>
      <w:r>
        <w:t>Seule une modélisation tridimensionnelle du train avant autorise une étude précise de son comportement. Toutefois, une analyse simplifiée à partir de modèles plans permet de montrer l'influence de certains paramètres et de calculer leurs ordres de grandeur.</w:t>
      </w:r>
    </w:p>
    <w:p w:rsidR="0031764B" w:rsidRDefault="0031764B" w:rsidP="0031764B"/>
    <w:p w:rsidR="0031764B" w:rsidRDefault="0031764B" w:rsidP="0031764B">
      <w:pPr>
        <w:pStyle w:val="Titre2"/>
      </w:pPr>
      <w:r>
        <w:t>Étude du véhicule en virage</w:t>
      </w:r>
    </w:p>
    <w:p w:rsidR="0031764B" w:rsidRDefault="0031764B" w:rsidP="0031764B">
      <w:pPr>
        <w:jc w:val="left"/>
      </w:pPr>
      <w:r>
        <w:sym w:font="Symbol" w:char="F0B7"/>
      </w:r>
      <w:r>
        <w:t xml:space="preserve"> La figure ci-après montre en vue de profil et de dessus un véhicule dans une situation de virage.</w:t>
      </w:r>
    </w:p>
    <w:p w:rsidR="0031764B" w:rsidRDefault="0031764B" w:rsidP="0031764B">
      <w:pPr>
        <w:pStyle w:val="Paragraphedeliste"/>
        <w:numPr>
          <w:ilvl w:val="0"/>
          <w:numId w:val="26"/>
        </w:numPr>
        <w:jc w:val="left"/>
      </w:pPr>
      <w:r>
        <w:t>Les quatre roues sont indicées 1, 2, 3 et 4, de centres C</w:t>
      </w:r>
      <w:r w:rsidRPr="0031764B">
        <w:rPr>
          <w:position w:val="-6"/>
          <w:sz w:val="16"/>
        </w:rPr>
        <w:t>1</w:t>
      </w:r>
      <w:r>
        <w:t>, C</w:t>
      </w:r>
      <w:r w:rsidRPr="0031764B">
        <w:rPr>
          <w:position w:val="-6"/>
          <w:sz w:val="16"/>
        </w:rPr>
        <w:t>2</w:t>
      </w:r>
      <w:r>
        <w:t>, C</w:t>
      </w:r>
      <w:r w:rsidRPr="0031764B">
        <w:rPr>
          <w:position w:val="-6"/>
          <w:sz w:val="16"/>
        </w:rPr>
        <w:t>3</w:t>
      </w:r>
      <w:r>
        <w:t xml:space="preserve"> et C</w:t>
      </w:r>
      <w:r w:rsidRPr="0031764B">
        <w:rPr>
          <w:position w:val="-6"/>
          <w:sz w:val="16"/>
        </w:rPr>
        <w:t>4</w:t>
      </w:r>
      <w:r>
        <w:t>.</w:t>
      </w:r>
    </w:p>
    <w:p w:rsidR="0031764B" w:rsidRDefault="0031764B" w:rsidP="0031764B">
      <w:pPr>
        <w:pStyle w:val="Paragraphedeliste"/>
        <w:numPr>
          <w:ilvl w:val="0"/>
          <w:numId w:val="26"/>
        </w:numPr>
        <w:jc w:val="left"/>
      </w:pPr>
      <w:r>
        <w:t>L'</w:t>
      </w:r>
      <w:r w:rsidRPr="0031764B">
        <w:rPr>
          <w:b/>
        </w:rPr>
        <w:t xml:space="preserve">empattement </w:t>
      </w:r>
      <w:r>
        <w:t xml:space="preserve">du véhicule est défini par la dimension </w:t>
      </w:r>
      <w:r w:rsidRPr="0031764B">
        <w:rPr>
          <w:b/>
        </w:rPr>
        <w:t>a</w:t>
      </w:r>
      <w:r>
        <w:t> = C</w:t>
      </w:r>
      <w:r w:rsidRPr="0031764B">
        <w:rPr>
          <w:vertAlign w:val="subscript"/>
        </w:rPr>
        <w:t>1</w:t>
      </w:r>
      <w:r>
        <w:t>C</w:t>
      </w:r>
      <w:r w:rsidRPr="0031764B">
        <w:rPr>
          <w:vertAlign w:val="subscript"/>
        </w:rPr>
        <w:t>3</w:t>
      </w:r>
      <w:r>
        <w:t> = C</w:t>
      </w:r>
      <w:r w:rsidRPr="0031764B">
        <w:rPr>
          <w:vertAlign w:val="subscript"/>
        </w:rPr>
        <w:t>2</w:t>
      </w:r>
      <w:r>
        <w:t>C</w:t>
      </w:r>
      <w:r w:rsidRPr="0031764B">
        <w:rPr>
          <w:vertAlign w:val="subscript"/>
        </w:rPr>
        <w:t>4</w:t>
      </w:r>
      <w:r>
        <w:t>.</w:t>
      </w:r>
    </w:p>
    <w:p w:rsidR="0031764B" w:rsidRDefault="0031764B" w:rsidP="0031764B">
      <w:pPr>
        <w:pStyle w:val="Paragraphedeliste"/>
        <w:numPr>
          <w:ilvl w:val="0"/>
          <w:numId w:val="26"/>
        </w:numPr>
        <w:jc w:val="left"/>
      </w:pPr>
      <w:r>
        <w:t>Les</w:t>
      </w:r>
      <w:r w:rsidRPr="0031764B">
        <w:rPr>
          <w:b/>
        </w:rPr>
        <w:t xml:space="preserve"> voies avant et arrières</w:t>
      </w:r>
      <w:r>
        <w:t xml:space="preserve"> sont supposées égales, définies par </w:t>
      </w:r>
      <w:r w:rsidRPr="0031764B">
        <w:rPr>
          <w:b/>
        </w:rPr>
        <w:t>b</w:t>
      </w:r>
      <w:r>
        <w:t xml:space="preserve"> = C</w:t>
      </w:r>
      <w:r w:rsidRPr="0031764B">
        <w:rPr>
          <w:vertAlign w:val="subscript"/>
        </w:rPr>
        <w:t>1</w:t>
      </w:r>
      <w:r>
        <w:t>C</w:t>
      </w:r>
      <w:r w:rsidRPr="0031764B">
        <w:rPr>
          <w:vertAlign w:val="subscript"/>
        </w:rPr>
        <w:t>2</w:t>
      </w:r>
      <w:r>
        <w:t xml:space="preserve"> = C</w:t>
      </w:r>
      <w:r w:rsidRPr="0031764B">
        <w:rPr>
          <w:vertAlign w:val="subscript"/>
        </w:rPr>
        <w:t>3</w:t>
      </w:r>
      <w:r>
        <w:t>C</w:t>
      </w:r>
      <w:r w:rsidRPr="0031764B">
        <w:rPr>
          <w:vertAlign w:val="subscript"/>
        </w:rPr>
        <w:t>4</w:t>
      </w:r>
      <w:r>
        <w:t>.</w:t>
      </w:r>
    </w:p>
    <w:p w:rsidR="0031764B" w:rsidRDefault="0031764B" w:rsidP="0031764B">
      <w:pPr>
        <w:pStyle w:val="Paragraphedeliste"/>
        <w:numPr>
          <w:ilvl w:val="0"/>
          <w:numId w:val="26"/>
        </w:numPr>
        <w:jc w:val="left"/>
      </w:pPr>
      <w:r>
        <w:t xml:space="preserve">La contrainte à respecter pour limiter l'usure des pneumatiques est d'approcher au plus près de la condition de </w:t>
      </w:r>
      <w:r w:rsidRPr="0031764B">
        <w:rPr>
          <w:b/>
        </w:rPr>
        <w:t>roulement sans glissement</w:t>
      </w:r>
      <w:r>
        <w:t xml:space="preserve"> des quatre roues sur le sol.</w:t>
      </w:r>
    </w:p>
    <w:p w:rsidR="0031764B" w:rsidRDefault="0031764B" w:rsidP="0031764B">
      <w:pPr>
        <w:pStyle w:val="Paragraphedeliste"/>
        <w:numPr>
          <w:ilvl w:val="0"/>
          <w:numId w:val="26"/>
        </w:numPr>
        <w:jc w:val="left"/>
      </w:pPr>
      <w:r>
        <w:t xml:space="preserve">Cinématiquement, les </w:t>
      </w:r>
      <w:proofErr w:type="gramStart"/>
      <w:r>
        <w:t>vecteurs vitesse</w:t>
      </w:r>
      <w:proofErr w:type="gramEnd"/>
      <w:r>
        <w:t xml:space="preserve"> des points C</w:t>
      </w:r>
      <w:r w:rsidRPr="0031764B">
        <w:rPr>
          <w:vertAlign w:val="subscript"/>
        </w:rPr>
        <w:t>i</w:t>
      </w:r>
      <w:r>
        <w:t xml:space="preserve"> liés au bâti, par rapport au sol doivent donc être respectivement coplanaires au plan de chaque roue.</w:t>
      </w:r>
    </w:p>
    <w:p w:rsidR="0031764B" w:rsidRPr="0031764B" w:rsidRDefault="0031764B" w:rsidP="0031764B"/>
    <w:p w:rsidR="0031764B" w:rsidRDefault="0031764B" w:rsidP="0031764B">
      <w:pPr>
        <w:sectPr w:rsidR="0031764B" w:rsidSect="006334A5">
          <w:pgSz w:w="11907" w:h="16840" w:code="9"/>
          <w:pgMar w:top="720" w:right="720" w:bottom="720" w:left="720" w:header="720" w:footer="720" w:gutter="0"/>
          <w:cols w:space="720"/>
          <w:docGrid w:linePitch="299"/>
        </w:sectPr>
      </w:pPr>
    </w:p>
    <w:p w:rsidR="0031764B" w:rsidRDefault="00712237" w:rsidP="0031764B">
      <w:pPr>
        <w:jc w:val="center"/>
      </w:pPr>
      <w:r>
        <w:pict>
          <v:group id="_x0000_s8144" editas="canvas" style="width:207.55pt;height:343.35pt;mso-position-horizontal-relative:char;mso-position-vertical-relative:line" coordsize="4772,7894">
            <o:lock v:ext="edit" aspectratio="t"/>
            <v:shape id="_x0000_s8145" type="#_x0000_t75" style="position:absolute;width:4772;height:7894" o:preferrelative="f">
              <v:fill o:detectmouseclick="t"/>
              <v:path o:extrusionok="t" o:connecttype="none"/>
              <o:lock v:ext="edit" text="t"/>
            </v:shape>
            <v:group id="_x0000_s8146" style="position:absolute;left:82;width:3974;height:4487" coordorigin="82" coordsize="3974,4487">
              <v:shape id="_x0000_s8147" style="position:absolute;left:350;top:19;width:2693;height:662" coordsize="2693,662" path="m2693,662r-14,-19l2665,629r-15,-19l2636,595r-15,-19l2607,562r-19,-15l2573,528r-28,-29l2516,470r-19,-19l2482,437r-14,-10l2453,413r-19,-15l2405,370r-19,-15l2372,346r-15,-15l2338,317r-14,-10l2309,293r-19,-10l2276,274r-19,-15l2242,250r-19,-10l2209,226r-20,-10l2175,207r-19,-10l2141,187r-19,-9l2108,168r-19,-9l2074,149r-19,-5l2036,135r-15,-10l2002,115r-19,-4l1969,101r-20,-5l1940,91r-19,-9l1901,77,1882,67r-38,-9l1805,48r-38,-9l1729,29r-20,l1671,19r-24,l1628,15r-19,l1589,10r-24,l1546,5r-38,l1484,,1129,r-20,5l1037,5r-4,5l961,10r-15,5l913,15r-20,4l879,19r-14,5l845,24r-14,5l812,29r-15,5l783,34r-15,5l749,39r-14,4l720,43r-14,5l687,53r-15,5l658,58r-29,9l615,72r-15,l572,82r-29,9l514,101r-10,5l476,115r-15,5l452,125r-29,10l413,144r-14,5l380,159r-15,4l356,173r-5,5l341,183r-14,9l308,202r-10,9l288,216r-9,10l269,231r-9,9l245,245r-5,10l231,264r-10,5l202,288r-10,5l183,303r-5,9l168,322r-9,5l154,336r-19,19l130,365r-10,10l116,384r-10,10l101,403r-9,10l82,432,72,442r-9,19l58,470,48,480r-4,14l34,514r-5,9l24,538r-9,19l10,571,5,581,,595r,5l2693,662xe" stroked="f">
                <v:path arrowok="t"/>
              </v:shape>
              <v:shape id="_x0000_s8148" style="position:absolute;left:331;width:2751;height:701" coordsize="2751,701" path="m2751,701r-39,-48l2712,648r-14,-15l2698,638r-14,-19l2684,614r-15,-14l2669,605r-14,-20l2655,581r-15,-15l2636,566r-20,-14l2621,557r-14,-20l2607,533r-91,-92l2496,432r5,l2487,417r-5,l2463,403r5,l2439,374r-5,l2415,360r-15,-10l2405,350r-14,-14l2386,336r-19,-14l2352,312r5,l2319,283r,5l2304,278r-19,-14l2271,254r,-4l2252,240r4,5l2218,216r,5l2204,211r,-5l2184,197r,5l2170,192r,-5l2151,178r,4l2136,173r,-5l2117,158r,5l2103,149r-24,-5l2084,144r-20,-10l2064,139r-14,-9l2050,125r-24,-10l2007,110r5,5l1997,101r-24,-5l1978,96,1944,82r-19,-5l1930,77,1906,67,1748,29r-20,l1733,29,1690,19r-24,l1671,19r-24,-5l1628,14r4,l1608,10r-24,l1589,10,1565,5r-38,l1532,5,1503,,1148,r-24,5l1128,5r-81,l1037,14r15,-4l975,10r-15,4l965,14r-33,l908,19r4,l893,19r-14,5l884,24r-24,l845,29r5,l826,29r-15,5l816,34r-19,l783,38r4,l763,38r-14,5l754,43r-19,l720,48r-19,5l687,58r4,l672,58,629,72r5,l615,72r-87,29l523,101r-9,5l519,106r-44,14l471,120r-10,5l466,125r-34,14l418,149r9,-5l413,149r-5,l389,158r5,l375,168r-20,14l360,178r-9,4l351,187r-15,10l336,192r-19,14l303,216r4,-5l298,221r-15,9l288,226r-9,9l264,245r10,-5l250,250r-10,14l245,259r-10,10l240,264r-9,10l207,293r4,-5l202,298r-15,14l178,322r5,-5l173,326r5,-4l163,331r-9,15l159,341r-20,24l130,374r5,-4l125,384r-10,10l120,389r-9,14l101,413r5,-5l96,422,82,441r5,-4l77,451,58,480r5,-5l53,489,43,509r,-5l29,533r,4l24,552r,-5l15,566r,5l10,585r,-4l5,590r,5l,609r,24l2751,701r-39,-39l19,600r20,19l39,614r,5l43,605r,4l48,600r,-5l53,581r,4l63,566r,-5l67,547r,5l82,523r,-5l87,504r-5,9l91,499r20,-29l106,475r9,-14l130,441r-5,5l135,432r9,-10l139,427r10,-14l159,403r-5,5l163,394r10,-10l168,389r19,-24l197,355r-10,10l197,355r14,-14l221,331r-5,5l226,326r-5,5l231,322r24,-20l250,307r9,-9l274,283r9,-9l269,283r19,-9l303,264r-5,5l307,259r15,-9l317,254r10,-9l341,235r-5,5l355,230r,-4l370,216r,5l379,211r20,-14l389,202r14,-5l408,197r19,-10l423,187r19,-9l456,168r-9,5l475,163r5,l490,158r-5,l528,144r5,l543,139r-5,l624,110r-5,l639,110,682,96r-5,l696,96r15,-5l730,86r14,-4l739,82r20,l773,77r-5,l792,77r15,-5l802,72r19,l835,67r-4,l855,67r14,-5l864,62r24,l903,58r-5,l912,58r24,-5l932,53r38,l984,48r-4,l1061,48r10,-10l1056,43r72,l1152,38r-4,l1503,38r-5,l1527,43r38,l1560,43r24,5l1608,48r-4,l1628,53r19,l1642,53r24,5l1690,58r-5,l1728,67r20,l1743,67r153,39l1892,106r24,9l1935,120r-5,l1964,134r19,5l1978,134r14,15l2016,154r-4,l2031,163r,-5l2045,168r,5l2069,182r19,5l2084,182r14,10l2098,197r19,9l2117,202r15,9l2132,216r19,10l2151,221r14,9l2165,235r19,10l2184,240r15,10l2199,254r19,10l2213,259r19,15l2252,288r,-5l2266,293r19,14l2300,317r,5l2319,331r-5,-5l2328,341r20,9l2367,365r-5,l2376,379r20,10l2415,403r-5,l2439,432r5,l2463,446r-5,l2472,461r20,9l2487,470r91,91l2578,557r14,24l2616,595r-4,l2626,609r,-4l2640,624r,5l2655,643r,-5l2669,657r,5l2684,677r,-5l2698,691r14,-29l2751,701xe" fillcolor="black" stroked="f">
                <v:path arrowok="t"/>
              </v:shape>
              <v:rect id="_x0000_s8149" style="position:absolute;left:1061;top:518;width:274;height:5" fillcolor="yellow" stroked="f"/>
              <v:rect id="_x0000_s8150" style="position:absolute;left:950;top:523;width:639;height:5" fillcolor="yellow" stroked="f"/>
              <v:rect id="_x0000_s8151" style="position:absolute;left:883;top:528;width:898;height:5" fillcolor="yellow" stroked="f"/>
              <v:rect id="_x0000_s8152" style="position:absolute;left:830;top:533;width:1095;height:4" fillcolor="yellow" stroked="f"/>
              <v:rect id="_x0000_s8153" style="position:absolute;left:778;top:537;width:1238;height:5" fillcolor="yellow" stroked="f"/>
              <v:rect id="_x0000_s8154" style="position:absolute;left:739;top:542;width:1368;height:5" fillcolor="yellow" stroked="f"/>
              <v:rect id="_x0000_s8155" style="position:absolute;left:706;top:547;width:1493;height:5" fillcolor="yellow" stroked="f"/>
              <v:rect id="_x0000_s8156" style="position:absolute;left:682;top:552;width:1574;height:5" fillcolor="yellow" stroked="f"/>
              <v:rect id="_x0000_s8157" style="position:absolute;left:648;top:557;width:1637;height:4" fillcolor="yellow" stroked="f"/>
              <v:rect id="_x0000_s8158" style="position:absolute;left:610;top:561;width:1737;height:5" fillcolor="yellow" stroked="f"/>
              <v:rect id="_x0000_s8159" style="position:absolute;left:576;top:566;width:1795;height:5" fillcolor="yellow" stroked="f"/>
              <v:rect id="_x0000_s8160" style="position:absolute;left:552;top:571;width:1887;height:5" fillcolor="yellow" stroked="f"/>
              <v:rect id="_x0000_s8161" style="position:absolute;left:518;top:576;width:1945;height:5" fillcolor="yellow" stroked="f"/>
              <v:rect id="_x0000_s8162" style="position:absolute;left:494;top:581;width:2002;height:4" fillcolor="yellow" stroked="f"/>
              <v:rect id="_x0000_s8163" style="position:absolute;left:466;top:585;width:2054;height:5" fillcolor="yellow" stroked="f"/>
              <v:rect id="_x0000_s8164" style="position:absolute;left:442;top:590;width:2141;height:5" fillcolor="yellow" stroked="f"/>
              <v:rect id="_x0000_s8165" style="position:absolute;left:422;top:595;width:2185;height:5" fillcolor="yellow" stroked="f"/>
              <v:rect id="_x0000_s8166" style="position:absolute;left:403;top:600;width:2228;height:5" fillcolor="yellow" stroked="f"/>
              <v:rect id="_x0000_s8167" style="position:absolute;left:384;top:605;width:2261;height:4" fillcolor="yellow" stroked="f"/>
              <v:rect id="_x0000_s8168" style="position:absolute;left:365;top:609;width:2318;height:5" fillcolor="yellow" stroked="f"/>
              <v:rect id="_x0000_s8169" style="position:absolute;left:360;top:614;width:2347;height:5" fillcolor="yellow" stroked="f"/>
              <v:rect id="_x0000_s8170" style="position:absolute;left:336;top:619;width:2395;height:5" fillcolor="yellow" stroked="f"/>
              <v:rect id="_x0000_s8171" style="position:absolute;left:322;top:624;width:2424;height:5" fillcolor="yellow" stroked="f"/>
              <v:rect id="_x0000_s8172" style="position:absolute;left:312;top:629;width:2458;height:4" fillcolor="yellow" stroked="f"/>
              <v:rect id="_x0000_s8173" style="position:absolute;left:307;top:633;width:2487;height:5" fillcolor="yellow" stroked="f"/>
              <v:rect id="_x0000_s8174" style="position:absolute;left:288;top:638;width:2535;height:5" fillcolor="yellow" stroked="f"/>
              <v:rect id="_x0000_s8175" style="position:absolute;left:283;top:643;width:2549;height:5" fillcolor="yellow" stroked="f"/>
              <v:rect id="_x0000_s8176" style="position:absolute;left:274;top:648;width:2587;height:5" fillcolor="yellow" stroked="f"/>
              <v:rect id="_x0000_s8177" style="position:absolute;left:264;top:653;width:2621;height:4" fillcolor="yellow" stroked="f"/>
              <v:rect id="_x0000_s8178" style="position:absolute;left:259;top:657;width:2636;height:5" fillcolor="yellow" stroked="f"/>
              <v:rect id="_x0000_s8179" style="position:absolute;left:250;top:662;width:2673;height:5" fillcolor="yellow" stroked="f"/>
              <v:rect id="_x0000_s8180" style="position:absolute;left:245;top:667;width:2702;height:5" fillcolor="yellow" stroked="f"/>
              <v:rect id="_x0000_s8181" style="position:absolute;left:235;top:672;width:2722;height:5" fillcolor="yellow" stroked="f"/>
              <v:rect id="_x0000_s8182" style="position:absolute;left:230;top:677;width:2756;height:4" fillcolor="yellow" stroked="f"/>
              <v:rect id="_x0000_s8183" style="position:absolute;left:226;top:681;width:2784;height:5" fillcolor="yellow" stroked="f"/>
              <v:rect id="_x0000_s8184" style="position:absolute;left:216;top:686;width:2808;height:5" fillcolor="yellow" stroked="f"/>
              <v:rect id="_x0000_s8185" style="position:absolute;left:211;top:691;width:2837;height:5" fillcolor="#ff3" stroked="f"/>
              <v:rect id="_x0000_s8186" style="position:absolute;left:206;top:696;width:2871;height:5" fillcolor="#ff3" stroked="f"/>
              <v:rect id="_x0000_s8187" style="position:absolute;left:202;top:701;width:2889;height:4" fillcolor="#ff3" stroked="f"/>
              <v:rect id="_x0000_s8188" style="position:absolute;left:197;top:705;width:2909;height:5" fillcolor="#ff3" stroked="f"/>
              <v:rect id="_x0000_s8189" style="position:absolute;left:192;top:710;width:2928;height:5" fillcolor="#ff3" stroked="f"/>
              <v:rect id="_x0000_s8190" style="position:absolute;left:187;top:715;width:2952;height:5" fillcolor="#ff3" stroked="f"/>
              <v:rect id="_x0000_s8191" style="position:absolute;left:182;top:720;width:2972;height:5" fillcolor="#ff3" stroked="f"/>
              <v:rect id="_x0000_s8192" style="position:absolute;left:182;top:725;width:2996;height:4" fillcolor="#ff3" stroked="f"/>
              <v:rect id="_x0000_s8193" style="position:absolute;left:178;top:729;width:3029;height:5" fillcolor="#ff3" stroked="f"/>
              <v:rect id="_x0000_s8194" style="position:absolute;left:173;top:734;width:3048;height:5" fillcolor="#ff3" stroked="f"/>
              <v:rect id="_x0000_s8195" style="position:absolute;left:173;top:739;width:3062;height:5" fillcolor="#ff3" stroked="f"/>
              <v:rect id="_x0000_s8196" style="position:absolute;left:168;top:744;width:3082;height:5" fillcolor="#ff3" stroked="f"/>
              <v:rect id="_x0000_s8197" style="position:absolute;left:163;top:749;width:3106;height:4" fillcolor="#ff3" stroked="f"/>
              <v:rect id="_x0000_s8198" style="position:absolute;left:163;top:753;width:3120;height:5" fillcolor="#ff3" stroked="f"/>
              <v:rect id="_x0000_s8199" style="position:absolute;left:158;top:758;width:3145;height:5" fillcolor="#ff3" stroked="f"/>
              <v:rect id="_x0000_s8200" style="position:absolute;left:154;top:763;width:3158;height:5" fillcolor="#ff3" stroked="f"/>
              <v:rect id="_x0000_s8201" style="position:absolute;left:154;top:768;width:3177;height:5" fillcolor="#ff3" stroked="f"/>
              <v:rect id="_x0000_s8202" style="position:absolute;left:154;top:773;width:3192;height:4" fillcolor="#ff3" stroked="f"/>
              <v:rect id="_x0000_s8203" style="position:absolute;left:149;top:777;width:3216;height:5" fillcolor="#ff3" stroked="f"/>
              <v:rect id="_x0000_s8204" style="position:absolute;left:149;top:782;width:3226;height:5" fillcolor="#ff3" stroked="f"/>
              <v:rect id="_x0000_s8205" style="position:absolute;left:144;top:787;width:3259;height:5" fillcolor="#ff3" stroked="f"/>
              <v:rect id="_x0000_s8206" style="position:absolute;left:144;top:792;width:3283;height:5" fillcolor="#ff3" stroked="f"/>
              <v:rect id="_x0000_s8207" style="position:absolute;left:139;top:797;width:3298;height:4" fillcolor="#ff3" stroked="f"/>
              <v:rect id="_x0000_s8208" style="position:absolute;left:139;top:801;width:3322;height:5" fillcolor="#ff3" stroked="f"/>
              <v:rect id="_x0000_s8209" style="position:absolute;left:139;top:806;width:3332;height:5" fillcolor="#ff3" stroked="f"/>
              <v:rect id="_x0000_s8210" style="position:absolute;left:134;top:811;width:3351;height:5" fillcolor="#ff3" stroked="f"/>
              <v:rect id="_x0000_s8211" style="position:absolute;left:134;top:816;width:3361;height:5" fillcolor="#ff3" stroked="f"/>
              <v:rect id="_x0000_s8212" style="position:absolute;left:130;top:821;width:3389;height:4" fillcolor="#ff3" stroked="f"/>
              <v:rect id="_x0000_s8213" style="position:absolute;left:130;top:825;width:3398;height:5" fillcolor="#ff3" stroked="f"/>
              <v:rect id="_x0000_s8214" style="position:absolute;left:130;top:830;width:3413;height:5" fillcolor="#ff3" stroked="f"/>
              <v:rect id="_x0000_s8215" style="position:absolute;left:130;top:835;width:3422;height:5" fillcolor="#ff3" stroked="f"/>
              <v:rect id="_x0000_s8216" style="position:absolute;left:125;top:840;width:3451;height:5" fillcolor="#ff3" stroked="f"/>
              <v:rect id="_x0000_s8217" style="position:absolute;left:125;top:845;width:3461;height:4" fillcolor="#ff3" stroked="f"/>
              <v:rect id="_x0000_s8218" style="position:absolute;left:125;top:849;width:3475;height:5" fillcolor="#ff3" stroked="f"/>
              <v:rect id="_x0000_s8219" style="position:absolute;left:120;top:854;width:3490;height:5" fillcolor="#ff3" stroked="f"/>
              <v:rect id="_x0000_s8220" style="position:absolute;left:120;top:859;width:3509;height:5" fillcolor="#ff3" stroked="f"/>
              <v:rect id="_x0000_s8221" style="position:absolute;left:120;top:864;width:3519;height:5" fillcolor="#ff6" stroked="f"/>
              <v:rect id="_x0000_s8222" style="position:absolute;left:120;top:869;width:3533;height:4" fillcolor="#ff6" stroked="f"/>
              <v:rect id="_x0000_s8223" style="position:absolute;left:115;top:873;width:3553;height:5" fillcolor="#ff6" stroked="f"/>
              <v:rect id="_x0000_s8224" style="position:absolute;left:115;top:878;width:3567;height:5" fillcolor="#ff6" stroked="f"/>
              <v:rect id="_x0000_s8225" style="position:absolute;left:115;top:883;width:3577;height:5" fillcolor="#ff6" stroked="f"/>
              <v:rect id="_x0000_s8226" style="position:absolute;left:115;top:888;width:3591;height:5" fillcolor="#ff6" stroked="f"/>
              <v:rect id="_x0000_s8227" style="position:absolute;left:110;top:893;width:3606;height:4" fillcolor="#ff6" stroked="f"/>
              <v:rect id="_x0000_s8228" style="position:absolute;left:110;top:897;width:3620;height:5" fillcolor="#ff6" stroked="f"/>
              <v:rect id="_x0000_s8229" style="position:absolute;left:110;top:902;width:3630;height:5" fillcolor="#ff6" stroked="f"/>
              <v:rect id="_x0000_s8230" style="position:absolute;left:110;top:907;width:3644;height:5" fillcolor="#ff6" stroked="f"/>
              <v:rect id="_x0000_s8231" style="position:absolute;left:110;top:912;width:3649;height:5" fillcolor="#ff6" stroked="f"/>
              <v:rect id="_x0000_s8232" style="position:absolute;left:110;top:917;width:3658;height:4" fillcolor="#ff6" stroked="f"/>
              <v:rect id="_x0000_s8233" style="position:absolute;left:106;top:921;width:3672;height:5" fillcolor="#ff6" stroked="f"/>
              <v:rect id="_x0000_s8234" style="position:absolute;left:106;top:926;width:3682;height:5" fillcolor="#ff6" stroked="f"/>
              <v:rect id="_x0000_s8235" style="position:absolute;left:106;top:931;width:3686;height:5" fillcolor="#ff6" stroked="f"/>
              <v:rect id="_x0000_s8236" style="position:absolute;left:106;top:936;width:3696;height:5" fillcolor="#ff6" stroked="f"/>
              <v:rect id="_x0000_s8237" style="position:absolute;left:106;top:941;width:3710;height:4" fillcolor="#ff6" stroked="f"/>
              <v:rect id="_x0000_s8238" style="position:absolute;left:106;top:945;width:3720;height:5" fillcolor="#ff6" stroked="f"/>
              <v:rect id="_x0000_s8239" style="position:absolute;left:106;top:950;width:3730;height:5" fillcolor="#ff6" stroked="f"/>
              <v:rect id="_x0000_s8240" style="position:absolute;left:106;top:955;width:3739;height:5" fillcolor="#ff6" stroked="f"/>
              <v:rect id="_x0000_s8241" style="position:absolute;left:106;top:960;width:3749;height:5" fillcolor="#ff6" stroked="f"/>
              <v:rect id="_x0000_s8242" style="position:absolute;left:106;top:965;width:3758;height:4" fillcolor="#ff6" stroked="f"/>
              <v:rect id="_x0000_s8243" style="position:absolute;left:101;top:969;width:3768;height:5" fillcolor="#ff6" stroked="f"/>
              <v:rect id="_x0000_s8244" style="position:absolute;left:101;top:974;width:3778;height:5" fillcolor="#ff6" stroked="f"/>
              <v:rect id="_x0000_s8245" style="position:absolute;left:101;top:979;width:3787;height:5" fillcolor="#ff6" stroked="f"/>
              <v:rect id="_x0000_s8246" style="position:absolute;left:101;top:984;width:3797;height:5" fillcolor="#ff6" stroked="f"/>
              <v:rect id="_x0000_s8247" style="position:absolute;left:101;top:989;width:3802;height:4" fillcolor="#ff6" stroked="f"/>
              <v:rect id="_x0000_s8248" style="position:absolute;left:101;top:993;width:3811;height:5" fillcolor="#ff6" stroked="f"/>
              <v:rect id="_x0000_s8249" style="position:absolute;left:101;top:998;width:3816;height:5" fillcolor="#ff6" stroked="f"/>
              <v:rect id="_x0000_s8250" style="position:absolute;left:101;top:1003;width:3826;height:5" fillcolor="#ff6" stroked="f"/>
              <v:rect id="_x0000_s8251" style="position:absolute;left:101;top:1008;width:3835;height:5" fillcolor="#ff6" stroked="f"/>
              <v:rect id="_x0000_s8252" style="position:absolute;left:101;top:1013;width:3840;height:4" fillcolor="#ff6" stroked="f"/>
              <v:rect id="_x0000_s8253" style="position:absolute;left:101;top:1017;width:3845;height:5" fillcolor="#ff6" stroked="f"/>
              <v:rect id="_x0000_s8254" style="position:absolute;left:101;top:1022;width:3850;height:5" fillcolor="#ff6" stroked="f"/>
              <v:rect id="_x0000_s8255" style="position:absolute;left:101;top:1027;width:3855;height:5" fillcolor="#ff6" stroked="f"/>
              <v:rect id="_x0000_s8256" style="position:absolute;left:101;top:1032;width:3864;height:5" fillcolor="#ff9" stroked="f"/>
              <v:rect id="_x0000_s8257" style="position:absolute;left:101;top:1037;width:3869;height:4" fillcolor="#ff9" stroked="f"/>
              <v:rect id="_x0000_s8258" style="position:absolute;left:101;top:1041;width:3874;height:5" fillcolor="#ff9" stroked="f"/>
              <v:rect id="_x0000_s8259" style="position:absolute;left:101;top:1046;width:3879;height:5" fillcolor="#ff9" stroked="f"/>
              <v:rect id="_x0000_s8260" style="position:absolute;left:101;top:1051;width:3883;height:5" fillcolor="#ff9" stroked="f"/>
              <v:rect id="_x0000_s8261" style="position:absolute;left:101;top:1056;width:3888;height:9" fillcolor="#ff9" stroked="f"/>
              <v:rect id="_x0000_s8262" style="position:absolute;left:101;top:1065;width:3893;height:5" fillcolor="#ff9" stroked="f"/>
              <v:rect id="_x0000_s8263" style="position:absolute;left:101;top:1070;width:3898;height:5" fillcolor="#ff9" stroked="f"/>
              <v:rect id="_x0000_s8264" style="position:absolute;left:101;top:1075;width:3903;height:10" fillcolor="#ff9" stroked="f"/>
              <v:rect id="_x0000_s8265" style="position:absolute;left:101;top:1085;width:3907;height:4" fillcolor="#ff9" stroked="f"/>
              <v:rect id="_x0000_s8266" style="position:absolute;left:106;top:1089;width:3907;height:10" fillcolor="#ff9" stroked="f"/>
              <v:rect id="_x0000_s8267" style="position:absolute;left:106;top:1099;width:3912;height:10" fillcolor="#ff9" stroked="f"/>
              <v:rect id="_x0000_s8268" style="position:absolute;left:106;top:1109;width:3917;height:14" fillcolor="#ff9" stroked="f"/>
              <v:rect id="_x0000_s8269" style="position:absolute;left:110;top:1123;width:3918;height:10" fillcolor="#ff9" stroked="f"/>
              <v:rect id="_x0000_s8270" style="position:absolute;left:110;top:1133;width:3922;height:14" fillcolor="#ff9" stroked="f"/>
              <v:rect id="_x0000_s8271" style="position:absolute;left:115;top:1147;width:3922;height:19" fillcolor="#ff9" stroked="f"/>
              <v:rect id="_x0000_s8272" style="position:absolute;left:115;top:1166;width:3927;height:5" fillcolor="#ff9" stroked="f"/>
              <v:rect id="_x0000_s8273" style="position:absolute;left:120;top:1171;width:3922;height:14" fillcolor="#ff9" stroked="f"/>
              <v:rect id="_x0000_s8274" style="position:absolute;left:125;top:1185;width:3917;height:15" fillcolor="#ff9" stroked="f"/>
              <v:rect id="_x0000_s8275" style="position:absolute;left:125;top:1200;width:3917;height:4" fillcolor="#ffc" stroked="f"/>
              <v:rect id="_x0000_s8276" style="position:absolute;left:130;top:1204;width:3912;height:15" fillcolor="#ffc" stroked="f"/>
              <v:rect id="_x0000_s8277" style="position:absolute;left:134;top:1219;width:3908;height:5" fillcolor="#ffc" stroked="f"/>
              <v:rect id="_x0000_s8278" style="position:absolute;left:139;top:1224;width:3903;height:19" fillcolor="#ffc" stroked="f"/>
              <v:rect id="_x0000_s8279" style="position:absolute;left:144;top:1243;width:3898;height:5" fillcolor="#ffc" stroked="f"/>
              <v:rect id="_x0000_s8280" style="position:absolute;left:149;top:1248;width:3893;height:4" fillcolor="#ffc" stroked="f"/>
              <v:rect id="_x0000_s8281" style="position:absolute;left:149;top:1252;width:3888;height:10" fillcolor="#ffc" stroked="f"/>
              <v:rect id="_x0000_s8282" style="position:absolute;left:154;top:1262;width:3878;height:10" fillcolor="#ffc" stroked="f"/>
              <v:rect id="_x0000_s8283" style="position:absolute;left:158;top:1272;width:3874;height:4" fillcolor="#ffc" stroked="f"/>
              <v:rect id="_x0000_s8284" style="position:absolute;left:163;top:1276;width:3869;height:10" fillcolor="#ffc" stroked="f"/>
              <v:rect id="_x0000_s8285" style="position:absolute;left:163;top:1286;width:3865;height:5" fillcolor="#ffc" stroked="f"/>
              <v:rect id="_x0000_s8286" style="position:absolute;left:168;top:1291;width:3860;height:5" fillcolor="#ffc" stroked="f"/>
              <v:rect id="_x0000_s8287" style="position:absolute;left:168;top:1296;width:3855;height:4" fillcolor="#ffc" stroked="f"/>
              <v:rect id="_x0000_s8288" style="position:absolute;left:173;top:1300;width:3850;height:5" fillcolor="#ffc" stroked="f"/>
              <v:rect id="_x0000_s8289" style="position:absolute;left:178;top:1305;width:3845;height:5" fillcolor="#ffc" stroked="f"/>
              <v:rect id="_x0000_s8290" style="position:absolute;left:182;top:1310;width:3836;height:5" fillcolor="#ffc" stroked="f"/>
              <v:rect id="_x0000_s8291" style="position:absolute;left:182;top:1315;width:3831;height:5" fillcolor="#ffc" stroked="f"/>
              <v:rect id="_x0000_s8292" style="position:absolute;left:187;top:1320;width:3821;height:4" fillcolor="#ffc" stroked="f"/>
              <v:rect id="_x0000_s8293" style="position:absolute;left:192;top:1324;width:3816;height:5" fillcolor="#ffc" stroked="f"/>
              <v:rect id="_x0000_s8294" style="position:absolute;left:192;top:1329;width:3812;height:5" fillcolor="#ffc" stroked="f"/>
              <v:rect id="_x0000_s8295" style="position:absolute;left:197;top:1334;width:3807;height:5" fillcolor="#ffc" stroked="f"/>
              <v:rect id="_x0000_s8296" style="position:absolute;left:202;top:1339;width:3797;height:5" fillcolor="#ffc" stroked="f"/>
              <v:rect id="_x0000_s8297" style="position:absolute;left:206;top:1344;width:3788;height:4" fillcolor="#ffc" stroked="f"/>
              <v:rect id="_x0000_s8298" style="position:absolute;left:211;top:1348;width:3783;height:5" fillcolor="#ffc" stroked="f"/>
              <v:rect id="_x0000_s8299" style="position:absolute;left:211;top:1353;width:3778;height:5" fillcolor="#ffc" stroked="f"/>
              <v:rect id="_x0000_s8300" style="position:absolute;left:216;top:1358;width:3768;height:5" fillcolor="#ffc" stroked="f"/>
              <v:rect id="_x0000_s8301" style="position:absolute;left:221;top:1363;width:3759;height:5" fillcolor="#ffc" stroked="f"/>
              <v:rect id="_x0000_s8302" style="position:absolute;left:226;top:1368;width:3749;height:4" stroked="f"/>
              <v:rect id="_x0000_s8303" style="position:absolute;left:230;top:1372;width:3740;height:5" stroked="f"/>
              <v:rect id="_x0000_s8304" style="position:absolute;left:235;top:1377;width:3730;height:5" stroked="f"/>
              <v:rect id="_x0000_s8305" style="position:absolute;left:245;top:1382;width:3715;height:5" stroked="f"/>
              <v:rect id="_x0000_s8306" style="position:absolute;left:250;top:1387;width:3706;height:5" stroked="f"/>
              <v:rect id="_x0000_s8307" style="position:absolute;left:254;top:1392;width:3697;height:4" stroked="f"/>
              <v:rect id="_x0000_s8308" style="position:absolute;left:259;top:1396;width:3687;height:5" stroked="f"/>
              <v:rect id="_x0000_s8309" style="position:absolute;left:264;top:1401;width:3677;height:5" stroked="f"/>
              <v:rect id="_x0000_s8310" style="position:absolute;left:274;top:1406;width:3662;height:5" stroked="f"/>
              <v:rect id="_x0000_s8311" style="position:absolute;left:283;top:1411;width:3649;height:5" stroked="f"/>
              <v:rect id="_x0000_s8312" style="position:absolute;left:288;top:1416;width:3634;height:4" stroked="f"/>
              <v:rect id="_x0000_s8313" style="position:absolute;left:293;top:1420;width:3619;height:5" stroked="f"/>
              <v:rect id="_x0000_s8314" style="position:absolute;left:302;top:1425;width:3606;height:5" stroked="f"/>
              <v:rect id="_x0000_s8315" style="position:absolute;left:312;top:1430;width:3586;height:5" stroked="f"/>
              <v:rect id="_x0000_s8316" style="position:absolute;left:317;top:1435;width:3571;height:5" stroked="f"/>
              <v:rect id="_x0000_s8317" style="position:absolute;left:331;top:1440;width:3553;height:4" stroked="f"/>
              <v:rect id="_x0000_s8318" style="position:absolute;left:341;top:1444;width:3533;height:5" stroked="f"/>
              <v:rect id="_x0000_s8319" style="position:absolute;left:350;top:1449;width:3514;height:5" stroked="f"/>
              <v:rect id="_x0000_s8320" style="position:absolute;left:370;top:1454;width:3485;height:5" stroked="f"/>
              <v:rect id="_x0000_s8321" style="position:absolute;left:418;top:1459;width:3427;height:5" stroked="f"/>
              <v:rect id="_x0000_s8322" style="position:absolute;left:499;top:1464;width:3337;height:4" stroked="f"/>
              <v:rect id="_x0000_s8323" style="position:absolute;left:610;top:1468;width:3211;height:5" stroked="f"/>
              <v:rect id="_x0000_s8324" style="position:absolute;left:691;top:1473;width:3121;height:5" stroked="f"/>
              <v:rect id="_x0000_s8325" style="position:absolute;left:782;top:1478;width:3020;height:5" stroked="f"/>
              <v:rect id="_x0000_s8326" style="position:absolute;left:869;top:1483;width:2914;height:5" stroked="f"/>
              <v:rect id="_x0000_s8327" style="position:absolute;left:1003;top:1488;width:2756;height:4" stroked="f"/>
              <v:rect id="_x0000_s8328" style="position:absolute;left:1109;top:1492;width:2635;height:5" stroked="f"/>
              <v:rect id="_x0000_s8329" style="position:absolute;left:1224;top:1497;width:2496;height:5" stroked="f"/>
              <v:rect id="_x0000_s8330" style="position:absolute;left:1344;top:1502;width:2362;height:5" stroked="f"/>
              <v:rect id="_x0000_s8331" style="position:absolute;left:1507;top:1507;width:2175;height:5" stroked="f"/>
              <v:rect id="_x0000_s8332" style="position:absolute;left:1632;top:1512;width:2007;height:4" stroked="f"/>
              <v:rect id="_x0000_s8333" style="position:absolute;left:1839;top:1516;width:1776;height:5" stroked="f"/>
              <v:rect id="_x0000_s8334" style="position:absolute;left:2045;top:1521;width:1517;height:5" stroked="f"/>
              <v:rect id="_x0000_s8335" style="position:absolute;left:2410;top:1526;width:1075;height:5" stroked="f"/>
              <v:shape id="_x0000_s8336" style="position:absolute;left:82;top:499;width:3974;height:1046" coordsize="3974,1046" path="m115,182r-10,10l72,226,62,245r-10,9l43,269r-5,9l33,293r-5,9l19,336r,10l9,374r,15l4,403r,29l,442,,581r4,14l4,590r,48l9,648r,14l14,672r,10l19,701r9,14l28,725r5,19l48,763r9,10l57,782r5,15l76,816r10,9l91,835r33,34l129,883r15,5l163,907r9,5l177,921r5,l177,921r15,15l201,936r10,5l225,950r10,10l249,960r5,5l264,965r4,4l302,969r10,5l369,974r19,5l446,979r24,5l518,984r29,5l580,989r29,4l724,993r44,5l859,998r48,5l1008,1003r52,5l1118,1008r58,5l1233,1013r58,4l1349,1017r62,5l1469,1022r62,5l1589,1027r62,5l1771,1032r62,5l1953,1037r58,4l2285,1041r52,5l2385,1041r197,l2635,1046r624,l3302,1041r82,l3422,1037r39,l3504,1032r34,-5l3576,1022r34,-5l3725,998r5,l3749,989r24,-15l3811,950r19,-14l3850,926r62,-57l3941,821r14,-20l3965,768r5,-19l3974,734r,-62l3970,658r-5,-20l3955,605r-14,-19l3922,552r-15,-14l3893,518r-15,-14l3859,494r5,l3835,475r-19,-14l3792,442r-58,-29l3701,398r-29,-14l3629,370r-34,-15l3518,326r-86,-28l3389,288r-87,-29l3254,245r-43,-10l3163,221r-48,-10l3072,197r-48,-10l2976,173r-48,-10l2885,154r-96,-20l2616,96r-43,-5l2577,91,2491,72,2318,53,2270,43r-48,l2049,24r-43,l1963,19r-43,l1877,14r-44,l1795,10r-86,l1670,5r-403,l1272,5,1233,,897,,873,5r-77,l777,10r-38,l720,14r-20,l681,19r-14,l628,29r-14,l571,38r-15,5l561,43r-57,l484,48r-24,l446,53r-19,l412,58r-19,l364,67r-14,l273,91r-9,5l235,106r-10,4l211,115r-19,19l177,134r-19,15l148,158r-9,5l129,173r-14,5l105,192r10,-10l134,221r10,-10l144,206r4,-4l158,192r10,-5l177,178r19,-5l211,163r9,-9l230,154r14,-5l254,144r29,-10l292,130r68,-24l374,106,403,96r19,l436,91r20,l470,86r14,l504,82r57,l566,82r14,-5l614,67r14,l667,58r14,l700,53r20,l739,48r38,l796,43r77,l897,38r336,l1262,43r5,l1670,43r39,5l1795,48r38,5l1877,53r43,5l1963,58r43,4l2049,62r173,20l2270,82r39,9l2481,110r87,20l2573,130r33,4l2779,173r96,19l2918,202r48,9l3014,226r48,9l3105,250r48,9l3201,274r44,9l3293,298r86,28l3422,336r87,29l3586,394r33,14l3653,422r29,15l3715,451r58,29l3797,490r19,14l3835,523r5,l3850,533r14,14l3878,566r15,15l3912,605r5,19l3926,648r5,19l3936,682r,43l3931,739r-5,19l3917,782r-5,19l3883,840r-53,57l3811,907r-19,14l3754,936r-24,14l3710,960r5,l3600,979r-34,5l3528,989r-34,4l3461,998r-39,l3384,1003r-82,l3259,1008r-624,l2582,1003r-197,l2337,1008r-52,-5l2011,1003r-58,-5l1833,998r-62,-5l1651,993r-62,-4l1531,989r-62,-5l1411,984r-62,-5l1291,979r-58,-5l1176,974r-58,-5l1060,969r-52,-4l907,965r-48,-5l768,960r-44,-5l614,955r5,l580,950r-33,l518,945r-48,l446,941r-58,l369,936r-48,l312,931r-24,l283,926r-10,l268,921r-14,l244,912r-9,l230,912,220,897r-9,l206,893r-5,l206,893,192,883r-10,-5l163,859r-5,-5l153,849,120,816r-5,-10l105,797r-5,-20l96,763,86,753,76,744,72,725,67,715r,-10l57,682,52,672r,-10l48,653r,-15l43,629r,-39l43,586,38,571r,-120l43,442r,-29l48,398r,-14l57,355r,-9l67,322r5,-10l76,298r5,-10l81,274,91,264r9,-19l124,221r10,l115,182xe" fillcolor="black" stroked="f">
                <v:path arrowok="t"/>
              </v:shape>
              <v:oval id="_x0000_s8337" style="position:absolute;left:456;top:801;width:907;height:912" fillcolor="#c2ff80" stroked="f"/>
              <v:shape id="_x0000_s8338" style="position:absolute;left:446;top:792;width:922;height:926" coordsize="922,926" path="m,460r,44l5,528r,24l10,576r10,24l24,619r20,38l53,681r10,19l77,715r10,19l101,753r15,15l130,787r19,19l168,820r15,10l221,859r77,38l327,902r14,5l370,916r19,l413,921r24,l461,926r19,-5l504,921r24,-5l548,916r28,-9l591,902r29,-5l696,859r39,-29l749,820r20,-14l788,787r14,-19l817,753r14,-19l841,715r14,-15l865,681r9,-24l893,619r5,-19l908,576r5,-24l913,528r4,-24l917,480r5,-20l917,436r,-24l913,389r,-20l908,341,898,321r-5,-24l855,221,841,201,831,182,817,168,802,149,769,115,749,101,735,86,716,77,696,62,620,24,596,19,576,9,548,5r-20,l504,,413,,389,5r-19,l341,9,322,19r-24,5l221,62,202,77r-19,9l168,101r-19,14l116,149r-15,19l87,182,77,201,63,221,24,297r-4,24l10,341,5,369r,20l,412r,48l20,460r,-48l24,389r,-20l29,350,39,331r5,-24l82,230,96,211r10,-19l120,177r15,-19l159,134r19,-14l192,105r20,-9l231,81,308,43r24,-5l351,29r19,-5l389,24r24,-5l461,19r43,l528,24r20,l567,29r19,9l610,43r77,38l706,96r19,9l740,120r19,14l783,158r14,19l812,192r9,19l836,230r38,77l879,331r10,19l893,369r,20l898,412r,24l903,460r-5,20l898,504r-5,24l893,552r-4,14l879,590r-5,19l855,648r-10,24l836,691r-15,14l812,724r-15,20l783,758r-14,19l759,787r-19,14l725,811r-38,29l610,878r-19,5l567,888r-19,9l528,897r-24,5l480,902r-19,5l437,902r-24,l389,897r-19,l351,888r-24,-5l308,878,231,840,192,811,178,801,159,787,149,777,135,758,120,744,106,724,96,705,82,691,72,672,63,648,44,609,39,590,29,566,24,552r,-24l20,504r,-44l,460xe" fillcolor="black" stroked="f">
                <v:path arrowok="t"/>
              </v:shape>
              <v:rect id="_x0000_s8339" style="position:absolute;left:456;top:2956;width:907;height:230" fillcolor="#c2ff80" stroked="f"/>
              <v:shape id="_x0000_s8340" style="position:absolute;left:451;top:2951;width:912;height:235" coordsize="912,235" path="m,l,235r912,l912,,,,5,15r903,l898,5r,226l908,221,5,221r10,10l15,5,5,15,,xe" fillcolor="black" stroked="f">
                <v:path arrowok="t"/>
              </v:shape>
              <v:rect id="_x0000_s8341" style="position:absolute;left:456;top:4257;width:907;height:230" fillcolor="#c2ff80" stroked="f"/>
              <v:shape id="_x0000_s8342" style="position:absolute;left:451;top:4252;width:912;height:235" coordsize="912,235" path="m,l,235r912,l912,,,,5,14r903,l898,5r,225l908,220,5,220r10,10l15,5,5,14,,xe" fillcolor="black" stroked="f">
                <v:path arrowok="t"/>
              </v:shape>
              <v:oval id="_x0000_s8343" style="position:absolute;left:2779;top:801;width:797;height:912" fillcolor="#c2ff80" stroked="f"/>
              <v:shape id="_x0000_s8344" style="position:absolute;left:2770;top:792;width:811;height:926" coordsize="811,926" path="m,460r,68l5,552r4,19l14,600r10,19l29,638r9,19l43,681r10,19l67,715r19,38l101,768r14,19l125,801r19,19l163,830r29,29l211,868r14,10l245,888r14,9l297,907r24,9l341,916r19,5l379,921r24,5l422,921r19,l461,916r19,l504,907r38,-10l581,878r14,-10l614,859r29,-29l657,820r34,-33l705,768r15,-15l739,715r14,-15l763,681r5,-24l778,638r4,-19l792,600r5,-29l802,552r4,-24l806,480r5,-20l806,436r,-47l802,369,792,321,782,297r-4,-19l768,259r-5,-19l753,221,739,201,729,182r-9,-14l705,149,643,86,629,77,614,62,595,53,581,43,542,24,523,19,504,9,480,5r-19,l441,,360,,341,5r-20,l297,9,278,19r-19,5l245,33,225,43,211,53r-19,9l177,77r-14,9l144,101r-19,19l115,134r-14,15l86,168r-9,14l67,201,53,221,43,240r-5,19l29,278r-5,19l14,321,5,369,,389r,71l19,460r,-71l24,369r5,-24l33,331,43,307r5,-19l57,269r5,-20l72,230,86,211,96,192r9,-15l120,158r14,-14l144,129r9,-9l173,105r14,-9l201,81r20,-9l235,62r19,-9l269,43r19,-5l307,29r14,-5l341,24r19,-5l403,19r38,l461,24r19,l494,29r19,9l533,43r38,19l585,72r20,9l619,96r14,9l686,158r15,19l710,192r10,19l734,230r10,19l749,269r9,19l763,307r10,24l778,345r4,24l787,389r,47l792,460r-5,20l787,528r-5,24l778,571r-5,19l763,609r-5,19l749,648r-5,24l734,691r-14,14l701,744r-15,14l672,777r-24,24l633,811r-28,29l585,849r-14,10l533,878r-39,10l480,897r-19,l441,902r-19,l403,907r-24,-5l360,902r-19,-5l321,897r-14,-9l269,878,254,868r-19,-9l221,849r-20,-9l173,811,153,801r-9,-9l134,777,120,758,105,744,86,705,72,691,62,672,57,648,48,628,43,609,33,590,29,571,24,552,19,528r,-68l,460xe" fillcolor="black" stroked="f">
                <v:path arrowok="t"/>
              </v:shape>
              <v:shape id="_x0000_s8345" style="position:absolute;left:3231;top:792;width:408;height:921" coordsize="408,921" path="m,19r19,l38,24r24,5l76,33,96,43r19,5l153,67r15,10l187,86r14,15l220,110r68,67l297,197r15,14l321,230r10,15l350,283r5,19l365,321r19,72l384,436r5,24l384,480r,43l365,595r-10,19l350,633r-19,39l321,686r-9,19l297,720r-9,19l220,806r-19,10l187,830r-19,10l153,849r-38,19l96,873,76,883r-14,5l38,892,,902r,19l38,912r24,-5l86,902r19,-10l124,888r39,-20l177,859r19,-10l211,835r19,-10l307,748r10,-19l331,715r10,-19l350,681r19,-38l374,624r10,-20l403,523r,-43l408,460r-5,-24l403,393,384,312,374,293r-5,-20l350,235r-9,-14l331,201,317,187,307,168,230,91,211,81,196,67,177,57,163,48,124,29,105,24,86,14,62,9,38,5,19,,,,,19xe" fillcolor="black" stroked="f">
                <v:path arrowok="t"/>
              </v:shape>
              <v:shape id="_x0000_s8346" style="position:absolute;left:2775;top:2764;width:917;height:605" coordsize="917,605" path="m100,l,206,816,605,917,398,100,xe" fillcolor="#c2ff80" stroked="f">
                <v:path arrowok="t"/>
              </v:shape>
            </v:group>
            <v:group id="_x0000_s8347" style="position:absolute;left:2765;top:2500;width:936;height:2251" coordorigin="2765,2500" coordsize="936,2251">
              <v:shape id="_x0000_s8348" style="position:absolute;left:2765;top:2755;width:936;height:623" coordsize="936,623" path="m106,l,220,831,623,936,403,106,r,19l922,417r-5,-14l816,609r15,-5l14,206r5,14l120,14r-14,5l106,xe" fillcolor="black" stroked="f">
                <v:path arrowok="t"/>
              </v:shape>
              <v:shape id="_x0000_s8349" style="position:absolute;left:2803;top:4002;width:855;height:739" coordsize="855,739" path="m140,l,178,716,739,855,557,140,xe" fillcolor="#c2ff80" stroked="f">
                <v:path arrowok="t"/>
              </v:shape>
              <v:shape id="_x0000_s8350" style="position:absolute;left:2794;top:3993;width:874;height:758" coordsize="874,758" path="m149,l,187,725,758,874,566,149,r-5,19l859,575r-5,-14l715,743r14,-4l14,177r5,15l158,14r-14,5l149,xe" fillcolor="black" stroked="f">
                <v:path arrowok="t"/>
              </v:shape>
              <v:rect id="_x0000_s8351" style="position:absolute;left:3514;top:2500;width:5;height:5" fillcolor="black" stroked="f"/>
              <v:rect id="_x0000_s8352" style="position:absolute;left:3509;top:2505;width:5;height:5" fillcolor="black" stroked="f"/>
              <v:rect id="_x0000_s8353" style="position:absolute;left:3509;top:2510;width:5;height:5" fillcolor="black" stroked="f"/>
              <v:rect id="_x0000_s8354" style="position:absolute;left:3504;top:2515;width:5;height:4" fillcolor="black" stroked="f"/>
              <v:rect id="_x0000_s8355" style="position:absolute;left:3504;top:2519;width:5;height:5" fillcolor="black" stroked="f"/>
              <v:rect id="_x0000_s8356" style="position:absolute;left:3499;top:2524;width:5;height:5" fillcolor="black" stroked="f"/>
              <v:rect id="_x0000_s8357" style="position:absolute;left:3499;top:2529;width:5;height:5" fillcolor="black" stroked="f"/>
              <v:rect id="_x0000_s8358" style="position:absolute;left:3495;top:2534;width:4;height:5" fillcolor="black" stroked="f"/>
              <v:rect id="_x0000_s8359" style="position:absolute;left:3495;top:2539;width:4;height:4" fillcolor="black" stroked="f"/>
              <v:rect id="_x0000_s8360" style="position:absolute;left:3490;top:2543;width:5;height:5" fillcolor="black" stroked="f"/>
              <v:rect id="_x0000_s8361" style="position:absolute;left:3490;top:2548;width:5;height:5" fillcolor="black" stroked="f"/>
              <v:rect id="_x0000_s8362" style="position:absolute;left:3485;top:2553;width:5;height:5" fillcolor="black" stroked="f"/>
              <v:rect id="_x0000_s8363" style="position:absolute;left:3485;top:2558;width:5;height:5" fillcolor="black" stroked="f"/>
              <v:rect id="_x0000_s8364" style="position:absolute;left:3480;top:2563;width:5;height:4" fillcolor="black" stroked="f"/>
              <v:rect id="_x0000_s8365" style="position:absolute;left:3480;top:2567;width:5;height:5" fillcolor="black" stroked="f"/>
              <v:rect id="_x0000_s8366" style="position:absolute;left:3475;top:2572;width:5;height:5" fillcolor="black" stroked="f"/>
              <v:rect id="_x0000_s8367" style="position:absolute;left:3475;top:2577;width:5;height:5" fillcolor="black" stroked="f"/>
              <v:rect id="_x0000_s8368" style="position:absolute;left:3471;top:2582;width:4;height:5" fillcolor="black" stroked="f"/>
              <v:rect id="_x0000_s8369" style="position:absolute;left:3471;top:2587;width:4;height:4" fillcolor="black" stroked="f"/>
              <v:rect id="_x0000_s8370" style="position:absolute;left:3466;top:2591;width:5;height:5" fillcolor="black" stroked="f"/>
              <v:rect id="_x0000_s8371" style="position:absolute;left:3466;top:2596;width:5;height:5" fillcolor="black" stroked="f"/>
              <v:rect id="_x0000_s8372" style="position:absolute;left:3461;top:2601;width:5;height:5" fillcolor="black" stroked="f"/>
              <v:rect id="_x0000_s8373" style="position:absolute;left:3461;top:2606;width:5;height:5" fillcolor="black" stroked="f"/>
              <v:rect id="_x0000_s8374" style="position:absolute;left:3456;top:2611;width:5;height:4" fillcolor="black" stroked="f"/>
              <v:rect id="_x0000_s8375" style="position:absolute;left:3456;top:2615;width:5;height:5" fillcolor="black" stroked="f"/>
              <v:rect id="_x0000_s8376" style="position:absolute;left:3451;top:2620;width:5;height:5" fillcolor="black" stroked="f"/>
              <v:rect id="_x0000_s8377" style="position:absolute;left:3451;top:2625;width:5;height:5" fillcolor="black" stroked="f"/>
              <v:rect id="_x0000_s8378" style="position:absolute;left:3447;top:2630;width:4;height:5" fillcolor="black" stroked="f"/>
              <v:rect id="_x0000_s8379" style="position:absolute;left:3447;top:2635;width:4;height:4" fillcolor="black" stroked="f"/>
              <v:rect id="_x0000_s8380" style="position:absolute;left:3442;top:2639;width:5;height:5" fillcolor="black" stroked="f"/>
              <v:rect id="_x0000_s8381" style="position:absolute;left:3437;top:2644;width:5;height:5" fillcolor="black" stroked="f"/>
              <v:rect id="_x0000_s8382" style="position:absolute;left:3437;top:2649;width:5;height:5" fillcolor="black" stroked="f"/>
              <v:rect id="_x0000_s8383" style="position:absolute;left:3432;top:2654;width:5;height:5" fillcolor="black" stroked="f"/>
              <v:rect id="_x0000_s8384" style="position:absolute;left:3432;top:2659;width:5;height:4" fillcolor="black" stroked="f"/>
              <v:rect id="_x0000_s8385" style="position:absolute;left:3427;top:2663;width:5;height:5" fillcolor="black" stroked="f"/>
              <v:rect id="_x0000_s8386" style="position:absolute;left:3427;top:2668;width:5;height:5" fillcolor="black" stroked="f"/>
              <v:rect id="_x0000_s8387" style="position:absolute;left:3423;top:2673;width:4;height:5" fillcolor="black" stroked="f"/>
              <v:rect id="_x0000_s8388" style="position:absolute;left:3423;top:2678;width:4;height:5" fillcolor="black" stroked="f"/>
              <v:rect id="_x0000_s8389" style="position:absolute;left:3418;top:2683;width:5;height:4" fillcolor="black" stroked="f"/>
              <v:rect id="_x0000_s8390" style="position:absolute;left:3418;top:2687;width:5;height:5" fillcolor="black" stroked="f"/>
              <v:rect id="_x0000_s8391" style="position:absolute;left:3413;top:2692;width:5;height:5" fillcolor="black" stroked="f"/>
              <v:rect id="_x0000_s8392" style="position:absolute;left:3413;top:2697;width:5;height:5" fillcolor="black" stroked="f"/>
              <v:rect id="_x0000_s8393" style="position:absolute;left:3408;top:2702;width:5;height:5" fillcolor="black" stroked="f"/>
              <v:rect id="_x0000_s8394" style="position:absolute;left:3408;top:2707;width:5;height:4" fillcolor="black" stroked="f"/>
              <v:rect id="_x0000_s8395" style="position:absolute;left:3403;top:2711;width:5;height:5" fillcolor="black" stroked="f"/>
              <v:rect id="_x0000_s8396" style="position:absolute;left:3403;top:2716;width:5;height:5" fillcolor="black" stroked="f"/>
              <v:rect id="_x0000_s8397" style="position:absolute;left:3399;top:2721;width:4;height:5" fillcolor="black" stroked="f"/>
              <v:rect id="_x0000_s8398" style="position:absolute;left:3399;top:2726;width:4;height:5" fillcolor="black" stroked="f"/>
              <v:rect id="_x0000_s8399" style="position:absolute;left:3394;top:2731;width:5;height:4" fillcolor="black" stroked="f"/>
              <v:rect id="_x0000_s8400" style="position:absolute;left:3394;top:2735;width:5;height:5" fillcolor="black" stroked="f"/>
              <v:rect id="_x0000_s8401" style="position:absolute;left:3389;top:2740;width:5;height:5" fillcolor="black" stroked="f"/>
              <v:rect id="_x0000_s8402" style="position:absolute;left:3389;top:2745;width:5;height:5" fillcolor="black" stroked="f"/>
              <v:rect id="_x0000_s8403" style="position:absolute;left:3384;top:2750;width:5;height:5" fillcolor="black" stroked="f"/>
              <v:rect id="_x0000_s8404" style="position:absolute;left:3384;top:2755;width:5;height:4" fillcolor="black" stroked="f"/>
              <v:rect id="_x0000_s8405" style="position:absolute;left:3379;top:2759;width:5;height:5" fillcolor="black" stroked="f"/>
              <v:rect id="_x0000_s8406" style="position:absolute;left:3379;top:2764;width:5;height:5" fillcolor="black" stroked="f"/>
              <v:rect id="_x0000_s8407" style="position:absolute;left:3375;top:2769;width:4;height:5" fillcolor="black" stroked="f"/>
              <v:rect id="_x0000_s8408" style="position:absolute;left:3375;top:2774;width:4;height:4" fillcolor="black" stroked="f"/>
              <v:rect id="_x0000_s8409" style="position:absolute;left:3370;top:2778;width:5;height:5" fillcolor="black" stroked="f"/>
              <v:rect id="_x0000_s8410" style="position:absolute;left:3365;top:2783;width:5;height:5" fillcolor="black" stroked="f"/>
              <v:rect id="_x0000_s8411" style="position:absolute;left:3365;top:2788;width:5;height:5" fillcolor="black" stroked="f"/>
              <v:rect id="_x0000_s8412" style="position:absolute;left:3360;top:2793;width:5;height:5" fillcolor="black" stroked="f"/>
              <v:rect id="_x0000_s8413" style="position:absolute;left:3360;top:2798;width:5;height:4" fillcolor="black" stroked="f"/>
              <v:rect id="_x0000_s8414" style="position:absolute;left:3355;top:2802;width:5;height:5" fillcolor="black" stroked="f"/>
              <v:rect id="_x0000_s8415" style="position:absolute;left:3355;top:2807;width:5;height:5" fillcolor="black" stroked="f"/>
              <v:rect id="_x0000_s8416" style="position:absolute;left:3351;top:2812;width:4;height:5" fillcolor="black" stroked="f"/>
              <v:rect id="_x0000_s8417" style="position:absolute;left:3351;top:2817;width:4;height:5" fillcolor="black" stroked="f"/>
              <v:rect id="_x0000_s8418" style="position:absolute;left:3346;top:2822;width:5;height:4" fillcolor="black" stroked="f"/>
              <v:rect id="_x0000_s8419" style="position:absolute;left:3346;top:2826;width:5;height:5" fillcolor="black" stroked="f"/>
              <v:rect id="_x0000_s8420" style="position:absolute;left:3341;top:2831;width:5;height:5" fillcolor="black" stroked="f"/>
              <v:rect id="_x0000_s8421" style="position:absolute;left:3341;top:2836;width:5;height:5" fillcolor="black" stroked="f"/>
              <v:rect id="_x0000_s8422" style="position:absolute;left:3336;top:2841;width:5;height:5" fillcolor="black" stroked="f"/>
              <v:rect id="_x0000_s8423" style="position:absolute;left:3336;top:2846;width:5;height:4" fillcolor="black" stroked="f"/>
              <v:rect id="_x0000_s8424" style="position:absolute;left:3331;top:2850;width:5;height:5" fillcolor="black" stroked="f"/>
              <v:rect id="_x0000_s8425" style="position:absolute;left:3331;top:2855;width:5;height:5" fillcolor="black" stroked="f"/>
              <v:rect id="_x0000_s8426" style="position:absolute;left:3327;top:2860;width:4;height:5" fillcolor="black" stroked="f"/>
              <v:rect id="_x0000_s8427" style="position:absolute;left:3327;top:2865;width:4;height:5" fillcolor="black" stroked="f"/>
              <v:rect id="_x0000_s8428" style="position:absolute;left:3322;top:2870;width:5;height:4" fillcolor="black" stroked="f"/>
              <v:rect id="_x0000_s8429" style="position:absolute;left:3322;top:2874;width:5;height:5" fillcolor="black" stroked="f"/>
              <v:rect id="_x0000_s8430" style="position:absolute;left:3317;top:2879;width:5;height:5" fillcolor="black" stroked="f"/>
              <v:rect id="_x0000_s8431" style="position:absolute;left:3317;top:2884;width:5;height:5" fillcolor="black" stroked="f"/>
              <v:rect id="_x0000_s8432" style="position:absolute;left:3312;top:2889;width:5;height:5" fillcolor="black" stroked="f"/>
              <v:rect id="_x0000_s8433" style="position:absolute;left:3312;top:2894;width:5;height:4" fillcolor="black" stroked="f"/>
              <v:rect id="_x0000_s8434" style="position:absolute;left:3307;top:2898;width:5;height:5" fillcolor="black" stroked="f"/>
              <v:rect id="_x0000_s8435" style="position:absolute;left:3307;top:2903;width:5;height:5" fillcolor="black" stroked="f"/>
              <v:rect id="_x0000_s8436" style="position:absolute;left:3303;top:2908;width:4;height:5" fillcolor="black" stroked="f"/>
              <v:rect id="_x0000_s8437" style="position:absolute;left:3303;top:2913;width:4;height:5" fillcolor="black" stroked="f"/>
              <v:rect id="_x0000_s8438" style="position:absolute;left:3298;top:2918;width:5;height:4" fillcolor="black" stroked="f"/>
              <v:rect id="_x0000_s8439" style="position:absolute;left:3293;top:2922;width:5;height:5" fillcolor="black" stroked="f"/>
              <v:rect id="_x0000_s8440" style="position:absolute;left:3293;top:2927;width:5;height:5" fillcolor="black" stroked="f"/>
              <v:rect id="_x0000_s8441" style="position:absolute;left:3288;top:2932;width:5;height:5" fillcolor="black" stroked="f"/>
              <v:rect id="_x0000_s8442" style="position:absolute;left:3288;top:2937;width:5;height:5" fillcolor="black" stroked="f"/>
              <v:rect id="_x0000_s8443" style="position:absolute;left:3283;top:2942;width:5;height:4" fillcolor="black" stroked="f"/>
              <v:rect id="_x0000_s8444" style="position:absolute;left:3283;top:2946;width:5;height:5" fillcolor="black" stroked="f"/>
              <v:rect id="_x0000_s8445" style="position:absolute;left:3279;top:2951;width:4;height:5" fillcolor="black" stroked="f"/>
              <v:rect id="_x0000_s8446" style="position:absolute;left:3279;top:2956;width:4;height:5" fillcolor="black" stroked="f"/>
              <v:rect id="_x0000_s8447" style="position:absolute;left:3274;top:2961;width:5;height:5" fillcolor="black" stroked="f"/>
              <v:rect id="_x0000_s8448" style="position:absolute;left:3274;top:2966;width:5;height:4" fillcolor="black" stroked="f"/>
              <v:rect id="_x0000_s8449" style="position:absolute;left:3269;top:2970;width:5;height:5" fillcolor="black" stroked="f"/>
              <v:rect id="_x0000_s8450" style="position:absolute;left:3269;top:2975;width:5;height:5" fillcolor="black" stroked="f"/>
              <v:rect id="_x0000_s8451" style="position:absolute;left:3235;top:3038;width:5;height:4" fillcolor="black" stroked="f"/>
              <v:rect id="_x0000_s8452" style="position:absolute;left:3235;top:3042;width:5;height:5" fillcolor="black" stroked="f"/>
              <v:rect id="_x0000_s8453" style="position:absolute;left:3231;top:3047;width:4;height:5" fillcolor="black" stroked="f"/>
              <v:rect id="_x0000_s8454" style="position:absolute;left:3231;top:3052;width:4;height:5" fillcolor="black" stroked="f"/>
              <v:rect id="_x0000_s8455" style="position:absolute;left:3226;top:3057;width:5;height:5" fillcolor="black" stroked="f"/>
              <v:rect id="_x0000_s8456" style="position:absolute;left:3221;top:3062;width:5;height:4" fillcolor="black" stroked="f"/>
              <v:rect id="_x0000_s8457" style="position:absolute;left:3221;top:3066;width:5;height:5" fillcolor="black" stroked="f"/>
              <v:rect id="_x0000_s8458" style="position:absolute;left:3216;top:3071;width:5;height:5" fillcolor="black" stroked="f"/>
              <v:rect id="_x0000_s8459" style="position:absolute;left:3216;top:3076;width:5;height:5" fillcolor="black" stroked="f"/>
              <v:rect id="_x0000_s8460" style="position:absolute;left:3211;top:3081;width:5;height:5" fillcolor="black" stroked="f"/>
              <v:rect id="_x0000_s8461" style="position:absolute;left:3211;top:3086;width:5;height:4" fillcolor="black" stroked="f"/>
              <v:rect id="_x0000_s8462" style="position:absolute;left:3207;top:3090;width:4;height:5" fillcolor="black" stroked="f"/>
              <v:rect id="_x0000_s8463" style="position:absolute;left:3207;top:3095;width:4;height:5" fillcolor="black" stroked="f"/>
              <v:rect id="_x0000_s8464" style="position:absolute;left:3202;top:3100;width:5;height:5" fillcolor="black" stroked="f"/>
              <v:rect id="_x0000_s8465" style="position:absolute;left:3202;top:3105;width:5;height:5" fillcolor="black" stroked="f"/>
              <v:rect id="_x0000_s8466" style="position:absolute;left:3197;top:3110;width:5;height:4" fillcolor="black" stroked="f"/>
              <v:rect id="_x0000_s8467" style="position:absolute;left:3197;top:3114;width:5;height:5" fillcolor="black" stroked="f"/>
              <v:rect id="_x0000_s8468" style="position:absolute;left:3192;top:3119;width:5;height:5" fillcolor="black" stroked="f"/>
              <v:rect id="_x0000_s8469" style="position:absolute;left:3192;top:3124;width:5;height:5" fillcolor="black" stroked="f"/>
              <v:rect id="_x0000_s8470" style="position:absolute;left:3187;top:3129;width:5;height:5" fillcolor="black" stroked="f"/>
              <v:rect id="_x0000_s8471" style="position:absolute;left:3187;top:3134;width:5;height:4" fillcolor="black" stroked="f"/>
              <v:rect id="_x0000_s8472" style="position:absolute;left:3183;top:3138;width:4;height:5" fillcolor="black" stroked="f"/>
              <v:rect id="_x0000_s8473" style="position:absolute;left:3183;top:3143;width:4;height:5" fillcolor="black" stroked="f"/>
              <v:rect id="_x0000_s8474" style="position:absolute;left:3178;top:3148;width:5;height:5" fillcolor="black" stroked="f"/>
              <v:rect id="_x0000_s8475" style="position:absolute;left:3178;top:3153;width:5;height:5" fillcolor="black" stroked="f"/>
              <v:rect id="_x0000_s8476" style="position:absolute;left:3144;top:3215;width:5;height:5" fillcolor="black" stroked="f"/>
              <v:rect id="_x0000_s8477" style="position:absolute;left:3139;top:3220;width:5;height:5" fillcolor="black" stroked="f"/>
              <v:rect id="_x0000_s8478" style="position:absolute;left:3139;top:3225;width:5;height:5" fillcolor="black" stroked="f"/>
              <v:rect id="_x0000_s8479" style="position:absolute;left:3135;top:3230;width:4;height:4" fillcolor="black" stroked="f"/>
              <v:rect id="_x0000_s8480" style="position:absolute;left:3135;top:3234;width:4;height:5" fillcolor="black" stroked="f"/>
              <v:rect id="_x0000_s8481" style="position:absolute;left:3130;top:3239;width:5;height:5" fillcolor="black" stroked="f"/>
              <v:rect id="_x0000_s8482" style="position:absolute;left:3130;top:3244;width:5;height:5" fillcolor="black" stroked="f"/>
              <v:rect id="_x0000_s8483" style="position:absolute;left:3125;top:3249;width:5;height:5" fillcolor="black" stroked="f"/>
              <v:rect id="_x0000_s8484" style="position:absolute;left:3125;top:3254;width:5;height:4" fillcolor="black" stroked="f"/>
              <v:rect id="_x0000_s8485" style="position:absolute;left:3120;top:3258;width:5;height:5" fillcolor="black" stroked="f"/>
              <v:rect id="_x0000_s8486" style="position:absolute;left:3120;top:3263;width:5;height:5" fillcolor="black" stroked="f"/>
              <v:rect id="_x0000_s8487" style="position:absolute;left:3115;top:3268;width:5;height:5" fillcolor="black" stroked="f"/>
              <v:rect id="_x0000_s8488" style="position:absolute;left:3115;top:3273;width:5;height:5" fillcolor="black" stroked="f"/>
              <v:rect id="_x0000_s8489" style="position:absolute;left:3111;top:3278;width:4;height:4" fillcolor="black" stroked="f"/>
              <v:rect id="_x0000_s8490" style="position:absolute;left:3111;top:3282;width:4;height:5" fillcolor="black" stroked="f"/>
              <v:rect id="_x0000_s8491" style="position:absolute;left:3106;top:3287;width:5;height:5" fillcolor="black" stroked="f"/>
              <v:rect id="_x0000_s8492" style="position:absolute;left:3106;top:3292;width:5;height:5" fillcolor="black" stroked="f"/>
              <v:rect id="_x0000_s8493" style="position:absolute;left:3101;top:3297;width:5;height:5" fillcolor="black" stroked="f"/>
              <v:rect id="_x0000_s8494" style="position:absolute;left:3101;top:3302;width:5;height:4" fillcolor="black" stroked="f"/>
              <v:rect id="_x0000_s8495" style="position:absolute;left:3096;top:3306;width:5;height:5" fillcolor="black" stroked="f"/>
              <v:rect id="_x0000_s8496" style="position:absolute;left:3096;top:3311;width:5;height:5" fillcolor="black" stroked="f"/>
              <v:rect id="_x0000_s8497" style="position:absolute;left:3091;top:3316;width:5;height:5" fillcolor="black" stroked="f"/>
              <v:rect id="_x0000_s8498" style="position:absolute;left:3091;top:3321;width:5;height:5" fillcolor="black" stroked="f"/>
              <v:rect id="_x0000_s8499" style="position:absolute;left:3087;top:3326;width:4;height:4" fillcolor="black" stroked="f"/>
              <v:rect id="_x0000_s8500" style="position:absolute;left:3087;top:3330;width:4;height:5" fillcolor="black" stroked="f"/>
              <v:rect id="_x0000_s8501" style="position:absolute;left:3082;top:3335;width:5;height:5" fillcolor="black" stroked="f"/>
              <v:rect id="_x0000_s8502" style="position:absolute;left:3082;top:3340;width:5;height:5" fillcolor="black" stroked="f"/>
              <v:rect id="_x0000_s8503" style="position:absolute;left:3077;top:3345;width:5;height:5" fillcolor="black" stroked="f"/>
              <v:rect id="_x0000_s8504" style="position:absolute;left:3072;top:3350;width:5;height:4" fillcolor="black" stroked="f"/>
              <v:rect id="_x0000_s8505" style="position:absolute;left:3072;top:3354;width:5;height:5" fillcolor="black" stroked="f"/>
              <v:rect id="_x0000_s8506" style="position:absolute;left:3067;top:3359;width:5;height:5" fillcolor="black" stroked="f"/>
              <v:rect id="_x0000_s8507" style="position:absolute;left:3067;top:3364;width:5;height:5" fillcolor="black" stroked="f"/>
              <v:rect id="_x0000_s8508" style="position:absolute;left:3063;top:3369;width:4;height:5" fillcolor="black" stroked="f"/>
              <v:rect id="_x0000_s8509" style="position:absolute;left:3063;top:3374;width:4;height:4" fillcolor="black" stroked="f"/>
              <v:rect id="_x0000_s8510" style="position:absolute;left:3058;top:3378;width:5;height:5" fillcolor="black" stroked="f"/>
              <v:rect id="_x0000_s8511" style="position:absolute;left:3058;top:3383;width:5;height:5" fillcolor="black" stroked="f"/>
              <v:rect id="_x0000_s8512" style="position:absolute;left:3053;top:3388;width:5;height:5" fillcolor="black" stroked="f"/>
              <v:rect id="_x0000_s8513" style="position:absolute;left:3053;top:3393;width:5;height:5" fillcolor="black" stroked="f"/>
              <v:rect id="_x0000_s8514" style="position:absolute;left:3048;top:3398;width:5;height:4" fillcolor="black" stroked="f"/>
              <v:rect id="_x0000_s8515" style="position:absolute;left:3048;top:3402;width:5;height:5" fillcolor="black" stroked="f"/>
              <v:rect id="_x0000_s8516" style="position:absolute;left:3043;top:3407;width:5;height:5" fillcolor="black" stroked="f"/>
              <v:rect id="_x0000_s8517" style="position:absolute;left:3043;top:3412;width:5;height:5" fillcolor="black" stroked="f"/>
              <v:rect id="_x0000_s8518" style="position:absolute;left:3039;top:3417;width:4;height:5" fillcolor="black" stroked="f"/>
              <v:rect id="_x0000_s8519" style="position:absolute;left:3039;top:3422;width:4;height:4" fillcolor="black" stroked="f"/>
              <v:rect id="_x0000_s8520" style="position:absolute;left:3034;top:3426;width:5;height:5" fillcolor="black" stroked="f"/>
              <v:rect id="_x0000_s8521" style="position:absolute;left:3034;top:3431;width:5;height:5" fillcolor="black" stroked="f"/>
              <v:rect id="_x0000_s8522" style="position:absolute;left:3029;top:3436;width:5;height:5" fillcolor="black" stroked="f"/>
              <v:rect id="_x0000_s8523" style="position:absolute;left:3029;top:3441;width:5;height:5" fillcolor="black" stroked="f"/>
              <v:rect id="_x0000_s8524" style="position:absolute;left:3024;top:3446;width:5;height:4" fillcolor="black" stroked="f"/>
              <v:rect id="_x0000_s8525" style="position:absolute;left:3024;top:3450;width:5;height:5" fillcolor="black" stroked="f"/>
              <v:rect id="_x0000_s8526" style="position:absolute;left:3019;top:3455;width:5;height:5" fillcolor="black" stroked="f"/>
              <v:rect id="_x0000_s8527" style="position:absolute;left:3019;top:3460;width:5;height:5" fillcolor="black" stroked="f"/>
              <v:rect id="_x0000_s8528" style="position:absolute;left:3015;top:3465;width:4;height:5" fillcolor="black" stroked="f"/>
              <v:rect id="_x0000_s8529" style="position:absolute;left:3015;top:3470;width:4;height:4" fillcolor="black" stroked="f"/>
              <v:rect id="_x0000_s8530" style="position:absolute;left:3010;top:3474;width:5;height:5" fillcolor="black" stroked="f"/>
              <v:rect id="_x0000_s8531" style="position:absolute;left:3010;top:3479;width:5;height:5" fillcolor="black" stroked="f"/>
              <v:rect id="_x0000_s8532" style="position:absolute;left:3005;top:3484;width:5;height:5" fillcolor="black" stroked="f"/>
              <v:rect id="_x0000_s8533" style="position:absolute;left:3000;top:3489;width:5;height:5" fillcolor="black" stroked="f"/>
              <v:rect id="_x0000_s8534" style="position:absolute;left:3000;top:3494;width:5;height:4" fillcolor="black" stroked="f"/>
              <v:rect id="_x0000_s8535" style="position:absolute;left:2995;top:3498;width:5;height:5" fillcolor="black" stroked="f"/>
              <v:rect id="_x0000_s8536" style="position:absolute;left:2995;top:3503;width:5;height:5" fillcolor="black" stroked="f"/>
              <v:rect id="_x0000_s8537" style="position:absolute;left:2991;top:3508;width:4;height:5" fillcolor="black" stroked="f"/>
              <v:rect id="_x0000_s8538" style="position:absolute;left:2991;top:3513;width:4;height:5" fillcolor="black" stroked="f"/>
              <v:rect id="_x0000_s8539" style="position:absolute;left:2986;top:3518;width:5;height:4" fillcolor="black" stroked="f"/>
              <v:rect id="_x0000_s8540" style="position:absolute;left:2986;top:3522;width:5;height:5" fillcolor="black" stroked="f"/>
              <v:rect id="_x0000_s8541" style="position:absolute;left:2981;top:3527;width:5;height:5" fillcolor="black" stroked="f"/>
              <v:rect id="_x0000_s8542" style="position:absolute;left:2981;top:3532;width:5;height:5" fillcolor="black" stroked="f"/>
              <v:rect id="_x0000_s8543" style="position:absolute;left:2976;top:3537;width:5;height:5" fillcolor="black" stroked="f"/>
              <v:rect id="_x0000_s8544" style="position:absolute;left:2976;top:3542;width:5;height:4" fillcolor="black" stroked="f"/>
              <v:rect id="_x0000_s8545" style="position:absolute;left:2971;top:3546;width:5;height:5" fillcolor="black" stroked="f"/>
              <v:rect id="_x0000_s8546" style="position:absolute;left:2971;top:3551;width:5;height:5" fillcolor="black" stroked="f"/>
              <v:rect id="_x0000_s8547" style="position:absolute;left:2967;top:3556;width:4;height:5" fillcolor="black" stroked="f"/>
            </v:group>
            <v:group id="_x0000_s8548" style="position:absolute;left:2352;top:3561;width:619;height:1190" coordorigin="2352,3561" coordsize="619,1190">
              <v:rect id="_x0000_s8549" style="position:absolute;left:2967;top:3561;width:4;height:4" fillcolor="black" stroked="f"/>
              <v:rect id="_x0000_s8550" style="position:absolute;left:2962;top:3565;width:5;height:5" fillcolor="black" stroked="f"/>
              <v:rect id="_x0000_s8551" style="position:absolute;left:2962;top:3570;width:5;height:5" fillcolor="black" stroked="f"/>
              <v:rect id="_x0000_s8552" style="position:absolute;left:2957;top:3575;width:5;height:5" fillcolor="black" stroked="f"/>
              <v:rect id="_x0000_s8553" style="position:absolute;left:2957;top:3580;width:5;height:5" fillcolor="black" stroked="f"/>
              <v:rect id="_x0000_s8554" style="position:absolute;left:2952;top:3585;width:5;height:4" fillcolor="black" stroked="f"/>
              <v:rect id="_x0000_s8555" style="position:absolute;left:2952;top:3589;width:5;height:5" fillcolor="black" stroked="f"/>
              <v:rect id="_x0000_s8556" style="position:absolute;left:2947;top:3594;width:5;height:5" fillcolor="black" stroked="f"/>
              <v:rect id="_x0000_s8557" style="position:absolute;left:2947;top:3599;width:5;height:5" fillcolor="black" stroked="f"/>
              <v:rect id="_x0000_s8558" style="position:absolute;left:2943;top:3604;width:4;height:5" fillcolor="black" stroked="f"/>
              <v:rect id="_x0000_s8559" style="position:absolute;left:2943;top:3609;width:4;height:4" fillcolor="black" stroked="f"/>
              <v:rect id="_x0000_s8560" style="position:absolute;left:2938;top:3613;width:5;height:5" fillcolor="black" stroked="f"/>
              <v:rect id="_x0000_s8561" style="position:absolute;left:2938;top:3618;width:5;height:5" fillcolor="black" stroked="f"/>
              <v:rect id="_x0000_s8562" style="position:absolute;left:2933;top:3623;width:5;height:5" fillcolor="black" stroked="f"/>
              <v:rect id="_x0000_s8563" style="position:absolute;left:2928;top:3628;width:5;height:5" fillcolor="black" stroked="f"/>
              <v:rect id="_x0000_s8564" style="position:absolute;left:2928;top:3633;width:5;height:4" fillcolor="black" stroked="f"/>
              <v:rect id="_x0000_s8565" style="position:absolute;left:2923;top:3637;width:5;height:5" fillcolor="black" stroked="f"/>
              <v:rect id="_x0000_s8566" style="position:absolute;left:2923;top:3642;width:5;height:5" fillcolor="black" stroked="f"/>
              <v:rect id="_x0000_s8567" style="position:absolute;left:2919;top:3647;width:4;height:5" fillcolor="black" stroked="f"/>
              <v:rect id="_x0000_s8568" style="position:absolute;left:2919;top:3652;width:4;height:5" fillcolor="black" stroked="f"/>
              <v:rect id="_x0000_s8569" style="position:absolute;left:2914;top:3657;width:5;height:4" fillcolor="black" stroked="f"/>
              <v:rect id="_x0000_s8570" style="position:absolute;left:2914;top:3661;width:5;height:5" fillcolor="black" stroked="f"/>
              <v:rect id="_x0000_s8571" style="position:absolute;left:2909;top:3666;width:5;height:5" fillcolor="black" stroked="f"/>
              <v:rect id="_x0000_s8572" style="position:absolute;left:2909;top:3671;width:5;height:5" fillcolor="black" stroked="f"/>
              <v:rect id="_x0000_s8573" style="position:absolute;left:2904;top:3676;width:5;height:5" fillcolor="black" stroked="f"/>
              <v:rect id="_x0000_s8574" style="position:absolute;left:2904;top:3681;width:5;height:4" fillcolor="black" stroked="f"/>
              <v:rect id="_x0000_s8575" style="position:absolute;left:2899;top:3685;width:5;height:5" fillcolor="black" stroked="f"/>
              <v:rect id="_x0000_s8576" style="position:absolute;left:2899;top:3690;width:5;height:5" fillcolor="black" stroked="f"/>
              <v:rect id="_x0000_s8577" style="position:absolute;left:2866;top:3753;width:5;height:4" fillcolor="black" stroked="f"/>
              <v:rect id="_x0000_s8578" style="position:absolute;left:2866;top:3757;width:5;height:5" fillcolor="black" stroked="f"/>
              <v:rect id="_x0000_s8579" style="position:absolute;left:2861;top:3762;width:5;height:5" fillcolor="black" stroked="f"/>
              <v:rect id="_x0000_s8580" style="position:absolute;left:2856;top:3767;width:5;height:5" fillcolor="black" stroked="f"/>
              <v:rect id="_x0000_s8581" style="position:absolute;left:2856;top:3772;width:5;height:5" fillcolor="black" stroked="f"/>
              <v:rect id="_x0000_s8582" style="position:absolute;left:2851;top:3777;width:5;height:4" fillcolor="black" stroked="f"/>
              <v:rect id="_x0000_s8583" style="position:absolute;left:2851;top:3781;width:5;height:5" fillcolor="black" stroked="f"/>
              <v:rect id="_x0000_s8584" style="position:absolute;left:2847;top:3786;width:4;height:5" fillcolor="black" stroked="f"/>
              <v:rect id="_x0000_s8585" style="position:absolute;left:2847;top:3791;width:4;height:5" fillcolor="black" stroked="f"/>
              <v:rect id="_x0000_s8586" style="position:absolute;left:2842;top:3796;width:5;height:5" fillcolor="black" stroked="f"/>
              <v:rect id="_x0000_s8587" style="position:absolute;left:2842;top:3801;width:5;height:4" fillcolor="black" stroked="f"/>
              <v:rect id="_x0000_s8588" style="position:absolute;left:2837;top:3805;width:5;height:5" fillcolor="black" stroked="f"/>
              <v:rect id="_x0000_s8589" style="position:absolute;left:2837;top:3810;width:5;height:5" fillcolor="black" stroked="f"/>
              <v:rect id="_x0000_s8590" style="position:absolute;left:2832;top:3815;width:5;height:5" fillcolor="black" stroked="f"/>
              <v:rect id="_x0000_s8591" style="position:absolute;left:2832;top:3820;width:5;height:5" fillcolor="black" stroked="f"/>
              <v:rect id="_x0000_s8592" style="position:absolute;left:2827;top:3825;width:5;height:4" fillcolor="black" stroked="f"/>
              <v:rect id="_x0000_s8593" style="position:absolute;left:2827;top:3829;width:5;height:5" fillcolor="black" stroked="f"/>
              <v:rect id="_x0000_s8594" style="position:absolute;left:2823;top:3834;width:4;height:5" fillcolor="black" stroked="f"/>
              <v:rect id="_x0000_s8595" style="position:absolute;left:2823;top:3839;width:4;height:5" fillcolor="black" stroked="f"/>
              <v:rect id="_x0000_s8596" style="position:absolute;left:2818;top:3844;width:5;height:5" fillcolor="black" stroked="f"/>
              <v:rect id="_x0000_s8597" style="position:absolute;left:2818;top:3849;width:5;height:4" fillcolor="black" stroked="f"/>
              <v:rect id="_x0000_s8598" style="position:absolute;left:2813;top:3853;width:5;height:5" fillcolor="black" stroked="f"/>
              <v:rect id="_x0000_s8599" style="position:absolute;left:2813;top:3858;width:5;height:5" fillcolor="black" stroked="f"/>
              <v:rect id="_x0000_s8600" style="position:absolute;left:2808;top:3863;width:5;height:5" fillcolor="black" stroked="f"/>
              <v:rect id="_x0000_s8601" style="position:absolute;left:2808;top:3868;width:5;height:5" fillcolor="black" stroked="f"/>
              <v:rect id="_x0000_s8602" style="position:absolute;left:2775;top:3930;width:4;height:5" fillcolor="black" stroked="f"/>
              <v:rect id="_x0000_s8603" style="position:absolute;left:2770;top:3935;width:5;height:5" fillcolor="black" stroked="f"/>
              <v:rect id="_x0000_s8604" style="position:absolute;left:2770;top:3940;width:5;height:5" fillcolor="black" stroked="f"/>
              <v:rect id="_x0000_s8605" style="position:absolute;left:2765;top:3945;width:5;height:4" fillcolor="black" stroked="f"/>
              <v:rect id="_x0000_s8606" style="position:absolute;left:2765;top:3949;width:5;height:5" fillcolor="black" stroked="f"/>
              <v:rect id="_x0000_s8607" style="position:absolute;left:2760;top:3954;width:5;height:5" fillcolor="black" stroked="f"/>
              <v:rect id="_x0000_s8608" style="position:absolute;left:2760;top:3959;width:5;height:5" fillcolor="black" stroked="f"/>
              <v:rect id="_x0000_s8609" style="position:absolute;left:2755;top:3964;width:5;height:5" fillcolor="black" stroked="f"/>
              <v:rect id="_x0000_s8610" style="position:absolute;left:2755;top:3969;width:5;height:4" fillcolor="black" stroked="f"/>
              <v:rect id="_x0000_s8611" style="position:absolute;left:2751;top:3973;width:4;height:5" fillcolor="black" stroked="f"/>
              <v:rect id="_x0000_s8612" style="position:absolute;left:2751;top:3978;width:4;height:5" fillcolor="black" stroked="f"/>
              <v:rect id="_x0000_s8613" style="position:absolute;left:2746;top:3983;width:5;height:5" fillcolor="black" stroked="f"/>
              <v:rect id="_x0000_s8614" style="position:absolute;left:2746;top:3988;width:5;height:5" fillcolor="black" stroked="f"/>
              <v:rect id="_x0000_s8615" style="position:absolute;left:2741;top:3993;width:5;height:4" fillcolor="black" stroked="f"/>
              <v:rect id="_x0000_s8616" style="position:absolute;left:2741;top:3997;width:5;height:5" fillcolor="black" stroked="f"/>
              <v:rect id="_x0000_s8617" style="position:absolute;left:2736;top:4002;width:5;height:5" fillcolor="black" stroked="f"/>
              <v:rect id="_x0000_s8618" style="position:absolute;left:2736;top:4007;width:5;height:5" fillcolor="black" stroked="f"/>
              <v:rect id="_x0000_s8619" style="position:absolute;left:2731;top:4012;width:5;height:5" fillcolor="black" stroked="f"/>
              <v:rect id="_x0000_s8620" style="position:absolute;left:2731;top:4017;width:5;height:4" fillcolor="black" stroked="f"/>
              <v:rect id="_x0000_s8621" style="position:absolute;left:2727;top:4021;width:4;height:5" fillcolor="black" stroked="f"/>
              <v:rect id="_x0000_s8622" style="position:absolute;left:2727;top:4026;width:4;height:5" fillcolor="black" stroked="f"/>
              <v:rect id="_x0000_s8623" style="position:absolute;left:2722;top:4031;width:5;height:5" fillcolor="black" stroked="f"/>
              <v:rect id="_x0000_s8624" style="position:absolute;left:2722;top:4036;width:5;height:5" fillcolor="black" stroked="f"/>
              <v:rect id="_x0000_s8625" style="position:absolute;left:2717;top:4041;width:5;height:4" fillcolor="black" stroked="f"/>
              <v:rect id="_x0000_s8626" style="position:absolute;left:2712;top:4045;width:5;height:5" fillcolor="black" stroked="f"/>
              <v:rect id="_x0000_s8627" style="position:absolute;left:2712;top:4050;width:5;height:5" fillcolor="black" stroked="f"/>
              <v:rect id="_x0000_s8628" style="position:absolute;left:2707;top:4055;width:5;height:5" fillcolor="black" stroked="f"/>
              <v:rect id="_x0000_s8629" style="position:absolute;left:2707;top:4060;width:5;height:5" fillcolor="black" stroked="f"/>
              <v:rect id="_x0000_s8630" style="position:absolute;left:2703;top:4065;width:4;height:4" fillcolor="black" stroked="f"/>
              <v:rect id="_x0000_s8631" style="position:absolute;left:2703;top:4069;width:4;height:5" fillcolor="black" stroked="f"/>
              <v:rect id="_x0000_s8632" style="position:absolute;left:2698;top:4074;width:5;height:5" fillcolor="black" stroked="f"/>
              <v:rect id="_x0000_s8633" style="position:absolute;left:2698;top:4079;width:5;height:5" fillcolor="black" stroked="f"/>
              <v:rect id="_x0000_s8634" style="position:absolute;left:2693;top:4084;width:5;height:5" fillcolor="black" stroked="f"/>
              <v:rect id="_x0000_s8635" style="position:absolute;left:2693;top:4089;width:5;height:4" fillcolor="black" stroked="f"/>
              <v:rect id="_x0000_s8636" style="position:absolute;left:2688;top:4093;width:5;height:5" fillcolor="black" stroked="f"/>
              <v:rect id="_x0000_s8637" style="position:absolute;left:2688;top:4098;width:5;height:5" fillcolor="black" stroked="f"/>
              <v:rect id="_x0000_s8638" style="position:absolute;left:2683;top:4103;width:5;height:5" fillcolor="black" stroked="f"/>
              <v:rect id="_x0000_s8639" style="position:absolute;left:2683;top:4108;width:5;height:5" fillcolor="black" stroked="f"/>
              <v:rect id="_x0000_s8640" style="position:absolute;left:2679;top:4113;width:4;height:4" fillcolor="black" stroked="f"/>
              <v:rect id="_x0000_s8641" style="position:absolute;left:2679;top:4117;width:4;height:5" fillcolor="black" stroked="f"/>
              <v:rect id="_x0000_s8642" style="position:absolute;left:2674;top:4122;width:5;height:5" fillcolor="black" stroked="f"/>
              <v:rect id="_x0000_s8643" style="position:absolute;left:2674;top:4127;width:5;height:5" fillcolor="black" stroked="f"/>
              <v:rect id="_x0000_s8644" style="position:absolute;left:2669;top:4132;width:5;height:5" fillcolor="black" stroked="f"/>
              <v:rect id="_x0000_s8645" style="position:absolute;left:2669;top:4137;width:5;height:4" fillcolor="black" stroked="f"/>
              <v:rect id="_x0000_s8646" style="position:absolute;left:2664;top:4141;width:5;height:5" fillcolor="black" stroked="f"/>
              <v:rect id="_x0000_s8647" style="position:absolute;left:2664;top:4146;width:5;height:5" fillcolor="black" stroked="f"/>
              <v:rect id="_x0000_s8648" style="position:absolute;left:2659;top:4151;width:5;height:5" fillcolor="black" stroked="f"/>
              <v:rect id="_x0000_s8649" style="position:absolute;left:2659;top:4156;width:5;height:5" fillcolor="black" stroked="f"/>
              <v:rect id="_x0000_s8650" style="position:absolute;left:2655;top:4161;width:4;height:4" fillcolor="black" stroked="f"/>
              <v:rect id="_x0000_s8651" style="position:absolute;left:2655;top:4165;width:4;height:5" fillcolor="black" stroked="f"/>
              <v:rect id="_x0000_s8652" style="position:absolute;left:2650;top:4170;width:5;height:5" fillcolor="black" stroked="f"/>
              <v:rect id="_x0000_s8653" style="position:absolute;left:2650;top:4175;width:5;height:5" fillcolor="black" stroked="f"/>
              <v:rect id="_x0000_s8654" style="position:absolute;left:2645;top:4180;width:5;height:5" fillcolor="black" stroked="f"/>
              <v:rect id="_x0000_s8655" style="position:absolute;left:2640;top:4185;width:5;height:4" fillcolor="black" stroked="f"/>
              <v:rect id="_x0000_s8656" style="position:absolute;left:2640;top:4189;width:5;height:5" fillcolor="black" stroked="f"/>
              <v:rect id="_x0000_s8657" style="position:absolute;left:2635;top:4194;width:5;height:5" fillcolor="black" stroked="f"/>
              <v:rect id="_x0000_s8658" style="position:absolute;left:2635;top:4199;width:5;height:5" fillcolor="black" stroked="f"/>
              <v:rect id="_x0000_s8659" style="position:absolute;left:2631;top:4204;width:4;height:5" fillcolor="black" stroked="f"/>
              <v:rect id="_x0000_s8660" style="position:absolute;left:2631;top:4209;width:4;height:4" fillcolor="black" stroked="f"/>
              <v:rect id="_x0000_s8661" style="position:absolute;left:2626;top:4213;width:5;height:5" fillcolor="black" stroked="f"/>
              <v:rect id="_x0000_s8662" style="position:absolute;left:2626;top:4218;width:5;height:5" fillcolor="black" stroked="f"/>
              <v:rect id="_x0000_s8663" style="position:absolute;left:2621;top:4223;width:5;height:5" fillcolor="black" stroked="f"/>
              <v:rect id="_x0000_s8664" style="position:absolute;left:2621;top:4228;width:5;height:5" fillcolor="black" stroked="f"/>
              <v:rect id="_x0000_s8665" style="position:absolute;left:2616;top:4233;width:5;height:4" fillcolor="black" stroked="f"/>
              <v:rect id="_x0000_s8666" style="position:absolute;left:2616;top:4237;width:5;height:5" fillcolor="black" stroked="f"/>
              <v:rect id="_x0000_s8667" style="position:absolute;left:2611;top:4242;width:5;height:5" fillcolor="black" stroked="f"/>
              <v:rect id="_x0000_s8668" style="position:absolute;left:2611;top:4247;width:5;height:5" fillcolor="black" stroked="f"/>
              <v:rect id="_x0000_s8669" style="position:absolute;left:2607;top:4252;width:4;height:5" fillcolor="black" stroked="f"/>
              <v:rect id="_x0000_s8670" style="position:absolute;left:2607;top:4257;width:4;height:4" fillcolor="black" stroked="f"/>
              <v:rect id="_x0000_s8671" style="position:absolute;left:2602;top:4261;width:5;height:5" fillcolor="black" stroked="f"/>
              <v:rect id="_x0000_s8672" style="position:absolute;left:2602;top:4266;width:5;height:5" fillcolor="black" stroked="f"/>
              <v:rect id="_x0000_s8673" style="position:absolute;left:2597;top:4271;width:5;height:5" fillcolor="black" stroked="f"/>
              <v:rect id="_x0000_s8674" style="position:absolute;left:2597;top:4276;width:5;height:5" fillcolor="black" stroked="f"/>
              <v:rect id="_x0000_s8675" style="position:absolute;left:2592;top:4281;width:5;height:4" fillcolor="black" stroked="f"/>
              <v:rect id="_x0000_s8676" style="position:absolute;left:2592;top:4285;width:5;height:5" fillcolor="black" stroked="f"/>
              <v:rect id="_x0000_s8677" style="position:absolute;left:2587;top:4290;width:5;height:5" fillcolor="black" stroked="f"/>
              <v:rect id="_x0000_s8678" style="position:absolute;left:2587;top:4295;width:5;height:5" fillcolor="black" stroked="f"/>
              <v:rect id="_x0000_s8679" style="position:absolute;left:2583;top:4300;width:4;height:5" fillcolor="black" stroked="f"/>
              <v:rect id="_x0000_s8680" style="position:absolute;left:2583;top:4305;width:4;height:4" fillcolor="black" stroked="f"/>
              <v:rect id="_x0000_s8681" style="position:absolute;left:2578;top:4309;width:5;height:5" fillcolor="black" stroked="f"/>
              <v:rect id="_x0000_s8682" style="position:absolute;left:2578;top:4314;width:5;height:5" fillcolor="black" stroked="f"/>
              <v:rect id="_x0000_s8683" style="position:absolute;left:2573;top:4319;width:5;height:5" fillcolor="black" stroked="f"/>
              <v:rect id="_x0000_s8684" style="position:absolute;left:2568;top:4324;width:5;height:5" fillcolor="black" stroked="f"/>
              <v:rect id="_x0000_s8685" style="position:absolute;left:2568;top:4329;width:5;height:4" fillcolor="black" stroked="f"/>
              <v:rect id="_x0000_s8686" style="position:absolute;left:2563;top:4333;width:5;height:5" fillcolor="black" stroked="f"/>
              <v:rect id="_x0000_s8687" style="position:absolute;left:2563;top:4338;width:5;height:5" fillcolor="black" stroked="f"/>
              <v:rect id="_x0000_s8688" style="position:absolute;left:2559;top:4343;width:4;height:5" fillcolor="black" stroked="f"/>
              <v:rect id="_x0000_s8689" style="position:absolute;left:2559;top:4348;width:4;height:4" fillcolor="black" stroked="f"/>
              <v:rect id="_x0000_s8690" style="position:absolute;left:2554;top:4352;width:5;height:5" fillcolor="black" stroked="f"/>
              <v:rect id="_x0000_s8691" style="position:absolute;left:2554;top:4357;width:5;height:5" fillcolor="black" stroked="f"/>
              <v:rect id="_x0000_s8692" style="position:absolute;left:2549;top:4362;width:5;height:5" fillcolor="black" stroked="f"/>
              <v:rect id="_x0000_s8693" style="position:absolute;left:2549;top:4367;width:5;height:5" fillcolor="black" stroked="f"/>
              <v:rect id="_x0000_s8694" style="position:absolute;left:2544;top:4372;width:5;height:4" fillcolor="black" stroked="f"/>
              <v:rect id="_x0000_s8695" style="position:absolute;left:2544;top:4376;width:5;height:5" fillcolor="black" stroked="f"/>
              <v:rect id="_x0000_s8696" style="position:absolute;left:2539;top:4381;width:5;height:5" fillcolor="black" stroked="f"/>
              <v:rect id="_x0000_s8697" style="position:absolute;left:2539;top:4386;width:5;height:5" fillcolor="black" stroked="f"/>
              <v:rect id="_x0000_s8698" style="position:absolute;left:2535;top:4391;width:4;height:5" fillcolor="black" stroked="f"/>
              <v:rect id="_x0000_s8699" style="position:absolute;left:2535;top:4396;width:4;height:4" fillcolor="black" stroked="f"/>
              <v:rect id="_x0000_s8700" style="position:absolute;left:2530;top:4400;width:5;height:5" fillcolor="black" stroked="f"/>
              <v:rect id="_x0000_s8701" style="position:absolute;left:2530;top:4405;width:5;height:5" fillcolor="black" stroked="f"/>
              <v:rect id="_x0000_s8702" style="position:absolute;left:2496;top:4468;width:5;height:4" fillcolor="black" stroked="f"/>
              <v:rect id="_x0000_s8703" style="position:absolute;left:2491;top:4472;width:5;height:5" fillcolor="black" stroked="f"/>
              <v:rect id="_x0000_s8704" style="position:absolute;left:2491;top:4477;width:5;height:5" fillcolor="black" stroked="f"/>
              <v:rect id="_x0000_s8705" style="position:absolute;left:2487;top:4482;width:4;height:5" fillcolor="black" stroked="f"/>
              <v:rect id="_x0000_s8706" style="position:absolute;left:2487;top:4487;width:4;height:5" fillcolor="black" stroked="f"/>
              <v:rect id="_x0000_s8707" style="position:absolute;left:2482;top:4492;width:5;height:4" fillcolor="black" stroked="f"/>
              <v:rect id="_x0000_s8708" style="position:absolute;left:2482;top:4496;width:5;height:5" fillcolor="black" stroked="f"/>
              <v:rect id="_x0000_s8709" style="position:absolute;left:2477;top:4501;width:5;height:5" fillcolor="black" stroked="f"/>
              <v:rect id="_x0000_s8710" style="position:absolute;left:2477;top:4506;width:5;height:5" fillcolor="black" stroked="f"/>
              <v:rect id="_x0000_s8711" style="position:absolute;left:2472;top:4511;width:5;height:5" fillcolor="black" stroked="f"/>
              <v:rect id="_x0000_s8712" style="position:absolute;left:2472;top:4516;width:5;height:4" fillcolor="black" stroked="f"/>
              <v:rect id="_x0000_s8713" style="position:absolute;left:2467;top:4520;width:5;height:5" fillcolor="black" stroked="f"/>
              <v:rect id="_x0000_s8714" style="position:absolute;left:2467;top:4525;width:5;height:5" fillcolor="black" stroked="f"/>
              <v:rect id="_x0000_s8715" style="position:absolute;left:2463;top:4530;width:4;height:5" fillcolor="black" stroked="f"/>
              <v:rect id="_x0000_s8716" style="position:absolute;left:2463;top:4535;width:4;height:5" fillcolor="black" stroked="f"/>
              <v:rect id="_x0000_s8717" style="position:absolute;left:2458;top:4540;width:5;height:4" fillcolor="black" stroked="f"/>
              <v:rect id="_x0000_s8718" style="position:absolute;left:2458;top:4544;width:5;height:5" fillcolor="black" stroked="f"/>
              <v:rect id="_x0000_s8719" style="position:absolute;left:2453;top:4549;width:5;height:5" fillcolor="black" stroked="f"/>
              <v:rect id="_x0000_s8720" style="position:absolute;left:2453;top:4554;width:5;height:5" fillcolor="black" stroked="f"/>
              <v:rect id="_x0000_s8721" style="position:absolute;left:2448;top:4559;width:5;height:5" fillcolor="black" stroked="f"/>
              <v:rect id="_x0000_s8722" style="position:absolute;left:2448;top:4564;width:5;height:4" fillcolor="black" stroked="f"/>
              <v:rect id="_x0000_s8723" style="position:absolute;left:2443;top:4568;width:5;height:5" fillcolor="black" stroked="f"/>
              <v:rect id="_x0000_s8724" style="position:absolute;left:2443;top:4573;width:5;height:5" fillcolor="black" stroked="f"/>
              <v:rect id="_x0000_s8725" style="position:absolute;left:2439;top:4578;width:4;height:5" fillcolor="black" stroked="f"/>
              <v:rect id="_x0000_s8726" style="position:absolute;left:2439;top:4583;width:4;height:5" fillcolor="black" stroked="f"/>
              <v:rect id="_x0000_s8727" style="position:absolute;left:2405;top:4645;width:5;height:5" fillcolor="black" stroked="f"/>
              <v:rect id="_x0000_s8728" style="position:absolute;left:2400;top:4650;width:5;height:5" fillcolor="black" stroked="f"/>
              <v:rect id="_x0000_s8729" style="position:absolute;left:2400;top:4655;width:5;height:5" fillcolor="black" stroked="f"/>
              <v:rect id="_x0000_s8730" style="position:absolute;left:2395;top:4660;width:5;height:4" fillcolor="black" stroked="f"/>
              <v:rect id="_x0000_s8731" style="position:absolute;left:2395;top:4664;width:5;height:5" fillcolor="black" stroked="f"/>
              <v:rect id="_x0000_s8732" style="position:absolute;left:2391;top:4669;width:4;height:5" fillcolor="black" stroked="f"/>
              <v:rect id="_x0000_s8733" style="position:absolute;left:2391;top:4674;width:4;height:5" fillcolor="black" stroked="f"/>
              <v:rect id="_x0000_s8734" style="position:absolute;left:2386;top:4679;width:5;height:5" fillcolor="black" stroked="f"/>
              <v:rect id="_x0000_s8735" style="position:absolute;left:2386;top:4684;width:5;height:4" fillcolor="black" stroked="f"/>
              <v:rect id="_x0000_s8736" style="position:absolute;left:2381;top:4688;width:5;height:5" fillcolor="black" stroked="f"/>
              <v:rect id="_x0000_s8737" style="position:absolute;left:2381;top:4693;width:5;height:5" fillcolor="black" stroked="f"/>
              <v:rect id="_x0000_s8738" style="position:absolute;left:2376;top:4698;width:5;height:5" fillcolor="black" stroked="f"/>
              <v:rect id="_x0000_s8739" style="position:absolute;left:2376;top:4703;width:5;height:5" fillcolor="black" stroked="f"/>
              <v:rect id="_x0000_s8740" style="position:absolute;left:2371;top:4708;width:5;height:4" fillcolor="black" stroked="f"/>
              <v:rect id="_x0000_s8741" style="position:absolute;left:2371;top:4712;width:5;height:5" fillcolor="black" stroked="f"/>
              <v:rect id="_x0000_s8742" style="position:absolute;left:2367;top:4717;width:4;height:5" fillcolor="black" stroked="f"/>
              <v:rect id="_x0000_s8743" style="position:absolute;left:2367;top:4722;width:4;height:5" fillcolor="black" stroked="f"/>
              <v:rect id="_x0000_s8744" style="position:absolute;left:2362;top:4727;width:5;height:5" fillcolor="black" stroked="f"/>
              <v:rect id="_x0000_s8745" style="position:absolute;left:2362;top:4732;width:5;height:4" fillcolor="black" stroked="f"/>
              <v:rect id="_x0000_s8746" style="position:absolute;left:2357;top:4736;width:5;height:5" fillcolor="black" stroked="f"/>
              <v:rect id="_x0000_s8747" style="position:absolute;left:2357;top:4741;width:5;height:5" fillcolor="black" stroked="f"/>
              <v:rect id="_x0000_s8748" style="position:absolute;left:2352;top:4746;width:5;height:5" fillcolor="black" stroked="f"/>
            </v:group>
            <v:group id="_x0000_s8749" style="position:absolute;left:2285;top:3805;width:1349;height:1080" coordorigin="2285,3805" coordsize="1349,1080">
              <v:rect id="_x0000_s8750" style="position:absolute;left:2347;top:4751;width:5;height:5" fillcolor="black" stroked="f"/>
              <v:rect id="_x0000_s8751" style="position:absolute;left:2347;top:4756;width:5;height:4" fillcolor="black" stroked="f"/>
              <v:rect id="_x0000_s8752" style="position:absolute;left:2343;top:4760;width:4;height:5" fillcolor="black" stroked="f"/>
              <v:rect id="_x0000_s8753" style="position:absolute;left:2343;top:4765;width:4;height:5" fillcolor="black" stroked="f"/>
              <v:rect id="_x0000_s8754" style="position:absolute;left:2338;top:4770;width:5;height:5" fillcolor="black" stroked="f"/>
              <v:rect id="_x0000_s8755" style="position:absolute;left:2338;top:4775;width:5;height:5" fillcolor="black" stroked="f"/>
              <v:rect id="_x0000_s8756" style="position:absolute;left:2333;top:4780;width:5;height:4" fillcolor="black" stroked="f"/>
              <v:rect id="_x0000_s8757" style="position:absolute;left:2333;top:4784;width:5;height:5" fillcolor="black" stroked="f"/>
              <v:rect id="_x0000_s8758" style="position:absolute;left:2328;top:4789;width:5;height:5" fillcolor="black" stroked="f"/>
              <v:rect id="_x0000_s8759" style="position:absolute;left:2328;top:4794;width:5;height:5" fillcolor="black" stroked="f"/>
              <v:rect id="_x0000_s8760" style="position:absolute;left:2323;top:4799;width:5;height:5" fillcolor="black" stroked="f"/>
              <v:rect id="_x0000_s8761" style="position:absolute;left:2323;top:4804;width:5;height:4" fillcolor="black" stroked="f"/>
              <v:rect id="_x0000_s8762" style="position:absolute;left:2319;top:4808;width:4;height:5" fillcolor="black" stroked="f"/>
              <v:rect id="_x0000_s8763" style="position:absolute;left:2319;top:4813;width:4;height:5" fillcolor="black" stroked="f"/>
              <v:rect id="_x0000_s8764" style="position:absolute;left:2314;top:4818;width:5;height:5" fillcolor="black" stroked="f"/>
              <v:rect id="_x0000_s8765" style="position:absolute;left:2314;top:4823;width:5;height:5" fillcolor="black" stroked="f"/>
              <v:rect id="_x0000_s8766" style="position:absolute;left:2309;top:4828;width:5;height:4" fillcolor="black" stroked="f"/>
              <v:rect id="_x0000_s8767" style="position:absolute;left:2309;top:4832;width:5;height:5" fillcolor="black" stroked="f"/>
              <v:rect id="_x0000_s8768" style="position:absolute;left:2304;top:4837;width:5;height:5" fillcolor="black" stroked="f"/>
              <v:rect id="_x0000_s8769" style="position:absolute;left:2304;top:4842;width:5;height:5" fillcolor="black" stroked="f"/>
              <v:rect id="_x0000_s8770" style="position:absolute;left:2299;top:4847;width:5;height:5" fillcolor="black" stroked="f"/>
              <v:rect id="_x0000_s8771" style="position:absolute;left:2299;top:4852;width:5;height:4" fillcolor="black" stroked="f"/>
              <v:rect id="_x0000_s8772" style="position:absolute;left:2295;top:4856;width:4;height:5" fillcolor="black" stroked="f"/>
              <v:rect id="_x0000_s8773" style="position:absolute;left:2295;top:4861;width:4;height:5" fillcolor="black" stroked="f"/>
              <v:rect id="_x0000_s8774" style="position:absolute;left:2290;top:4866;width:5;height:5" fillcolor="black" stroked="f"/>
              <v:rect id="_x0000_s8775" style="position:absolute;left:2290;top:4871;width:5;height:5" fillcolor="black" stroked="f"/>
              <v:rect id="_x0000_s8776" style="position:absolute;left:2285;top:4876;width:5;height:4" fillcolor="black" stroked="f"/>
              <v:rect id="_x0000_s8777" style="position:absolute;left:2285;top:4880;width:5;height:5" fillcolor="black" stroked="f"/>
              <v:rect id="_x0000_s8778" style="position:absolute;left:3629;top:3805;width:5;height:5" fillcolor="black" stroked="f"/>
              <v:rect id="_x0000_s8779" style="position:absolute;left:3624;top:3810;width:5;height:5" fillcolor="black" stroked="f"/>
              <v:rect id="_x0000_s8780" style="position:absolute;left:3624;top:3815;width:5;height:5" fillcolor="black" stroked="f"/>
              <v:rect id="_x0000_s8781" style="position:absolute;left:3620;top:3820;width:4;height:5" fillcolor="black" stroked="f"/>
              <v:rect id="_x0000_s8782" style="position:absolute;left:3615;top:3825;width:5;height:4" fillcolor="black" stroked="f"/>
              <v:rect id="_x0000_s8783" style="position:absolute;left:3610;top:3829;width:5;height:5" fillcolor="black" stroked="f"/>
              <v:rect id="_x0000_s8784" style="position:absolute;left:3610;top:3834;width:5;height:5" fillcolor="black" stroked="f"/>
              <v:rect id="_x0000_s8785" style="position:absolute;left:3605;top:3839;width:5;height:5" fillcolor="black" stroked="f"/>
              <v:rect id="_x0000_s8786" style="position:absolute;left:3600;top:3844;width:5;height:5" fillcolor="black" stroked="f"/>
              <v:rect id="_x0000_s8787" style="position:absolute;left:3596;top:3849;width:4;height:4" fillcolor="black" stroked="f"/>
              <v:rect id="_x0000_s8788" style="position:absolute;left:3596;top:3853;width:4;height:5" fillcolor="black" stroked="f"/>
              <v:rect id="_x0000_s8789" style="position:absolute;left:3591;top:3858;width:5;height:5" fillcolor="black" stroked="f"/>
              <v:rect id="_x0000_s8790" style="position:absolute;left:3586;top:3863;width:5;height:5" fillcolor="black" stroked="f"/>
              <v:rect id="_x0000_s8791" style="position:absolute;left:3581;top:3868;width:5;height:5" fillcolor="black" stroked="f"/>
              <v:rect id="_x0000_s8792" style="position:absolute;left:3581;top:3873;width:5;height:4" fillcolor="black" stroked="f"/>
              <v:rect id="_x0000_s8793" style="position:absolute;left:3576;top:3877;width:5;height:5" fillcolor="black" stroked="f"/>
              <v:rect id="_x0000_s8794" style="position:absolute;left:3572;top:3882;width:4;height:5" fillcolor="black" stroked="f"/>
              <v:rect id="_x0000_s8795" style="position:absolute;left:3572;top:3887;width:4;height:5" fillcolor="black" stroked="f"/>
              <v:rect id="_x0000_s8796" style="position:absolute;left:3567;top:3892;width:5;height:5" fillcolor="black" stroked="f"/>
              <v:rect id="_x0000_s8797" style="position:absolute;left:3562;top:3897;width:5;height:4" fillcolor="black" stroked="f"/>
              <v:rect id="_x0000_s8798" style="position:absolute;left:3557;top:3901;width:5;height:5" fillcolor="black" stroked="f"/>
              <v:rect id="_x0000_s8799" style="position:absolute;left:3557;top:3906;width:5;height:5" fillcolor="black" stroked="f"/>
              <v:rect id="_x0000_s8800" style="position:absolute;left:3552;top:3911;width:5;height:5" fillcolor="black" stroked="f"/>
              <v:rect id="_x0000_s8801" style="position:absolute;left:3548;top:3916;width:4;height:5" fillcolor="black" stroked="f"/>
              <v:rect id="_x0000_s8802" style="position:absolute;left:3543;top:3921;width:5;height:4" fillcolor="black" stroked="f"/>
              <v:rect id="_x0000_s8803" style="position:absolute;left:3543;top:3925;width:5;height:5" fillcolor="black" stroked="f"/>
              <v:rect id="_x0000_s8804" style="position:absolute;left:3538;top:3930;width:5;height:5" fillcolor="black" stroked="f"/>
              <v:rect id="_x0000_s8805" style="position:absolute;left:3533;top:3935;width:5;height:5" fillcolor="black" stroked="f"/>
              <v:rect id="_x0000_s8806" style="position:absolute;left:3528;top:3940;width:5;height:5" fillcolor="black" stroked="f"/>
              <v:rect id="_x0000_s8807" style="position:absolute;left:3528;top:3945;width:5;height:4" fillcolor="black" stroked="f"/>
              <v:rect id="_x0000_s8808" style="position:absolute;left:3523;top:3949;width:5;height:5" fillcolor="black" stroked="f"/>
              <v:rect id="_x0000_s8809" style="position:absolute;left:3519;top:3954;width:4;height:5" fillcolor="black" stroked="f"/>
              <v:rect id="_x0000_s8810" style="position:absolute;left:3519;top:3959;width:4;height:5" fillcolor="black" stroked="f"/>
              <v:rect id="_x0000_s8811" style="position:absolute;left:3514;top:3964;width:5;height:5" fillcolor="black" stroked="f"/>
              <v:rect id="_x0000_s8812" style="position:absolute;left:3509;top:3969;width:5;height:4" fillcolor="black" stroked="f"/>
              <v:rect id="_x0000_s8813" style="position:absolute;left:3504;top:3973;width:5;height:5" fillcolor="black" stroked="f"/>
              <v:rect id="_x0000_s8814" style="position:absolute;left:3504;top:3978;width:5;height:5" fillcolor="black" stroked="f"/>
              <v:rect id="_x0000_s8815" style="position:absolute;left:3499;top:3983;width:5;height:5" fillcolor="black" stroked="f"/>
              <v:rect id="_x0000_s8816" style="position:absolute;left:3495;top:3988;width:4;height:5" fillcolor="black" stroked="f"/>
              <v:rect id="_x0000_s8817" style="position:absolute;left:3490;top:3993;width:5;height:4" fillcolor="black" stroked="f"/>
              <v:rect id="_x0000_s8818" style="position:absolute;left:3490;top:3997;width:5;height:5" fillcolor="black" stroked="f"/>
              <v:rect id="_x0000_s8819" style="position:absolute;left:3485;top:4002;width:5;height:5" fillcolor="black" stroked="f"/>
              <v:rect id="_x0000_s8820" style="position:absolute;left:3480;top:4007;width:5;height:5" fillcolor="black" stroked="f"/>
              <v:rect id="_x0000_s8821" style="position:absolute;left:3475;top:4012;width:5;height:5" fillcolor="black" stroked="f"/>
              <v:rect id="_x0000_s8822" style="position:absolute;left:3475;top:4017;width:5;height:4" fillcolor="black" stroked="f"/>
              <v:rect id="_x0000_s8823" style="position:absolute;left:3471;top:4021;width:4;height:5" fillcolor="black" stroked="f"/>
              <v:rect id="_x0000_s8824" style="position:absolute;left:3466;top:4026;width:5;height:5" fillcolor="black" stroked="f"/>
              <v:rect id="_x0000_s8825" style="position:absolute;left:3466;top:4031;width:5;height:5" fillcolor="black" stroked="f"/>
              <v:rect id="_x0000_s8826" style="position:absolute;left:3461;top:4036;width:5;height:5" fillcolor="black" stroked="f"/>
              <v:rect id="_x0000_s8827" style="position:absolute;left:3456;top:4041;width:5;height:4" fillcolor="black" stroked="f"/>
              <v:rect id="_x0000_s8828" style="position:absolute;left:3451;top:4045;width:5;height:5" fillcolor="black" stroked="f"/>
              <v:rect id="_x0000_s8829" style="position:absolute;left:3451;top:4050;width:5;height:5" fillcolor="black" stroked="f"/>
              <v:rect id="_x0000_s8830" style="position:absolute;left:3447;top:4055;width:4;height:5" fillcolor="black" stroked="f"/>
              <v:rect id="_x0000_s8831" style="position:absolute;left:3442;top:4060;width:5;height:5" fillcolor="black" stroked="f"/>
              <v:rect id="_x0000_s8832" style="position:absolute;left:3437;top:4065;width:5;height:4" fillcolor="black" stroked="f"/>
              <v:rect id="_x0000_s8833" style="position:absolute;left:3437;top:4069;width:5;height:5" fillcolor="black" stroked="f"/>
              <v:rect id="_x0000_s8834" style="position:absolute;left:3432;top:4074;width:5;height:5" fillcolor="black" stroked="f"/>
              <v:rect id="_x0000_s8835" style="position:absolute;left:3427;top:4079;width:5;height:5" fillcolor="black" stroked="f"/>
              <v:rect id="_x0000_s8836" style="position:absolute;left:3423;top:4084;width:4;height:5" fillcolor="black" stroked="f"/>
              <v:rect id="_x0000_s8837" style="position:absolute;left:3423;top:4089;width:4;height:4" fillcolor="black" stroked="f"/>
              <v:rect id="_x0000_s8838" style="position:absolute;left:3418;top:4093;width:5;height:5" fillcolor="black" stroked="f"/>
              <v:rect id="_x0000_s8839" style="position:absolute;left:3413;top:4098;width:5;height:5" fillcolor="black" stroked="f"/>
              <v:rect id="_x0000_s8840" style="position:absolute;left:3413;top:4103;width:5;height:5" fillcolor="black" stroked="f"/>
              <v:rect id="_x0000_s8841" style="position:absolute;left:3408;top:4108;width:5;height:5" fillcolor="black" stroked="f"/>
              <v:rect id="_x0000_s8842" style="position:absolute;left:3403;top:4113;width:5;height:4" fillcolor="black" stroked="f"/>
              <v:rect id="_x0000_s8843" style="position:absolute;left:3399;top:4117;width:4;height:5" fillcolor="black" stroked="f"/>
              <v:rect id="_x0000_s8844" style="position:absolute;left:3399;top:4122;width:4;height:5" fillcolor="black" stroked="f"/>
              <v:rect id="_x0000_s8845" style="position:absolute;left:3394;top:4127;width:5;height:5" fillcolor="black" stroked="f"/>
              <v:rect id="_x0000_s8846" style="position:absolute;left:3389;top:4132;width:5;height:5" fillcolor="black" stroked="f"/>
              <v:rect id="_x0000_s8847" style="position:absolute;left:3384;top:4137;width:5;height:4" fillcolor="black" stroked="f"/>
              <v:rect id="_x0000_s8848" style="position:absolute;left:3384;top:4141;width:5;height:5" fillcolor="black" stroked="f"/>
              <v:rect id="_x0000_s8849" style="position:absolute;left:3379;top:4146;width:5;height:5" fillcolor="black" stroked="f"/>
              <v:rect id="_x0000_s8850" style="position:absolute;left:3375;top:4151;width:4;height:5" fillcolor="black" stroked="f"/>
              <v:rect id="_x0000_s8851" style="position:absolute;left:3370;top:4156;width:5;height:5" fillcolor="black" stroked="f"/>
              <v:rect id="_x0000_s8852" style="position:absolute;left:3370;top:4161;width:5;height:4" fillcolor="black" stroked="f"/>
              <v:rect id="_x0000_s8853" style="position:absolute;left:3365;top:4165;width:5;height:5" fillcolor="black" stroked="f"/>
              <v:rect id="_x0000_s8854" style="position:absolute;left:3360;top:4170;width:5;height:5" fillcolor="black" stroked="f"/>
              <v:rect id="_x0000_s8855" style="position:absolute;left:3360;top:4175;width:5;height:5" fillcolor="black" stroked="f"/>
              <v:rect id="_x0000_s8856" style="position:absolute;left:3355;top:4180;width:5;height:5" fillcolor="black" stroked="f"/>
              <v:rect id="_x0000_s8857" style="position:absolute;left:3351;top:4185;width:4;height:4" fillcolor="black" stroked="f"/>
              <v:rect id="_x0000_s8858" style="position:absolute;left:3346;top:4189;width:5;height:5" fillcolor="black" stroked="f"/>
              <v:rect id="_x0000_s8859" style="position:absolute;left:3346;top:4194;width:5;height:5" fillcolor="black" stroked="f"/>
              <v:rect id="_x0000_s8860" style="position:absolute;left:3341;top:4199;width:5;height:5" fillcolor="black" stroked="f"/>
              <v:rect id="_x0000_s8861" style="position:absolute;left:3336;top:4204;width:5;height:5" fillcolor="black" stroked="f"/>
              <v:rect id="_x0000_s8862" style="position:absolute;left:3331;top:4209;width:5;height:4" fillcolor="black" stroked="f"/>
              <v:rect id="_x0000_s8863" style="position:absolute;left:3331;top:4213;width:5;height:5" fillcolor="black" stroked="f"/>
              <v:rect id="_x0000_s8864" style="position:absolute;left:3327;top:4218;width:4;height:5" fillcolor="black" stroked="f"/>
              <v:rect id="_x0000_s8865" style="position:absolute;left:3322;top:4223;width:5;height:5" fillcolor="black" stroked="f"/>
              <v:rect id="_x0000_s8866" style="position:absolute;left:3317;top:4228;width:5;height:5" fillcolor="black" stroked="f"/>
              <v:rect id="_x0000_s8867" style="position:absolute;left:3317;top:4233;width:5;height:4" fillcolor="black" stroked="f"/>
              <v:rect id="_x0000_s8868" style="position:absolute;left:3312;top:4237;width:5;height:5" fillcolor="black" stroked="f"/>
              <v:rect id="_x0000_s8869" style="position:absolute;left:3307;top:4242;width:5;height:5" fillcolor="black" stroked="f"/>
              <v:rect id="_x0000_s8870" style="position:absolute;left:3307;top:4247;width:5;height:5" fillcolor="black" stroked="f"/>
              <v:rect id="_x0000_s8871" style="position:absolute;left:3303;top:4252;width:4;height:5" fillcolor="black" stroked="f"/>
              <v:rect id="_x0000_s8872" style="position:absolute;left:3298;top:4257;width:5;height:4" fillcolor="black" stroked="f"/>
              <v:rect id="_x0000_s8873" style="position:absolute;left:3293;top:4261;width:5;height:5" fillcolor="black" stroked="f"/>
              <v:rect id="_x0000_s8874" style="position:absolute;left:3293;top:4266;width:5;height:5" fillcolor="black" stroked="f"/>
              <v:rect id="_x0000_s8875" style="position:absolute;left:3288;top:4271;width:5;height:5" fillcolor="black" stroked="f"/>
              <v:rect id="_x0000_s8876" style="position:absolute;left:3283;top:4276;width:5;height:5" fillcolor="black" stroked="f"/>
              <v:rect id="_x0000_s8877" style="position:absolute;left:3279;top:4281;width:4;height:4" fillcolor="black" stroked="f"/>
              <v:rect id="_x0000_s8878" style="position:absolute;left:3235;top:4343;width:5;height:5" fillcolor="black" stroked="f"/>
              <v:rect id="_x0000_s8879" style="position:absolute;left:3231;top:4348;width:4;height:4" fillcolor="black" stroked="f"/>
              <v:rect id="_x0000_s8880" style="position:absolute;left:3226;top:4352;width:5;height:5" fillcolor="black" stroked="f"/>
              <v:rect id="_x0000_s8881" style="position:absolute;left:3226;top:4357;width:5;height:5" fillcolor="black" stroked="f"/>
              <v:rect id="_x0000_s8882" style="position:absolute;left:3221;top:4362;width:5;height:5" fillcolor="black" stroked="f"/>
              <v:rect id="_x0000_s8883" style="position:absolute;left:3216;top:4367;width:5;height:5" fillcolor="black" stroked="f"/>
              <v:rect id="_x0000_s8884" style="position:absolute;left:3211;top:4372;width:5;height:4" fillcolor="black" stroked="f"/>
              <v:rect id="_x0000_s8885" style="position:absolute;left:3211;top:4376;width:5;height:5" fillcolor="black" stroked="f"/>
              <v:rect id="_x0000_s8886" style="position:absolute;left:3207;top:4381;width:4;height:5" fillcolor="black" stroked="f"/>
              <v:rect id="_x0000_s8887" style="position:absolute;left:3202;top:4386;width:5;height:5" fillcolor="black" stroked="f"/>
              <v:rect id="_x0000_s8888" style="position:absolute;left:3202;top:4391;width:5;height:5" fillcolor="black" stroked="f"/>
              <v:rect id="_x0000_s8889" style="position:absolute;left:3197;top:4396;width:5;height:4" fillcolor="black" stroked="f"/>
              <v:rect id="_x0000_s8890" style="position:absolute;left:3192;top:4400;width:5;height:5" fillcolor="black" stroked="f"/>
              <v:rect id="_x0000_s8891" style="position:absolute;left:3187;top:4405;width:5;height:5" fillcolor="black" stroked="f"/>
              <v:rect id="_x0000_s8892" style="position:absolute;left:3187;top:4410;width:5;height:5" fillcolor="black" stroked="f"/>
              <v:rect id="_x0000_s8893" style="position:absolute;left:3183;top:4415;width:4;height:5" fillcolor="black" stroked="f"/>
              <v:rect id="_x0000_s8894" style="position:absolute;left:3178;top:4420;width:5;height:4" fillcolor="black" stroked="f"/>
              <v:rect id="_x0000_s8895" style="position:absolute;left:3173;top:4424;width:5;height:5" fillcolor="black" stroked="f"/>
              <v:rect id="_x0000_s8896" style="position:absolute;left:3173;top:4429;width:5;height:5" fillcolor="black" stroked="f"/>
              <v:rect id="_x0000_s8897" style="position:absolute;left:3168;top:4434;width:5;height:5" fillcolor="black" stroked="f"/>
              <v:rect id="_x0000_s8898" style="position:absolute;left:3163;top:4439;width:5;height:5" fillcolor="black" stroked="f"/>
              <v:rect id="_x0000_s8899" style="position:absolute;left:3159;top:4444;width:4;height:4" fillcolor="black" stroked="f"/>
              <v:rect id="_x0000_s8900" style="position:absolute;left:3159;top:4448;width:4;height:5" fillcolor="black" stroked="f"/>
              <v:rect id="_x0000_s8901" style="position:absolute;left:3154;top:4453;width:5;height:5" fillcolor="black" stroked="f"/>
              <v:rect id="_x0000_s8902" style="position:absolute;left:3149;top:4458;width:5;height:5" fillcolor="black" stroked="f"/>
              <v:rect id="_x0000_s8903" style="position:absolute;left:3106;top:4520;width:5;height:5" fillcolor="black" stroked="f"/>
              <v:rect id="_x0000_s8904" style="position:absolute;left:3101;top:4525;width:5;height:5" fillcolor="black" stroked="f"/>
              <v:rect id="_x0000_s8905" style="position:absolute;left:3096;top:4530;width:5;height:5" fillcolor="black" stroked="f"/>
              <v:rect id="_x0000_s8906" style="position:absolute;left:3091;top:4535;width:5;height:5" fillcolor="black" stroked="f"/>
              <v:rect id="_x0000_s8907" style="position:absolute;left:3091;top:4540;width:5;height:4" fillcolor="black" stroked="f"/>
              <v:rect id="_x0000_s8908" style="position:absolute;left:3087;top:4544;width:4;height:5" fillcolor="black" stroked="f"/>
              <v:rect id="_x0000_s8909" style="position:absolute;left:3082;top:4549;width:5;height:5" fillcolor="black" stroked="f"/>
              <v:rect id="_x0000_s8910" style="position:absolute;left:3082;top:4554;width:5;height:5" fillcolor="black" stroked="f"/>
              <v:rect id="_x0000_s8911" style="position:absolute;left:3077;top:4559;width:5;height:5" fillcolor="black" stroked="f"/>
              <v:rect id="_x0000_s8912" style="position:absolute;left:3072;top:4564;width:5;height:4" fillcolor="black" stroked="f"/>
              <v:rect id="_x0000_s8913" style="position:absolute;left:3067;top:4568;width:5;height:5" fillcolor="black" stroked="f"/>
              <v:rect id="_x0000_s8914" style="position:absolute;left:3067;top:4573;width:5;height:5" fillcolor="black" stroked="f"/>
              <v:rect id="_x0000_s8915" style="position:absolute;left:3063;top:4578;width:4;height:5" fillcolor="black" stroked="f"/>
              <v:rect id="_x0000_s8916" style="position:absolute;left:3058;top:4583;width:5;height:5" fillcolor="black" stroked="f"/>
              <v:rect id="_x0000_s8917" style="position:absolute;left:3053;top:4588;width:5;height:4" fillcolor="black" stroked="f"/>
              <v:rect id="_x0000_s8918" style="position:absolute;left:3053;top:4592;width:5;height:5" fillcolor="black" stroked="f"/>
              <v:rect id="_x0000_s8919" style="position:absolute;left:3048;top:4597;width:5;height:5" fillcolor="black" stroked="f"/>
              <v:rect id="_x0000_s8920" style="position:absolute;left:3043;top:4602;width:5;height:5" fillcolor="black" stroked="f"/>
              <v:rect id="_x0000_s8921" style="position:absolute;left:3039;top:4607;width:4;height:5" fillcolor="black" stroked="f"/>
              <v:rect id="_x0000_s8922" style="position:absolute;left:3039;top:4612;width:4;height:4" fillcolor="black" stroked="f"/>
              <v:rect id="_x0000_s8923" style="position:absolute;left:3034;top:4616;width:5;height:5" fillcolor="black" stroked="f"/>
              <v:rect id="_x0000_s8924" style="position:absolute;left:3029;top:4621;width:5;height:5" fillcolor="black" stroked="f"/>
              <v:rect id="_x0000_s8925" style="position:absolute;left:3029;top:4626;width:5;height:5" fillcolor="black" stroked="f"/>
              <v:rect id="_x0000_s8926" style="position:absolute;left:3024;top:4631;width:5;height:5" fillcolor="black" stroked="f"/>
              <v:rect id="_x0000_s8927" style="position:absolute;left:3019;top:4636;width:5;height:4" fillcolor="black" stroked="f"/>
              <v:rect id="_x0000_s8928" style="position:absolute;left:3015;top:4640;width:4;height:5" fillcolor="black" stroked="f"/>
              <v:rect id="_x0000_s8929" style="position:absolute;left:3015;top:4645;width:4;height:5" fillcolor="black" stroked="f"/>
              <v:rect id="_x0000_s8930" style="position:absolute;left:3010;top:4650;width:5;height:5" fillcolor="black" stroked="f"/>
              <v:rect id="_x0000_s8931" style="position:absolute;left:3005;top:4655;width:5;height:5" fillcolor="black" stroked="f"/>
              <v:rect id="_x0000_s8932" style="position:absolute;left:3000;top:4660;width:5;height:4" fillcolor="black" stroked="f"/>
              <v:rect id="_x0000_s8933" style="position:absolute;left:3000;top:4664;width:5;height:5" fillcolor="black" stroked="f"/>
              <v:rect id="_x0000_s8934" style="position:absolute;left:2995;top:4669;width:5;height:5" fillcolor="black" stroked="f"/>
              <v:rect id="_x0000_s8935" style="position:absolute;left:2991;top:4674;width:4;height:5" fillcolor="black" stroked="f"/>
              <v:rect id="_x0000_s8936" style="position:absolute;left:2986;top:4679;width:5;height:5" fillcolor="black" stroked="f"/>
              <v:rect id="_x0000_s8937" style="position:absolute;left:2986;top:4684;width:5;height:4" fillcolor="black" stroked="f"/>
              <v:rect id="_x0000_s8938" style="position:absolute;left:2981;top:4688;width:5;height:5" fillcolor="black" stroked="f"/>
              <v:rect id="_x0000_s8939" style="position:absolute;left:2976;top:4693;width:5;height:5" fillcolor="black" stroked="f"/>
              <v:rect id="_x0000_s8940" style="position:absolute;left:2976;top:4698;width:5;height:5" fillcolor="black" stroked="f"/>
              <v:rect id="_x0000_s8941" style="position:absolute;left:2971;top:4703;width:5;height:5" fillcolor="black" stroked="f"/>
              <v:rect id="_x0000_s8942" style="position:absolute;left:2967;top:4708;width:4;height:4" fillcolor="black" stroked="f"/>
              <v:rect id="_x0000_s8943" style="position:absolute;left:2962;top:4712;width:5;height:5" fillcolor="black" stroked="f"/>
              <v:rect id="_x0000_s8944" style="position:absolute;left:2962;top:4717;width:5;height:5" fillcolor="black" stroked="f"/>
              <v:rect id="_x0000_s8945" style="position:absolute;left:2957;top:4722;width:5;height:5" fillcolor="black" stroked="f"/>
              <v:rect id="_x0000_s8946" style="position:absolute;left:2952;top:4727;width:5;height:5" fillcolor="black" stroked="f"/>
              <v:rect id="_x0000_s8947" style="position:absolute;left:2947;top:4732;width:5;height:4" fillcolor="black" stroked="f"/>
              <v:rect id="_x0000_s8948" style="position:absolute;left:2947;top:4736;width:5;height:5" fillcolor="black" stroked="f"/>
              <v:rect id="_x0000_s8949" style="position:absolute;left:2943;top:4741;width:4;height:5" fillcolor="black" stroked="f"/>
            </v:group>
            <v:group id="_x0000_s8950" style="position:absolute;left:907;top:2668;width:2036;height:2668" coordorigin="907,2668" coordsize="2036,2668">
              <v:rect id="_x0000_s8951" style="position:absolute;left:2938;top:4746;width:5;height:5" fillcolor="black" stroked="f"/>
              <v:rect id="_x0000_s8952" style="position:absolute;left:2933;top:4751;width:5;height:5" fillcolor="black" stroked="f"/>
              <v:rect id="_x0000_s8953" style="position:absolute;left:2933;top:4756;width:5;height:4" fillcolor="black" stroked="f"/>
              <v:rect id="_x0000_s8954" style="position:absolute;left:2928;top:4760;width:5;height:5" fillcolor="black" stroked="f"/>
              <v:rect id="_x0000_s8955" style="position:absolute;left:2923;top:4765;width:5;height:5" fillcolor="black" stroked="f"/>
              <v:rect id="_x0000_s8956" style="position:absolute;left:2923;top:4770;width:5;height:5" fillcolor="black" stroked="f"/>
              <v:rect id="_x0000_s8957" style="position:absolute;left:2919;top:4775;width:4;height:5" fillcolor="black" stroked="f"/>
              <v:rect id="_x0000_s8958" style="position:absolute;left:2914;top:4780;width:5;height:4" fillcolor="black" stroked="f"/>
              <v:rect id="_x0000_s8959" style="position:absolute;left:2909;top:4784;width:5;height:5" fillcolor="black" stroked="f"/>
              <v:rect id="_x0000_s8960" style="position:absolute;left:2909;top:4789;width:5;height:5" fillcolor="black" stroked="f"/>
              <v:rect id="_x0000_s8961" style="position:absolute;left:2904;top:4794;width:5;height:5" fillcolor="black" stroked="f"/>
              <v:rect id="_x0000_s8962" style="position:absolute;left:2899;top:4799;width:5;height:5" fillcolor="black" stroked="f"/>
              <v:rect id="_x0000_s8963" style="position:absolute;left:2895;top:4804;width:4;height:4" fillcolor="black" stroked="f"/>
              <v:rect id="_x0000_s8964" style="position:absolute;left:2895;top:4808;width:4;height:5" fillcolor="black" stroked="f"/>
              <v:rect id="_x0000_s8965" style="position:absolute;left:2890;top:4813;width:5;height:5" fillcolor="black" stroked="f"/>
              <v:rect id="_x0000_s8966" style="position:absolute;left:2885;top:4818;width:5;height:5" fillcolor="black" stroked="f"/>
              <v:rect id="_x0000_s8967" style="position:absolute;left:2880;top:4823;width:5;height:5" fillcolor="black" stroked="f"/>
              <v:rect id="_x0000_s8968" style="position:absolute;left:2880;top:4828;width:5;height:4" fillcolor="black" stroked="f"/>
              <v:rect id="_x0000_s8969" style="position:absolute;left:2875;top:4832;width:5;height:5" fillcolor="black" stroked="f"/>
              <v:rect id="_x0000_s8970" style="position:absolute;left:2871;top:4837;width:4;height:5" fillcolor="black" stroked="f"/>
              <v:rect id="_x0000_s8971" style="position:absolute;left:2871;top:4842;width:4;height:5" fillcolor="black" stroked="f"/>
              <v:rect id="_x0000_s8972" style="position:absolute;left:2866;top:4847;width:5;height:5" fillcolor="black" stroked="f"/>
              <v:rect id="_x0000_s8973" style="position:absolute;left:2861;top:4852;width:5;height:4" fillcolor="black" stroked="f"/>
              <v:rect id="_x0000_s8974" style="position:absolute;left:2856;top:4856;width:5;height:5" fillcolor="black" stroked="f"/>
              <v:rect id="_x0000_s8975" style="position:absolute;left:2856;top:4861;width:5;height:5" fillcolor="black" stroked="f"/>
              <v:rect id="_x0000_s8976" style="position:absolute;left:2851;top:4866;width:5;height:5" fillcolor="black" stroked="f"/>
              <v:rect id="_x0000_s8977" style="position:absolute;left:2847;top:4871;width:4;height:5" fillcolor="black" stroked="f"/>
              <v:rect id="_x0000_s8978" style="position:absolute;left:2842;top:4876;width:5;height:4" fillcolor="black" stroked="f"/>
              <v:rect id="_x0000_s8979" style="position:absolute;left:2842;top:4880;width:5;height:5" fillcolor="black" stroked="f"/>
              <v:rect id="_x0000_s8980" style="position:absolute;left:2837;top:4885;width:5;height:5" fillcolor="black" stroked="f"/>
              <v:rect id="_x0000_s8981" style="position:absolute;left:2832;top:4890;width:5;height:5" fillcolor="black" stroked="f"/>
              <v:rect id="_x0000_s8982" style="position:absolute;left:2827;top:4895;width:5;height:5" fillcolor="black" stroked="f"/>
              <v:rect id="_x0000_s8983" style="position:absolute;left:2827;top:4900;width:5;height:4" fillcolor="black" stroked="f"/>
              <v:rect id="_x0000_s8984" style="position:absolute;left:2823;top:4904;width:4;height:5" fillcolor="black" stroked="f"/>
              <v:rect id="_x0000_s8985" style="position:absolute;left:2818;top:4909;width:5;height:5" fillcolor="black" stroked="f"/>
              <v:rect id="_x0000_s8986" style="position:absolute;left:2818;top:4914;width:5;height:5" fillcolor="black" stroked="f"/>
              <v:rect id="_x0000_s8987" style="position:absolute;left:2813;top:4919;width:5;height:5" fillcolor="black" stroked="f"/>
              <v:rect id="_x0000_s8988" style="position:absolute;left:2808;top:4924;width:5;height:4" fillcolor="black" stroked="f"/>
              <v:rect id="_x0000_s8989" style="position:absolute;left:2803;top:4928;width:5;height:5" fillcolor="black" stroked="f"/>
              <v:rect id="_x0000_s8990" style="position:absolute;left:2803;top:4933;width:5;height:5" fillcolor="black" stroked="f"/>
              <v:rect id="_x0000_s8991" style="position:absolute;left:2799;top:4938;width:4;height:5" fillcolor="black" stroked="f"/>
              <v:rect id="_x0000_s8992" style="position:absolute;left:2794;top:4943;width:5;height:5" fillcolor="black" stroked="f"/>
              <v:rect id="_x0000_s8993" style="position:absolute;left:2789;top:4948;width:5;height:4" fillcolor="black" stroked="f"/>
              <v:rect id="_x0000_s8994" style="position:absolute;left:2789;top:4952;width:5;height:5" fillcolor="black" stroked="f"/>
              <v:rect id="_x0000_s8995" style="position:absolute;left:2784;top:4957;width:5;height:5" fillcolor="black" stroked="f"/>
              <v:rect id="_x0000_s8996" style="position:absolute;left:2779;top:4962;width:5;height:5" fillcolor="black" stroked="f"/>
              <v:rect id="_x0000_s8997" style="position:absolute;left:2775;top:4967;width:4;height:5" fillcolor="black" stroked="f"/>
              <v:rect id="_x0000_s8998" style="position:absolute;left:2775;top:4972;width:4;height:4" fillcolor="black" stroked="f"/>
              <v:rect id="_x0000_s8999" style="position:absolute;left:2770;top:4976;width:5;height:5" fillcolor="black" stroked="f"/>
              <v:rect id="_x0000_s9000" style="position:absolute;left:2765;top:4981;width:5;height:5" fillcolor="black" stroked="f"/>
              <v:rect id="_x0000_s9001" style="position:absolute;left:2765;top:4986;width:5;height:5" fillcolor="black" stroked="f"/>
              <v:rect id="_x0000_s9002" style="position:absolute;left:2760;top:4991;width:5;height:5" fillcolor="black" stroked="f"/>
              <v:rect id="_x0000_s9003" style="position:absolute;left:2755;top:4996;width:5;height:4" fillcolor="black" stroked="f"/>
              <v:rect id="_x0000_s9004" style="position:absolute;left:2712;top:5058;width:5;height:5" fillcolor="black" stroked="f"/>
              <v:rect id="_x0000_s9005" style="position:absolute;left:2707;top:5063;width:5;height:5" fillcolor="black" stroked="f"/>
              <v:rect id="_x0000_s9006" style="position:absolute;left:2703;top:5068;width:4;height:4" fillcolor="black" stroked="f"/>
              <v:rect id="_x0000_s9007" style="position:absolute;left:2698;top:5072;width:5;height:5" fillcolor="black" stroked="f"/>
              <v:rect id="_x0000_s9008" style="position:absolute;left:2698;top:5077;width:5;height:5" fillcolor="black" stroked="f"/>
              <v:rect id="_x0000_s9009" style="position:absolute;left:2693;top:5082;width:5;height:5" fillcolor="black" stroked="f"/>
              <v:rect id="_x0000_s9010" style="position:absolute;left:2688;top:5087;width:5;height:5" fillcolor="black" stroked="f"/>
              <v:rect id="_x0000_s9011" style="position:absolute;left:2683;top:5092;width:5;height:4" fillcolor="black" stroked="f"/>
              <v:rect id="_x0000_s9012" style="position:absolute;left:2683;top:5096;width:5;height:5" fillcolor="black" stroked="f"/>
              <v:rect id="_x0000_s9013" style="position:absolute;left:2679;top:5101;width:4;height:5" fillcolor="black" stroked="f"/>
              <v:rect id="_x0000_s9014" style="position:absolute;left:2674;top:5106;width:5;height:5" fillcolor="black" stroked="f"/>
              <v:rect id="_x0000_s9015" style="position:absolute;left:2669;top:5111;width:5;height:5" fillcolor="black" stroked="f"/>
              <v:rect id="_x0000_s9016" style="position:absolute;left:2669;top:5116;width:5;height:4" fillcolor="black" stroked="f"/>
              <v:rect id="_x0000_s9017" style="position:absolute;left:2664;top:5120;width:5;height:5" fillcolor="black" stroked="f"/>
              <v:rect id="_x0000_s9018" style="position:absolute;left:2659;top:5125;width:5;height:5" fillcolor="black" stroked="f"/>
              <v:rect id="_x0000_s9019" style="position:absolute;left:2659;top:5130;width:5;height:5" fillcolor="black" stroked="f"/>
              <v:rect id="_x0000_s9020" style="position:absolute;left:2655;top:5135;width:4;height:4" fillcolor="black" stroked="f"/>
              <v:rect id="_x0000_s9021" style="position:absolute;left:2650;top:5139;width:5;height:5" fillcolor="black" stroked="f"/>
              <v:rect id="_x0000_s9022" style="position:absolute;left:2645;top:5144;width:5;height:5" fillcolor="black" stroked="f"/>
              <v:rect id="_x0000_s9023" style="position:absolute;left:2645;top:5149;width:5;height:5" fillcolor="black" stroked="f"/>
              <v:rect id="_x0000_s9024" style="position:absolute;left:2640;top:5154;width:5;height:5" fillcolor="black" stroked="f"/>
              <v:rect id="_x0000_s9025" style="position:absolute;left:2635;top:5159;width:5;height:4" fillcolor="black" stroked="f"/>
              <v:rect id="_x0000_s9026" style="position:absolute;left:2631;top:5163;width:4;height:5" fillcolor="black" stroked="f"/>
              <v:rect id="_x0000_s9027" style="position:absolute;left:2631;top:5168;width:4;height:5" fillcolor="black" stroked="f"/>
              <v:rect id="_x0000_s9028" style="position:absolute;left:2626;top:5173;width:5;height:5" fillcolor="black" stroked="f"/>
              <v:rect id="_x0000_s9029" style="position:absolute;left:2578;top:5235;width:5;height:5" fillcolor="black" stroked="f"/>
              <v:rect id="_x0000_s9030" style="position:absolute;left:2578;top:5240;width:5;height:5" fillcolor="black" stroked="f"/>
              <v:rect id="_x0000_s9031" style="position:absolute;left:2573;top:5245;width:5;height:5" fillcolor="black" stroked="f"/>
              <v:rect id="_x0000_s9032" style="position:absolute;left:2568;top:5250;width:5;height:5" fillcolor="black" stroked="f"/>
              <v:rect id="_x0000_s9033" style="position:absolute;left:2563;top:5255;width:5;height:4" fillcolor="black" stroked="f"/>
              <v:rect id="_x0000_s9034" style="position:absolute;left:2563;top:5259;width:5;height:5" fillcolor="black" stroked="f"/>
              <v:rect id="_x0000_s9035" style="position:absolute;left:2559;top:5264;width:4;height:5" fillcolor="black" stroked="f"/>
              <v:rect id="_x0000_s9036" style="position:absolute;left:2554;top:5269;width:5;height:5" fillcolor="black" stroked="f"/>
              <v:rect id="_x0000_s9037" style="position:absolute;left:2554;top:5274;width:5;height:5" fillcolor="black" stroked="f"/>
              <v:rect id="_x0000_s9038" style="position:absolute;left:2549;top:5279;width:5;height:4" fillcolor="black" stroked="f"/>
              <v:rect id="_x0000_s9039" style="position:absolute;left:2544;top:5283;width:5;height:5" fillcolor="black" stroked="f"/>
              <v:rect id="_x0000_s9040" style="position:absolute;left:2539;top:5288;width:5;height:5" fillcolor="black" stroked="f"/>
              <v:rect id="_x0000_s9041" style="position:absolute;left:2539;top:5293;width:5;height:5" fillcolor="black" stroked="f"/>
              <v:rect id="_x0000_s9042" style="position:absolute;left:2535;top:5298;width:4;height:5" fillcolor="black" stroked="f"/>
              <v:rect id="_x0000_s9043" style="position:absolute;left:2530;top:5303;width:5;height:4" fillcolor="black" stroked="f"/>
              <v:rect id="_x0000_s9044" style="position:absolute;left:2525;top:5307;width:5;height:5" fillcolor="black" stroked="f"/>
              <v:rect id="_x0000_s9045" style="position:absolute;left:2525;top:5312;width:5;height:5" fillcolor="black" stroked="f"/>
              <v:rect id="_x0000_s9046" style="position:absolute;left:2520;top:5317;width:5;height:5" fillcolor="black" stroked="f"/>
              <v:rect id="_x0000_s9047" style="position:absolute;left:2515;top:5322;width:5;height:5" fillcolor="black" stroked="f"/>
              <v:rect id="_x0000_s9048" style="position:absolute;left:2511;top:5327;width:4;height:4" fillcolor="black" stroked="f"/>
              <v:rect id="_x0000_s9049" style="position:absolute;left:2511;top:5331;width:4;height:5" fillcolor="black" stroked="f"/>
              <v:rect id="_x0000_s9050" style="position:absolute;left:907;top:2668;width:5;height:5" fillcolor="black" stroked="f"/>
              <v:rect id="_x0000_s9051" style="position:absolute;left:907;top:2673;width:5;height:5" fillcolor="black" stroked="f"/>
              <v:rect id="_x0000_s9052" style="position:absolute;left:907;top:2678;width:5;height:5" fillcolor="black" stroked="f"/>
              <v:rect id="_x0000_s9053" style="position:absolute;left:907;top:2683;width:5;height:4" fillcolor="black" stroked="f"/>
              <v:rect id="_x0000_s9054" style="position:absolute;left:907;top:2687;width:5;height:5" fillcolor="black" stroked="f"/>
              <v:rect id="_x0000_s9055" style="position:absolute;left:907;top:2692;width:5;height:5" fillcolor="black" stroked="f"/>
              <v:rect id="_x0000_s9056" style="position:absolute;left:907;top:2697;width:5;height:5" fillcolor="black" stroked="f"/>
              <v:rect id="_x0000_s9057" style="position:absolute;left:907;top:2702;width:5;height:5" fillcolor="black" stroked="f"/>
              <v:rect id="_x0000_s9058" style="position:absolute;left:907;top:2707;width:5;height:4" fillcolor="black" stroked="f"/>
              <v:rect id="_x0000_s9059" style="position:absolute;left:907;top:2711;width:5;height:5" fillcolor="black" stroked="f"/>
              <v:rect id="_x0000_s9060" style="position:absolute;left:907;top:2716;width:5;height:5" fillcolor="black" stroked="f"/>
              <v:rect id="_x0000_s9061" style="position:absolute;left:907;top:2721;width:5;height:5" fillcolor="black" stroked="f"/>
              <v:rect id="_x0000_s9062" style="position:absolute;left:907;top:2726;width:5;height:5" fillcolor="black" stroked="f"/>
              <v:rect id="_x0000_s9063" style="position:absolute;left:907;top:2731;width:5;height:4" fillcolor="black" stroked="f"/>
              <v:rect id="_x0000_s9064" style="position:absolute;left:907;top:2735;width:5;height:5" fillcolor="black" stroked="f"/>
              <v:rect id="_x0000_s9065" style="position:absolute;left:907;top:2740;width:5;height:5" fillcolor="black" stroked="f"/>
              <v:rect id="_x0000_s9066" style="position:absolute;left:907;top:2745;width:5;height:5" fillcolor="black" stroked="f"/>
              <v:rect id="_x0000_s9067" style="position:absolute;left:907;top:2750;width:5;height:5" fillcolor="black" stroked="f"/>
              <v:rect id="_x0000_s9068" style="position:absolute;left:907;top:2755;width:5;height:4" fillcolor="black" stroked="f"/>
              <v:rect id="_x0000_s9069" style="position:absolute;left:907;top:2759;width:5;height:5" fillcolor="black" stroked="f"/>
              <v:rect id="_x0000_s9070" style="position:absolute;left:907;top:2764;width:5;height:5" fillcolor="black" stroked="f"/>
              <v:rect id="_x0000_s9071" style="position:absolute;left:907;top:2769;width:5;height:5" fillcolor="black" stroked="f"/>
              <v:rect id="_x0000_s9072" style="position:absolute;left:907;top:2774;width:5;height:4" fillcolor="black" stroked="f"/>
              <v:rect id="_x0000_s9073" style="position:absolute;left:907;top:2778;width:5;height:5" fillcolor="black" stroked="f"/>
              <v:rect id="_x0000_s9074" style="position:absolute;left:907;top:2783;width:5;height:5" fillcolor="black" stroked="f"/>
              <v:rect id="_x0000_s9075" style="position:absolute;left:907;top:2788;width:5;height:5" fillcolor="black" stroked="f"/>
              <v:rect id="_x0000_s9076" style="position:absolute;left:907;top:2793;width:5;height:5" fillcolor="black" stroked="f"/>
              <v:rect id="_x0000_s9077" style="position:absolute;left:907;top:2798;width:5;height:4" fillcolor="black" stroked="f"/>
              <v:rect id="_x0000_s9078" style="position:absolute;left:907;top:2802;width:5;height:5" fillcolor="black" stroked="f"/>
              <v:rect id="_x0000_s9079" style="position:absolute;left:907;top:2807;width:5;height:5" fillcolor="black" stroked="f"/>
              <v:rect id="_x0000_s9080" style="position:absolute;left:907;top:2812;width:5;height:5" fillcolor="black" stroked="f"/>
              <v:rect id="_x0000_s9081" style="position:absolute;left:907;top:2817;width:5;height:5" fillcolor="black" stroked="f"/>
              <v:rect id="_x0000_s9082" style="position:absolute;left:907;top:2822;width:5;height:4" fillcolor="black" stroked="f"/>
              <v:rect id="_x0000_s9083" style="position:absolute;left:907;top:2826;width:5;height:5" fillcolor="black" stroked="f"/>
              <v:rect id="_x0000_s9084" style="position:absolute;left:907;top:2831;width:5;height:5" fillcolor="black" stroked="f"/>
              <v:rect id="_x0000_s9085" style="position:absolute;left:907;top:2836;width:5;height:5" fillcolor="black" stroked="f"/>
              <v:rect id="_x0000_s9086" style="position:absolute;left:907;top:2841;width:5;height:5" fillcolor="black" stroked="f"/>
              <v:rect id="_x0000_s9087" style="position:absolute;left:907;top:2846;width:5;height:4" fillcolor="black" stroked="f"/>
              <v:rect id="_x0000_s9088" style="position:absolute;left:907;top:2850;width:5;height:5" fillcolor="black" stroked="f"/>
              <v:rect id="_x0000_s9089" style="position:absolute;left:907;top:2855;width:5;height:5" fillcolor="black" stroked="f"/>
              <v:rect id="_x0000_s9090" style="position:absolute;left:907;top:2860;width:5;height:5" fillcolor="black" stroked="f"/>
              <v:rect id="_x0000_s9091" style="position:absolute;left:907;top:2865;width:5;height:5" fillcolor="black" stroked="f"/>
              <v:rect id="_x0000_s9092" style="position:absolute;left:907;top:2870;width:5;height:4" fillcolor="black" stroked="f"/>
              <v:rect id="_x0000_s9093" style="position:absolute;left:907;top:2874;width:5;height:5" fillcolor="black" stroked="f"/>
              <v:rect id="_x0000_s9094" style="position:absolute;left:907;top:2879;width:5;height:5" fillcolor="black" stroked="f"/>
              <v:rect id="_x0000_s9095" style="position:absolute;left:907;top:2884;width:5;height:5" fillcolor="black" stroked="f"/>
              <v:rect id="_x0000_s9096" style="position:absolute;left:907;top:2889;width:5;height:5" fillcolor="black" stroked="f"/>
              <v:rect id="_x0000_s9097" style="position:absolute;left:907;top:2894;width:5;height:4" fillcolor="black" stroked="f"/>
              <v:rect id="_x0000_s9098" style="position:absolute;left:907;top:2898;width:5;height:5" fillcolor="black" stroked="f"/>
              <v:rect id="_x0000_s9099" style="position:absolute;left:907;top:2903;width:5;height:5" fillcolor="black" stroked="f"/>
              <v:rect id="_x0000_s9100" style="position:absolute;left:907;top:2908;width:5;height:5" fillcolor="black" stroked="f"/>
              <v:rect id="_x0000_s9101" style="position:absolute;left:907;top:2913;width:5;height:5" fillcolor="black" stroked="f"/>
              <v:rect id="_x0000_s9102" style="position:absolute;left:907;top:2918;width:5;height:4" fillcolor="black" stroked="f"/>
              <v:rect id="_x0000_s9103" style="position:absolute;left:907;top:2922;width:5;height:5" fillcolor="black" stroked="f"/>
              <v:rect id="_x0000_s9104" style="position:absolute;left:907;top:2927;width:5;height:5" fillcolor="black" stroked="f"/>
              <v:rect id="_x0000_s9105" style="position:absolute;left:907;top:2932;width:5;height:5" fillcolor="black" stroked="f"/>
              <v:rect id="_x0000_s9106" style="position:absolute;left:907;top:2937;width:5;height:5" fillcolor="black" stroked="f"/>
              <v:rect id="_x0000_s9107" style="position:absolute;left:907;top:2942;width:5;height:4" fillcolor="black" stroked="f"/>
              <v:rect id="_x0000_s9108" style="position:absolute;left:907;top:2946;width:5;height:5" fillcolor="black" stroked="f"/>
              <v:rect id="_x0000_s9109" style="position:absolute;left:907;top:2951;width:5;height:5" fillcolor="black" stroked="f"/>
              <v:rect id="_x0000_s9110" style="position:absolute;left:907;top:2956;width:5;height:5" fillcolor="black" stroked="f"/>
              <v:rect id="_x0000_s9111" style="position:absolute;left:907;top:2961;width:5;height:5" fillcolor="black" stroked="f"/>
              <v:rect id="_x0000_s9112" style="position:absolute;left:907;top:2966;width:5;height:4" fillcolor="black" stroked="f"/>
              <v:rect id="_x0000_s9113" style="position:absolute;left:907;top:2970;width:5;height:5" fillcolor="black" stroked="f"/>
              <v:rect id="_x0000_s9114" style="position:absolute;left:907;top:2975;width:5;height:5" fillcolor="black" stroked="f"/>
              <v:rect id="_x0000_s9115" style="position:absolute;left:907;top:2980;width:5;height:5" fillcolor="black" stroked="f"/>
              <v:rect id="_x0000_s9116" style="position:absolute;left:907;top:2985;width:5;height:5" fillcolor="black" stroked="f"/>
              <v:rect id="_x0000_s9117" style="position:absolute;left:907;top:2990;width:5;height:4" fillcolor="black" stroked="f"/>
              <v:rect id="_x0000_s9118" style="position:absolute;left:907;top:2994;width:5;height:5" fillcolor="black" stroked="f"/>
              <v:rect id="_x0000_s9119" style="position:absolute;left:907;top:2999;width:5;height:5" fillcolor="black" stroked="f"/>
              <v:rect id="_x0000_s9120" style="position:absolute;left:907;top:3004;width:5;height:5" fillcolor="black" stroked="f"/>
              <v:rect id="_x0000_s9121" style="position:absolute;left:907;top:3009;width:5;height:5" fillcolor="black" stroked="f"/>
              <v:rect id="_x0000_s9122" style="position:absolute;left:907;top:3014;width:5;height:4" fillcolor="black" stroked="f"/>
              <v:rect id="_x0000_s9123" style="position:absolute;left:907;top:3018;width:5;height:5" fillcolor="black" stroked="f"/>
              <v:rect id="_x0000_s9124" style="position:absolute;left:907;top:3023;width:5;height:5" fillcolor="black" stroked="f"/>
              <v:rect id="_x0000_s9125" style="position:absolute;left:907;top:3028;width:5;height:5" fillcolor="black" stroked="f"/>
              <v:rect id="_x0000_s9126" style="position:absolute;left:907;top:3033;width:5;height:5" fillcolor="black" stroked="f"/>
              <v:rect id="_x0000_s9127" style="position:absolute;left:907;top:3038;width:5;height:4" fillcolor="black" stroked="f"/>
              <v:rect id="_x0000_s9128" style="position:absolute;left:907;top:3042;width:5;height:5" fillcolor="black" stroked="f"/>
              <v:rect id="_x0000_s9129" style="position:absolute;left:907;top:3047;width:5;height:5" fillcolor="black" stroked="f"/>
              <v:rect id="_x0000_s9130" style="position:absolute;left:907;top:3052;width:5;height:5" fillcolor="black" stroked="f"/>
              <v:rect id="_x0000_s9131" style="position:absolute;left:907;top:3057;width:5;height:5" fillcolor="black" stroked="f"/>
              <v:rect id="_x0000_s9132" style="position:absolute;left:907;top:3062;width:5;height:4" fillcolor="black" stroked="f"/>
              <v:rect id="_x0000_s9133" style="position:absolute;left:907;top:3066;width:5;height:5" fillcolor="black" stroked="f"/>
              <v:rect id="_x0000_s9134" style="position:absolute;left:907;top:3071;width:5;height:5" fillcolor="black" stroked="f"/>
              <v:rect id="_x0000_s9135" style="position:absolute;left:907;top:3076;width:5;height:5" fillcolor="black" stroked="f"/>
              <v:rect id="_x0000_s9136" style="position:absolute;left:907;top:3081;width:5;height:5" fillcolor="black" stroked="f"/>
              <v:rect id="_x0000_s9137" style="position:absolute;left:907;top:3086;width:5;height:4" fillcolor="black" stroked="f"/>
              <v:rect id="_x0000_s9138" style="position:absolute;left:907;top:3090;width:5;height:5" fillcolor="black" stroked="f"/>
              <v:rect id="_x0000_s9139" style="position:absolute;left:907;top:3095;width:5;height:5" fillcolor="black" stroked="f"/>
              <v:rect id="_x0000_s9140" style="position:absolute;left:907;top:3100;width:5;height:5" fillcolor="black" stroked="f"/>
              <v:rect id="_x0000_s9141" style="position:absolute;left:907;top:3105;width:5;height:5" fillcolor="black" stroked="f"/>
              <v:rect id="_x0000_s9142" style="position:absolute;left:907;top:3110;width:5;height:4" fillcolor="black" stroked="f"/>
              <v:rect id="_x0000_s9143" style="position:absolute;left:907;top:3114;width:5;height:5" fillcolor="black" stroked="f"/>
              <v:rect id="_x0000_s9144" style="position:absolute;left:907;top:3119;width:5;height:5" fillcolor="black" stroked="f"/>
              <v:rect id="_x0000_s9145" style="position:absolute;left:907;top:3124;width:5;height:5" fillcolor="black" stroked="f"/>
              <v:rect id="_x0000_s9146" style="position:absolute;left:907;top:3129;width:5;height:5" fillcolor="black" stroked="f"/>
              <v:rect id="_x0000_s9147" style="position:absolute;left:907;top:3134;width:5;height:4" fillcolor="black" stroked="f"/>
              <v:rect id="_x0000_s9148" style="position:absolute;left:907;top:3138;width:5;height:5" fillcolor="black" stroked="f"/>
              <v:rect id="_x0000_s9149" style="position:absolute;left:907;top:3143;width:5;height:5" fillcolor="black" stroked="f"/>
              <v:rect id="_x0000_s9150" style="position:absolute;left:907;top:3268;width:5;height:5" fillcolor="black" stroked="f"/>
            </v:group>
            <v:group id="_x0000_s9151" style="position:absolute;left:907;top:3273;width:5;height:1319" coordorigin="907,3273" coordsize="5,1319">
              <v:rect id="_x0000_s9152" style="position:absolute;left:907;top:3273;width:5;height:5" fillcolor="black" stroked="f"/>
              <v:rect id="_x0000_s9153" style="position:absolute;left:907;top:3278;width:5;height:4" fillcolor="black" stroked="f"/>
              <v:rect id="_x0000_s9154" style="position:absolute;left:907;top:3282;width:5;height:5" fillcolor="black" stroked="f"/>
              <v:rect id="_x0000_s9155" style="position:absolute;left:907;top:3287;width:5;height:5" fillcolor="black" stroked="f"/>
              <v:rect id="_x0000_s9156" style="position:absolute;left:907;top:3292;width:5;height:5" fillcolor="black" stroked="f"/>
              <v:rect id="_x0000_s9157" style="position:absolute;left:907;top:3297;width:5;height:5" fillcolor="black" stroked="f"/>
              <v:rect id="_x0000_s9158" style="position:absolute;left:907;top:3302;width:5;height:4" fillcolor="black" stroked="f"/>
              <v:rect id="_x0000_s9159" style="position:absolute;left:907;top:3306;width:5;height:5" fillcolor="black" stroked="f"/>
              <v:rect id="_x0000_s9160" style="position:absolute;left:907;top:3311;width:5;height:5" fillcolor="black" stroked="f"/>
              <v:rect id="_x0000_s9161" style="position:absolute;left:907;top:3316;width:5;height:5" fillcolor="black" stroked="f"/>
              <v:rect id="_x0000_s9162" style="position:absolute;left:907;top:3321;width:5;height:5" fillcolor="black" stroked="f"/>
              <v:rect id="_x0000_s9163" style="position:absolute;left:907;top:3326;width:5;height:4" fillcolor="black" stroked="f"/>
              <v:rect id="_x0000_s9164" style="position:absolute;left:907;top:3330;width:5;height:5" fillcolor="black" stroked="f"/>
              <v:rect id="_x0000_s9165" style="position:absolute;left:907;top:3335;width:5;height:5" fillcolor="black" stroked="f"/>
              <v:rect id="_x0000_s9166" style="position:absolute;left:907;top:3340;width:5;height:5" fillcolor="black" stroked="f"/>
              <v:rect id="_x0000_s9167" style="position:absolute;left:907;top:3345;width:5;height:5" fillcolor="black" stroked="f"/>
              <v:rect id="_x0000_s9168" style="position:absolute;left:907;top:3350;width:5;height:4" fillcolor="black" stroked="f"/>
              <v:rect id="_x0000_s9169" style="position:absolute;left:907;top:3354;width:5;height:5" fillcolor="black" stroked="f"/>
              <v:rect id="_x0000_s9170" style="position:absolute;left:907;top:3359;width:5;height:5" fillcolor="black" stroked="f"/>
              <v:rect id="_x0000_s9171" style="position:absolute;left:907;top:3364;width:5;height:5" fillcolor="black" stroked="f"/>
              <v:rect id="_x0000_s9172" style="position:absolute;left:907;top:3369;width:5;height:5" fillcolor="black" stroked="f"/>
              <v:rect id="_x0000_s9173" style="position:absolute;left:907;top:3374;width:5;height:4" fillcolor="black" stroked="f"/>
              <v:rect id="_x0000_s9174" style="position:absolute;left:907;top:3378;width:5;height:5" fillcolor="black" stroked="f"/>
              <v:rect id="_x0000_s9175" style="position:absolute;left:907;top:3383;width:5;height:5" fillcolor="black" stroked="f"/>
              <v:rect id="_x0000_s9176" style="position:absolute;left:907;top:3508;width:5;height:5" fillcolor="black" stroked="f"/>
              <v:rect id="_x0000_s9177" style="position:absolute;left:907;top:3513;width:5;height:5" fillcolor="black" stroked="f"/>
              <v:rect id="_x0000_s9178" style="position:absolute;left:907;top:3518;width:5;height:4" fillcolor="black" stroked="f"/>
              <v:rect id="_x0000_s9179" style="position:absolute;left:907;top:3522;width:5;height:5" fillcolor="black" stroked="f"/>
              <v:rect id="_x0000_s9180" style="position:absolute;left:907;top:3527;width:5;height:5" fillcolor="black" stroked="f"/>
              <v:rect id="_x0000_s9181" style="position:absolute;left:907;top:3532;width:5;height:5" fillcolor="black" stroked="f"/>
              <v:rect id="_x0000_s9182" style="position:absolute;left:907;top:3537;width:5;height:5" fillcolor="black" stroked="f"/>
              <v:rect id="_x0000_s9183" style="position:absolute;left:907;top:3542;width:5;height:4" fillcolor="black" stroked="f"/>
              <v:rect id="_x0000_s9184" style="position:absolute;left:907;top:3546;width:5;height:5" fillcolor="black" stroked="f"/>
              <v:rect id="_x0000_s9185" style="position:absolute;left:907;top:3551;width:5;height:5" fillcolor="black" stroked="f"/>
              <v:rect id="_x0000_s9186" style="position:absolute;left:907;top:3556;width:5;height:5" fillcolor="black" stroked="f"/>
              <v:rect id="_x0000_s9187" style="position:absolute;left:907;top:3561;width:5;height:4" fillcolor="black" stroked="f"/>
              <v:rect id="_x0000_s9188" style="position:absolute;left:907;top:3565;width:5;height:5" fillcolor="black" stroked="f"/>
              <v:rect id="_x0000_s9189" style="position:absolute;left:907;top:3570;width:5;height:5" fillcolor="black" stroked="f"/>
              <v:rect id="_x0000_s9190" style="position:absolute;left:907;top:3575;width:5;height:5" fillcolor="black" stroked="f"/>
              <v:rect id="_x0000_s9191" style="position:absolute;left:907;top:3580;width:5;height:5" fillcolor="black" stroked="f"/>
              <v:rect id="_x0000_s9192" style="position:absolute;left:907;top:3585;width:5;height:4" fillcolor="black" stroked="f"/>
              <v:rect id="_x0000_s9193" style="position:absolute;left:907;top:3589;width:5;height:5" fillcolor="black" stroked="f"/>
              <v:rect id="_x0000_s9194" style="position:absolute;left:907;top:3594;width:5;height:5" fillcolor="black" stroked="f"/>
              <v:rect id="_x0000_s9195" style="position:absolute;left:907;top:3599;width:5;height:5" fillcolor="black" stroked="f"/>
              <v:rect id="_x0000_s9196" style="position:absolute;left:907;top:3604;width:5;height:5" fillcolor="black" stroked="f"/>
              <v:rect id="_x0000_s9197" style="position:absolute;left:907;top:3609;width:5;height:4" fillcolor="black" stroked="f"/>
              <v:rect id="_x0000_s9198" style="position:absolute;left:907;top:3613;width:5;height:5" fillcolor="black" stroked="f"/>
              <v:rect id="_x0000_s9199" style="position:absolute;left:907;top:3618;width:5;height:5" fillcolor="black" stroked="f"/>
              <v:rect id="_x0000_s9200" style="position:absolute;left:907;top:3623;width:5;height:5" fillcolor="black" stroked="f"/>
              <v:rect id="_x0000_s9201" style="position:absolute;left:907;top:3628;width:5;height:5" fillcolor="black" stroked="f"/>
              <v:rect id="_x0000_s9202" style="position:absolute;left:907;top:3633;width:5;height:4" fillcolor="black" stroked="f"/>
              <v:rect id="_x0000_s9203" style="position:absolute;left:907;top:3637;width:5;height:5" fillcolor="black" stroked="f"/>
              <v:rect id="_x0000_s9204" style="position:absolute;left:907;top:3642;width:5;height:5" fillcolor="black" stroked="f"/>
              <v:rect id="_x0000_s9205" style="position:absolute;left:907;top:3647;width:5;height:5" fillcolor="black" stroked="f"/>
              <v:rect id="_x0000_s9206" style="position:absolute;left:907;top:3652;width:5;height:5" fillcolor="black" stroked="f"/>
              <v:rect id="_x0000_s9207" style="position:absolute;left:907;top:3657;width:5;height:4" fillcolor="black" stroked="f"/>
              <v:rect id="_x0000_s9208" style="position:absolute;left:907;top:3661;width:5;height:5" fillcolor="black" stroked="f"/>
              <v:rect id="_x0000_s9209" style="position:absolute;left:907;top:3666;width:5;height:5" fillcolor="black" stroked="f"/>
              <v:rect id="_x0000_s9210" style="position:absolute;left:907;top:3671;width:5;height:5" fillcolor="black" stroked="f"/>
              <v:rect id="_x0000_s9211" style="position:absolute;left:907;top:3676;width:5;height:5" fillcolor="black" stroked="f"/>
              <v:rect id="_x0000_s9212" style="position:absolute;left:907;top:3681;width:5;height:4" fillcolor="black" stroked="f"/>
              <v:rect id="_x0000_s9213" style="position:absolute;left:907;top:3685;width:5;height:5" fillcolor="black" stroked="f"/>
              <v:rect id="_x0000_s9214" style="position:absolute;left:907;top:3690;width:5;height:5" fillcolor="black" stroked="f"/>
              <v:rect id="_x0000_s9215" style="position:absolute;left:907;top:3695;width:5;height:5" fillcolor="black" stroked="f"/>
              <v:rect id="_x0000_s9216" style="position:absolute;left:907;top:3700;width:5;height:5" fillcolor="black" stroked="f"/>
              <v:rect id="_x0000_s9217" style="position:absolute;left:907;top:3705;width:5;height:4" fillcolor="black" stroked="f"/>
              <v:rect id="_x0000_s9218" style="position:absolute;left:907;top:3709;width:5;height:5" fillcolor="black" stroked="f"/>
              <v:rect id="_x0000_s9219" style="position:absolute;left:907;top:3714;width:5;height:5" fillcolor="black" stroked="f"/>
              <v:rect id="_x0000_s9220" style="position:absolute;left:907;top:3719;width:5;height:5" fillcolor="black" stroked="f"/>
              <v:rect id="_x0000_s9221" style="position:absolute;left:907;top:3724;width:5;height:5" fillcolor="black" stroked="f"/>
              <v:rect id="_x0000_s9222" style="position:absolute;left:907;top:3729;width:5;height:4" fillcolor="black" stroked="f"/>
              <v:rect id="_x0000_s9223" style="position:absolute;left:907;top:3733;width:5;height:5" fillcolor="black" stroked="f"/>
              <v:rect id="_x0000_s9224" style="position:absolute;left:907;top:3738;width:5;height:5" fillcolor="black" stroked="f"/>
              <v:rect id="_x0000_s9225" style="position:absolute;left:907;top:3743;width:5;height:5" fillcolor="black" stroked="f"/>
              <v:rect id="_x0000_s9226" style="position:absolute;left:907;top:3748;width:5;height:5" fillcolor="black" stroked="f"/>
              <v:rect id="_x0000_s9227" style="position:absolute;left:907;top:3753;width:5;height:4" fillcolor="black" stroked="f"/>
              <v:rect id="_x0000_s9228" style="position:absolute;left:907;top:3757;width:5;height:5" fillcolor="black" stroked="f"/>
              <v:rect id="_x0000_s9229" style="position:absolute;left:907;top:3762;width:5;height:5" fillcolor="black" stroked="f"/>
              <v:rect id="_x0000_s9230" style="position:absolute;left:907;top:3767;width:5;height:5" fillcolor="black" stroked="f"/>
              <v:rect id="_x0000_s9231" style="position:absolute;left:907;top:3772;width:5;height:5" fillcolor="black" stroked="f"/>
              <v:rect id="_x0000_s9232" style="position:absolute;left:907;top:3777;width:5;height:4" fillcolor="black" stroked="f"/>
              <v:rect id="_x0000_s9233" style="position:absolute;left:907;top:3781;width:5;height:5" fillcolor="black" stroked="f"/>
              <v:rect id="_x0000_s9234" style="position:absolute;left:907;top:3786;width:5;height:5" fillcolor="black" stroked="f"/>
              <v:rect id="_x0000_s9235" style="position:absolute;left:907;top:3791;width:5;height:5" fillcolor="black" stroked="f"/>
              <v:rect id="_x0000_s9236" style="position:absolute;left:907;top:3796;width:5;height:5" fillcolor="black" stroked="f"/>
              <v:rect id="_x0000_s9237" style="position:absolute;left:907;top:3801;width:5;height:4" fillcolor="black" stroked="f"/>
              <v:rect id="_x0000_s9238" style="position:absolute;left:907;top:3805;width:5;height:5" fillcolor="black" stroked="f"/>
              <v:rect id="_x0000_s9239" style="position:absolute;left:907;top:3810;width:5;height:5" fillcolor="black" stroked="f"/>
              <v:rect id="_x0000_s9240" style="position:absolute;left:907;top:3815;width:5;height:5" fillcolor="black" stroked="f"/>
              <v:rect id="_x0000_s9241" style="position:absolute;left:907;top:3820;width:5;height:5" fillcolor="black" stroked="f"/>
              <v:rect id="_x0000_s9242" style="position:absolute;left:907;top:3825;width:5;height:4" fillcolor="black" stroked="f"/>
              <v:rect id="_x0000_s9243" style="position:absolute;left:907;top:3829;width:5;height:5" fillcolor="black" stroked="f"/>
              <v:rect id="_x0000_s9244" style="position:absolute;left:907;top:3834;width:5;height:5" fillcolor="black" stroked="f"/>
              <v:rect id="_x0000_s9245" style="position:absolute;left:907;top:3839;width:5;height:5" fillcolor="black" stroked="f"/>
              <v:rect id="_x0000_s9246" style="position:absolute;left:907;top:3844;width:5;height:5" fillcolor="black" stroked="f"/>
              <v:rect id="_x0000_s9247" style="position:absolute;left:907;top:3849;width:5;height:4" fillcolor="black" stroked="f"/>
              <v:rect id="_x0000_s9248" style="position:absolute;left:907;top:3853;width:5;height:5" fillcolor="black" stroked="f"/>
              <v:rect id="_x0000_s9249" style="position:absolute;left:907;top:3858;width:5;height:5" fillcolor="black" stroked="f"/>
              <v:rect id="_x0000_s9250" style="position:absolute;left:907;top:3863;width:5;height:5" fillcolor="black" stroked="f"/>
              <v:rect id="_x0000_s9251" style="position:absolute;left:907;top:3868;width:5;height:5" fillcolor="black" stroked="f"/>
              <v:rect id="_x0000_s9252" style="position:absolute;left:907;top:3873;width:5;height:4" fillcolor="black" stroked="f"/>
              <v:rect id="_x0000_s9253" style="position:absolute;left:907;top:3877;width:5;height:5" fillcolor="black" stroked="f"/>
              <v:rect id="_x0000_s9254" style="position:absolute;left:907;top:3882;width:5;height:5" fillcolor="black" stroked="f"/>
              <v:rect id="_x0000_s9255" style="position:absolute;left:907;top:3887;width:5;height:5" fillcolor="black" stroked="f"/>
              <v:rect id="_x0000_s9256" style="position:absolute;left:907;top:3892;width:5;height:5" fillcolor="black" stroked="f"/>
              <v:rect id="_x0000_s9257" style="position:absolute;left:907;top:3897;width:5;height:4" fillcolor="black" stroked="f"/>
              <v:rect id="_x0000_s9258" style="position:absolute;left:907;top:3901;width:5;height:5" fillcolor="black" stroked="f"/>
              <v:rect id="_x0000_s9259" style="position:absolute;left:907;top:3906;width:5;height:5" fillcolor="black" stroked="f"/>
              <v:rect id="_x0000_s9260" style="position:absolute;left:907;top:3911;width:5;height:5" fillcolor="black" stroked="f"/>
              <v:rect id="_x0000_s9261" style="position:absolute;left:907;top:3916;width:5;height:5" fillcolor="black" stroked="f"/>
              <v:rect id="_x0000_s9262" style="position:absolute;left:907;top:3921;width:5;height:4" fillcolor="black" stroked="f"/>
              <v:rect id="_x0000_s9263" style="position:absolute;left:907;top:3925;width:5;height:5" fillcolor="black" stroked="f"/>
              <v:rect id="_x0000_s9264" style="position:absolute;left:907;top:3930;width:5;height:5" fillcolor="black" stroked="f"/>
              <v:rect id="_x0000_s9265" style="position:absolute;left:907;top:3935;width:5;height:5" fillcolor="black" stroked="f"/>
              <v:rect id="_x0000_s9266" style="position:absolute;left:907;top:3940;width:5;height:5" fillcolor="black" stroked="f"/>
              <v:rect id="_x0000_s9267" style="position:absolute;left:907;top:3945;width:5;height:4" fillcolor="black" stroked="f"/>
              <v:rect id="_x0000_s9268" style="position:absolute;left:907;top:3949;width:5;height:5" fillcolor="black" stroked="f"/>
              <v:rect id="_x0000_s9269" style="position:absolute;left:907;top:3954;width:5;height:5" fillcolor="black" stroked="f"/>
              <v:rect id="_x0000_s9270" style="position:absolute;left:907;top:3959;width:5;height:5" fillcolor="black" stroked="f"/>
              <v:rect id="_x0000_s9271" style="position:absolute;left:907;top:3964;width:5;height:5" fillcolor="black" stroked="f"/>
              <v:rect id="_x0000_s9272" style="position:absolute;left:907;top:3969;width:5;height:4" fillcolor="black" stroked="f"/>
              <v:rect id="_x0000_s9273" style="position:absolute;left:907;top:3973;width:5;height:5" fillcolor="black" stroked="f"/>
              <v:rect id="_x0000_s9274" style="position:absolute;left:907;top:3978;width:5;height:5" fillcolor="black" stroked="f"/>
              <v:rect id="_x0000_s9275" style="position:absolute;left:907;top:3983;width:5;height:5" fillcolor="black" stroked="f"/>
              <v:rect id="_x0000_s9276" style="position:absolute;left:907;top:4108;width:5;height:5" fillcolor="black" stroked="f"/>
              <v:rect id="_x0000_s9277" style="position:absolute;left:907;top:4113;width:5;height:4" fillcolor="black" stroked="f"/>
              <v:rect id="_x0000_s9278" style="position:absolute;left:907;top:4117;width:5;height:5" fillcolor="black" stroked="f"/>
              <v:rect id="_x0000_s9279" style="position:absolute;left:907;top:4122;width:5;height:5" fillcolor="black" stroked="f"/>
              <v:rect id="_x0000_s9280" style="position:absolute;left:907;top:4127;width:5;height:5" fillcolor="black" stroked="f"/>
              <v:rect id="_x0000_s9281" style="position:absolute;left:907;top:4132;width:5;height:5" fillcolor="black" stroked="f"/>
              <v:rect id="_x0000_s9282" style="position:absolute;left:907;top:4137;width:5;height:4" fillcolor="black" stroked="f"/>
              <v:rect id="_x0000_s9283" style="position:absolute;left:907;top:4141;width:5;height:5" fillcolor="black" stroked="f"/>
              <v:rect id="_x0000_s9284" style="position:absolute;left:907;top:4146;width:5;height:5" fillcolor="black" stroked="f"/>
              <v:rect id="_x0000_s9285" style="position:absolute;left:907;top:4151;width:5;height:5" fillcolor="black" stroked="f"/>
              <v:rect id="_x0000_s9286" style="position:absolute;left:907;top:4156;width:5;height:5" fillcolor="black" stroked="f"/>
              <v:rect id="_x0000_s9287" style="position:absolute;left:907;top:4161;width:5;height:4" fillcolor="black" stroked="f"/>
              <v:rect id="_x0000_s9288" style="position:absolute;left:907;top:4165;width:5;height:5" fillcolor="black" stroked="f"/>
              <v:rect id="_x0000_s9289" style="position:absolute;left:907;top:4170;width:5;height:5" fillcolor="black" stroked="f"/>
              <v:rect id="_x0000_s9290" style="position:absolute;left:907;top:4175;width:5;height:5" fillcolor="black" stroked="f"/>
              <v:rect id="_x0000_s9291" style="position:absolute;left:907;top:4180;width:5;height:5" fillcolor="black" stroked="f"/>
              <v:rect id="_x0000_s9292" style="position:absolute;left:907;top:4185;width:5;height:4" fillcolor="black" stroked="f"/>
              <v:rect id="_x0000_s9293" style="position:absolute;left:907;top:4189;width:5;height:5" fillcolor="black" stroked="f"/>
              <v:rect id="_x0000_s9294" style="position:absolute;left:907;top:4194;width:5;height:5" fillcolor="black" stroked="f"/>
              <v:rect id="_x0000_s9295" style="position:absolute;left:907;top:4199;width:5;height:5" fillcolor="black" stroked="f"/>
              <v:rect id="_x0000_s9296" style="position:absolute;left:907;top:4204;width:5;height:5" fillcolor="black" stroked="f"/>
              <v:rect id="_x0000_s9297" style="position:absolute;left:907;top:4209;width:5;height:4" fillcolor="black" stroked="f"/>
              <v:rect id="_x0000_s9298" style="position:absolute;left:907;top:4213;width:5;height:5" fillcolor="black" stroked="f"/>
              <v:rect id="_x0000_s9299" style="position:absolute;left:907;top:4218;width:5;height:5" fillcolor="black" stroked="f"/>
              <v:rect id="_x0000_s9300" style="position:absolute;left:907;top:4223;width:5;height:5" fillcolor="black" stroked="f"/>
              <v:rect id="_x0000_s9301" style="position:absolute;left:907;top:4348;width:5;height:4" fillcolor="black" stroked="f"/>
              <v:rect id="_x0000_s9302" style="position:absolute;left:907;top:4352;width:5;height:5" fillcolor="black" stroked="f"/>
              <v:rect id="_x0000_s9303" style="position:absolute;left:907;top:4357;width:5;height:5" fillcolor="black" stroked="f"/>
              <v:rect id="_x0000_s9304" style="position:absolute;left:907;top:4362;width:5;height:5" fillcolor="black" stroked="f"/>
              <v:rect id="_x0000_s9305" style="position:absolute;left:907;top:4367;width:5;height:5" fillcolor="black" stroked="f"/>
              <v:rect id="_x0000_s9306" style="position:absolute;left:907;top:4372;width:5;height:4" fillcolor="black" stroked="f"/>
              <v:rect id="_x0000_s9307" style="position:absolute;left:907;top:4376;width:5;height:5" fillcolor="black" stroked="f"/>
              <v:rect id="_x0000_s9308" style="position:absolute;left:907;top:4381;width:5;height:5" fillcolor="black" stroked="f"/>
              <v:rect id="_x0000_s9309" style="position:absolute;left:907;top:4386;width:5;height:5" fillcolor="black" stroked="f"/>
              <v:rect id="_x0000_s9310" style="position:absolute;left:907;top:4391;width:5;height:5" fillcolor="black" stroked="f"/>
              <v:rect id="_x0000_s9311" style="position:absolute;left:907;top:4396;width:5;height:4" fillcolor="black" stroked="f"/>
              <v:rect id="_x0000_s9312" style="position:absolute;left:907;top:4400;width:5;height:5" fillcolor="black" stroked="f"/>
              <v:rect id="_x0000_s9313" style="position:absolute;left:907;top:4405;width:5;height:5" fillcolor="black" stroked="f"/>
              <v:rect id="_x0000_s9314" style="position:absolute;left:907;top:4410;width:5;height:5" fillcolor="black" stroked="f"/>
              <v:rect id="_x0000_s9315" style="position:absolute;left:907;top:4415;width:5;height:5" fillcolor="black" stroked="f"/>
              <v:rect id="_x0000_s9316" style="position:absolute;left:907;top:4420;width:5;height:4" fillcolor="black" stroked="f"/>
              <v:rect id="_x0000_s9317" style="position:absolute;left:907;top:4424;width:5;height:5" fillcolor="black" stroked="f"/>
              <v:rect id="_x0000_s9318" style="position:absolute;left:907;top:4429;width:5;height:5" fillcolor="black" stroked="f"/>
              <v:rect id="_x0000_s9319" style="position:absolute;left:907;top:4434;width:5;height:5" fillcolor="black" stroked="f"/>
              <v:rect id="_x0000_s9320" style="position:absolute;left:907;top:4439;width:5;height:5" fillcolor="black" stroked="f"/>
              <v:rect id="_x0000_s9321" style="position:absolute;left:907;top:4444;width:5;height:4" fillcolor="black" stroked="f"/>
              <v:rect id="_x0000_s9322" style="position:absolute;left:907;top:4448;width:5;height:5" fillcolor="black" stroked="f"/>
              <v:rect id="_x0000_s9323" style="position:absolute;left:907;top:4453;width:5;height:5" fillcolor="black" stroked="f"/>
              <v:rect id="_x0000_s9324" style="position:absolute;left:907;top:4458;width:5;height:5" fillcolor="black" stroked="f"/>
              <v:rect id="_x0000_s9325" style="position:absolute;left:907;top:4463;width:5;height:5" fillcolor="black" stroked="f"/>
              <v:rect id="_x0000_s9326" style="position:absolute;left:907;top:4468;width:5;height:4" fillcolor="black" stroked="f"/>
              <v:rect id="_x0000_s9327" style="position:absolute;left:907;top:4472;width:5;height:5" fillcolor="black" stroked="f"/>
              <v:rect id="_x0000_s9328" style="position:absolute;left:907;top:4477;width:5;height:5" fillcolor="black" stroked="f"/>
              <v:rect id="_x0000_s9329" style="position:absolute;left:907;top:4482;width:5;height:5" fillcolor="black" stroked="f"/>
              <v:rect id="_x0000_s9330" style="position:absolute;left:907;top:4487;width:5;height:5" fillcolor="black" stroked="f"/>
              <v:rect id="_x0000_s9331" style="position:absolute;left:907;top:4492;width:5;height:4" fillcolor="black" stroked="f"/>
              <v:rect id="_x0000_s9332" style="position:absolute;left:907;top:4496;width:5;height:5" fillcolor="black" stroked="f"/>
              <v:rect id="_x0000_s9333" style="position:absolute;left:907;top:4501;width:5;height:5" fillcolor="black" stroked="f"/>
              <v:rect id="_x0000_s9334" style="position:absolute;left:907;top:4506;width:5;height:5" fillcolor="black" stroked="f"/>
              <v:rect id="_x0000_s9335" style="position:absolute;left:907;top:4511;width:5;height:5" fillcolor="black" stroked="f"/>
              <v:rect id="_x0000_s9336" style="position:absolute;left:907;top:4516;width:5;height:4" fillcolor="black" stroked="f"/>
              <v:rect id="_x0000_s9337" style="position:absolute;left:907;top:4520;width:5;height:5" fillcolor="black" stroked="f"/>
              <v:rect id="_x0000_s9338" style="position:absolute;left:907;top:4525;width:5;height:5" fillcolor="black" stroked="f"/>
              <v:rect id="_x0000_s9339" style="position:absolute;left:907;top:4530;width:5;height:5" fillcolor="black" stroked="f"/>
              <v:rect id="_x0000_s9340" style="position:absolute;left:907;top:4535;width:5;height:5" fillcolor="black" stroked="f"/>
              <v:rect id="_x0000_s9341" style="position:absolute;left:907;top:4540;width:5;height:4" fillcolor="black" stroked="f"/>
              <v:rect id="_x0000_s9342" style="position:absolute;left:907;top:4544;width:5;height:5" fillcolor="black" stroked="f"/>
              <v:rect id="_x0000_s9343" style="position:absolute;left:907;top:4549;width:5;height:5" fillcolor="black" stroked="f"/>
              <v:rect id="_x0000_s9344" style="position:absolute;left:907;top:4554;width:5;height:5" fillcolor="black" stroked="f"/>
              <v:rect id="_x0000_s9345" style="position:absolute;left:907;top:4559;width:5;height:5" fillcolor="black" stroked="f"/>
              <v:rect id="_x0000_s9346" style="position:absolute;left:907;top:4564;width:5;height:4" fillcolor="black" stroked="f"/>
              <v:rect id="_x0000_s9347" style="position:absolute;left:907;top:4568;width:5;height:5" fillcolor="black" stroked="f"/>
              <v:rect id="_x0000_s9348" style="position:absolute;left:907;top:4573;width:5;height:5" fillcolor="black" stroked="f"/>
              <v:rect id="_x0000_s9349" style="position:absolute;left:907;top:4578;width:5;height:5" fillcolor="black" stroked="f"/>
              <v:rect id="_x0000_s9350" style="position:absolute;left:907;top:4583;width:5;height:5" fillcolor="black" stroked="f"/>
              <v:rect id="_x0000_s9351" style="position:absolute;left:907;top:4588;width:5;height:4" fillcolor="black" stroked="f"/>
            </v:group>
            <v:group id="_x0000_s9352" style="position:absolute;left:907;top:4592;width:5;height:1440" coordorigin="907,4592" coordsize="5,1440">
              <v:rect id="_x0000_s9353" style="position:absolute;left:907;top:4592;width:5;height:5" fillcolor="black" stroked="f"/>
              <v:rect id="_x0000_s9354" style="position:absolute;left:907;top:4597;width:5;height:5" fillcolor="black" stroked="f"/>
              <v:rect id="_x0000_s9355" style="position:absolute;left:907;top:4602;width:5;height:5" fillcolor="black" stroked="f"/>
              <v:rect id="_x0000_s9356" style="position:absolute;left:907;top:4607;width:5;height:5" fillcolor="black" stroked="f"/>
              <v:rect id="_x0000_s9357" style="position:absolute;left:907;top:4612;width:5;height:4" fillcolor="black" stroked="f"/>
              <v:rect id="_x0000_s9358" style="position:absolute;left:907;top:4616;width:5;height:5" fillcolor="black" stroked="f"/>
              <v:rect id="_x0000_s9359" style="position:absolute;left:907;top:4621;width:5;height:5" fillcolor="black" stroked="f"/>
              <v:rect id="_x0000_s9360" style="position:absolute;left:907;top:4626;width:5;height:5" fillcolor="black" stroked="f"/>
              <v:rect id="_x0000_s9361" style="position:absolute;left:907;top:4631;width:5;height:5" fillcolor="black" stroked="f"/>
              <v:rect id="_x0000_s9362" style="position:absolute;left:907;top:4636;width:5;height:4" fillcolor="black" stroked="f"/>
              <v:rect id="_x0000_s9363" style="position:absolute;left:907;top:4640;width:5;height:5" fillcolor="black" stroked="f"/>
              <v:rect id="_x0000_s9364" style="position:absolute;left:907;top:4645;width:5;height:5" fillcolor="black" stroked="f"/>
              <v:rect id="_x0000_s9365" style="position:absolute;left:907;top:4650;width:5;height:5" fillcolor="black" stroked="f"/>
              <v:rect id="_x0000_s9366" style="position:absolute;left:907;top:4655;width:5;height:5" fillcolor="black" stroked="f"/>
              <v:rect id="_x0000_s9367" style="position:absolute;left:907;top:4660;width:5;height:4" fillcolor="black" stroked="f"/>
              <v:rect id="_x0000_s9368" style="position:absolute;left:907;top:4664;width:5;height:5" fillcolor="black" stroked="f"/>
              <v:rect id="_x0000_s9369" style="position:absolute;left:907;top:4669;width:5;height:5" fillcolor="black" stroked="f"/>
              <v:rect id="_x0000_s9370" style="position:absolute;left:907;top:4674;width:5;height:5" fillcolor="black" stroked="f"/>
              <v:rect id="_x0000_s9371" style="position:absolute;left:907;top:4679;width:5;height:5" fillcolor="black" stroked="f"/>
              <v:rect id="_x0000_s9372" style="position:absolute;left:907;top:4684;width:5;height:4" fillcolor="black" stroked="f"/>
              <v:rect id="_x0000_s9373" style="position:absolute;left:907;top:4688;width:5;height:5" fillcolor="black" stroked="f"/>
              <v:rect id="_x0000_s9374" style="position:absolute;left:907;top:4693;width:5;height:5" fillcolor="black" stroked="f"/>
              <v:rect id="_x0000_s9375" style="position:absolute;left:907;top:4698;width:5;height:5" fillcolor="black" stroked="f"/>
              <v:rect id="_x0000_s9376" style="position:absolute;left:907;top:4703;width:5;height:5" fillcolor="black" stroked="f"/>
              <v:rect id="_x0000_s9377" style="position:absolute;left:907;top:4708;width:5;height:4" fillcolor="black" stroked="f"/>
              <v:rect id="_x0000_s9378" style="position:absolute;left:907;top:4712;width:5;height:5" fillcolor="black" stroked="f"/>
              <v:rect id="_x0000_s9379" style="position:absolute;left:907;top:4717;width:5;height:5" fillcolor="black" stroked="f"/>
              <v:rect id="_x0000_s9380" style="position:absolute;left:907;top:4722;width:5;height:5" fillcolor="black" stroked="f"/>
              <v:rect id="_x0000_s9381" style="position:absolute;left:907;top:4727;width:5;height:5" fillcolor="black" stroked="f"/>
              <v:rect id="_x0000_s9382" style="position:absolute;left:907;top:4732;width:5;height:4" fillcolor="black" stroked="f"/>
              <v:rect id="_x0000_s9383" style="position:absolute;left:907;top:4736;width:5;height:5" fillcolor="black" stroked="f"/>
              <v:rect id="_x0000_s9384" style="position:absolute;left:907;top:4741;width:5;height:5" fillcolor="black" stroked="f"/>
              <v:rect id="_x0000_s9385" style="position:absolute;left:907;top:4746;width:5;height:5" fillcolor="black" stroked="f"/>
              <v:rect id="_x0000_s9386" style="position:absolute;left:907;top:4751;width:5;height:5" fillcolor="black" stroked="f"/>
              <v:rect id="_x0000_s9387" style="position:absolute;left:907;top:4756;width:5;height:4" fillcolor="black" stroked="f"/>
              <v:rect id="_x0000_s9388" style="position:absolute;left:907;top:4760;width:5;height:5" fillcolor="black" stroked="f"/>
              <v:rect id="_x0000_s9389" style="position:absolute;left:907;top:4765;width:5;height:5" fillcolor="black" stroked="f"/>
              <v:rect id="_x0000_s9390" style="position:absolute;left:907;top:4770;width:5;height:5" fillcolor="black" stroked="f"/>
              <v:rect id="_x0000_s9391" style="position:absolute;left:907;top:4775;width:5;height:5" fillcolor="black" stroked="f"/>
              <v:rect id="_x0000_s9392" style="position:absolute;left:907;top:4780;width:5;height:4" fillcolor="black" stroked="f"/>
              <v:rect id="_x0000_s9393" style="position:absolute;left:907;top:4784;width:5;height:5" fillcolor="black" stroked="f"/>
              <v:rect id="_x0000_s9394" style="position:absolute;left:907;top:4789;width:5;height:5" fillcolor="black" stroked="f"/>
              <v:rect id="_x0000_s9395" style="position:absolute;left:907;top:4794;width:5;height:5" fillcolor="black" stroked="f"/>
              <v:rect id="_x0000_s9396" style="position:absolute;left:907;top:4799;width:5;height:5" fillcolor="black" stroked="f"/>
              <v:rect id="_x0000_s9397" style="position:absolute;left:907;top:4804;width:5;height:4" fillcolor="black" stroked="f"/>
              <v:rect id="_x0000_s9398" style="position:absolute;left:907;top:4808;width:5;height:5" fillcolor="black" stroked="f"/>
              <v:rect id="_x0000_s9399" style="position:absolute;left:907;top:4813;width:5;height:5" fillcolor="black" stroked="f"/>
              <v:rect id="_x0000_s9400" style="position:absolute;left:907;top:4818;width:5;height:5" fillcolor="black" stroked="f"/>
              <v:rect id="_x0000_s9401" style="position:absolute;left:907;top:4823;width:5;height:5" fillcolor="black" stroked="f"/>
              <v:rect id="_x0000_s9402" style="position:absolute;left:907;top:4948;width:5;height:4" fillcolor="black" stroked="f"/>
              <v:rect id="_x0000_s9403" style="position:absolute;left:907;top:4952;width:5;height:5" fillcolor="black" stroked="f"/>
              <v:rect id="_x0000_s9404" style="position:absolute;left:907;top:4957;width:5;height:5" fillcolor="black" stroked="f"/>
              <v:rect id="_x0000_s9405" style="position:absolute;left:907;top:4962;width:5;height:5" fillcolor="black" stroked="f"/>
              <v:rect id="_x0000_s9406" style="position:absolute;left:907;top:4967;width:5;height:5" fillcolor="black" stroked="f"/>
              <v:rect id="_x0000_s9407" style="position:absolute;left:907;top:4972;width:5;height:4" fillcolor="black" stroked="f"/>
              <v:rect id="_x0000_s9408" style="position:absolute;left:907;top:4976;width:5;height:5" fillcolor="black" stroked="f"/>
              <v:rect id="_x0000_s9409" style="position:absolute;left:907;top:4981;width:5;height:5" fillcolor="black" stroked="f"/>
              <v:rect id="_x0000_s9410" style="position:absolute;left:907;top:4986;width:5;height:5" fillcolor="black" stroked="f"/>
              <v:rect id="_x0000_s9411" style="position:absolute;left:907;top:4991;width:5;height:5" fillcolor="black" stroked="f"/>
              <v:rect id="_x0000_s9412" style="position:absolute;left:907;top:4996;width:5;height:4" fillcolor="black" stroked="f"/>
              <v:rect id="_x0000_s9413" style="position:absolute;left:907;top:5000;width:5;height:5" fillcolor="black" stroked="f"/>
              <v:rect id="_x0000_s9414" style="position:absolute;left:907;top:5005;width:5;height:5" fillcolor="black" stroked="f"/>
              <v:rect id="_x0000_s9415" style="position:absolute;left:907;top:5010;width:5;height:5" fillcolor="black" stroked="f"/>
              <v:rect id="_x0000_s9416" style="position:absolute;left:907;top:5015;width:5;height:5" fillcolor="black" stroked="f"/>
              <v:rect id="_x0000_s9417" style="position:absolute;left:907;top:5020;width:5;height:4" fillcolor="black" stroked="f"/>
              <v:rect id="_x0000_s9418" style="position:absolute;left:907;top:5024;width:5;height:5" fillcolor="black" stroked="f"/>
              <v:rect id="_x0000_s9419" style="position:absolute;left:907;top:5029;width:5;height:5" fillcolor="black" stroked="f"/>
              <v:rect id="_x0000_s9420" style="position:absolute;left:907;top:5034;width:5;height:5" fillcolor="black" stroked="f"/>
              <v:rect id="_x0000_s9421" style="position:absolute;left:907;top:5039;width:5;height:5" fillcolor="black" stroked="f"/>
              <v:rect id="_x0000_s9422" style="position:absolute;left:907;top:5044;width:5;height:4" fillcolor="black" stroked="f"/>
              <v:rect id="_x0000_s9423" style="position:absolute;left:907;top:5048;width:5;height:5" fillcolor="black" stroked="f"/>
              <v:rect id="_x0000_s9424" style="position:absolute;left:907;top:5053;width:5;height:5" fillcolor="black" stroked="f"/>
              <v:rect id="_x0000_s9425" style="position:absolute;left:907;top:5058;width:5;height:5" fillcolor="black" stroked="f"/>
              <v:rect id="_x0000_s9426" style="position:absolute;left:907;top:5063;width:5;height:5" fillcolor="black" stroked="f"/>
              <v:rect id="_x0000_s9427" style="position:absolute;left:907;top:5187;width:5;height:5" fillcolor="black" stroked="f"/>
              <v:rect id="_x0000_s9428" style="position:absolute;left:907;top:5192;width:5;height:5" fillcolor="black" stroked="f"/>
              <v:rect id="_x0000_s9429" style="position:absolute;left:907;top:5197;width:5;height:5" fillcolor="black" stroked="f"/>
              <v:rect id="_x0000_s9430" style="position:absolute;left:907;top:5202;width:5;height:5" fillcolor="black" stroked="f"/>
              <v:rect id="_x0000_s9431" style="position:absolute;left:907;top:5207;width:5;height:4" fillcolor="black" stroked="f"/>
              <v:rect id="_x0000_s9432" style="position:absolute;left:907;top:5211;width:5;height:5" fillcolor="black" stroked="f"/>
              <v:rect id="_x0000_s9433" style="position:absolute;left:907;top:5216;width:5;height:5" fillcolor="black" stroked="f"/>
              <v:rect id="_x0000_s9434" style="position:absolute;left:907;top:5221;width:5;height:5" fillcolor="black" stroked="f"/>
              <v:rect id="_x0000_s9435" style="position:absolute;left:907;top:5226;width:5;height:5" fillcolor="black" stroked="f"/>
              <v:rect id="_x0000_s9436" style="position:absolute;left:907;top:5231;width:5;height:4" fillcolor="black" stroked="f"/>
              <v:rect id="_x0000_s9437" style="position:absolute;left:907;top:5235;width:5;height:5" fillcolor="black" stroked="f"/>
              <v:rect id="_x0000_s9438" style="position:absolute;left:907;top:5240;width:5;height:5" fillcolor="black" stroked="f"/>
              <v:rect id="_x0000_s9439" style="position:absolute;left:907;top:5245;width:5;height:5" fillcolor="black" stroked="f"/>
              <v:rect id="_x0000_s9440" style="position:absolute;left:907;top:5250;width:5;height:5" fillcolor="black" stroked="f"/>
              <v:rect id="_x0000_s9441" style="position:absolute;left:907;top:5255;width:5;height:4" fillcolor="black" stroked="f"/>
              <v:rect id="_x0000_s9442" style="position:absolute;left:907;top:5259;width:5;height:5" fillcolor="black" stroked="f"/>
              <v:rect id="_x0000_s9443" style="position:absolute;left:907;top:5264;width:5;height:5" fillcolor="black" stroked="f"/>
              <v:rect id="_x0000_s9444" style="position:absolute;left:907;top:5269;width:5;height:5" fillcolor="black" stroked="f"/>
              <v:rect id="_x0000_s9445" style="position:absolute;left:907;top:5274;width:5;height:5" fillcolor="black" stroked="f"/>
              <v:rect id="_x0000_s9446" style="position:absolute;left:907;top:5279;width:5;height:4" fillcolor="black" stroked="f"/>
              <v:rect id="_x0000_s9447" style="position:absolute;left:907;top:5283;width:5;height:5" fillcolor="black" stroked="f"/>
              <v:rect id="_x0000_s9448" style="position:absolute;left:907;top:5288;width:5;height:5" fillcolor="black" stroked="f"/>
              <v:rect id="_x0000_s9449" style="position:absolute;left:907;top:5293;width:5;height:5" fillcolor="black" stroked="f"/>
              <v:rect id="_x0000_s9450" style="position:absolute;left:907;top:5298;width:5;height:5" fillcolor="black" stroked="f"/>
              <v:rect id="_x0000_s9451" style="position:absolute;left:907;top:5303;width:5;height:4" fillcolor="black" stroked="f"/>
              <v:rect id="_x0000_s9452" style="position:absolute;left:907;top:5307;width:5;height:5" fillcolor="black" stroked="f"/>
              <v:rect id="_x0000_s9453" style="position:absolute;left:907;top:5312;width:5;height:5" fillcolor="black" stroked="f"/>
              <v:rect id="_x0000_s9454" style="position:absolute;left:907;top:5317;width:5;height:5" fillcolor="black" stroked="f"/>
              <v:rect id="_x0000_s9455" style="position:absolute;left:907;top:5322;width:5;height:5" fillcolor="black" stroked="f"/>
              <v:rect id="_x0000_s9456" style="position:absolute;left:907;top:5327;width:5;height:4" fillcolor="black" stroked="f"/>
              <v:rect id="_x0000_s9457" style="position:absolute;left:907;top:5331;width:5;height:5" fillcolor="black" stroked="f"/>
              <v:rect id="_x0000_s9458" style="position:absolute;left:907;top:5336;width:5;height:5" fillcolor="black" stroked="f"/>
              <v:rect id="_x0000_s9459" style="position:absolute;left:907;top:5341;width:5;height:5" fillcolor="black" stroked="f"/>
              <v:rect id="_x0000_s9460" style="position:absolute;left:907;top:5346;width:5;height:5" fillcolor="black" stroked="f"/>
              <v:rect id="_x0000_s9461" style="position:absolute;left:907;top:5351;width:5;height:4" fillcolor="black" stroked="f"/>
              <v:rect id="_x0000_s9462" style="position:absolute;left:907;top:5355;width:5;height:5" fillcolor="black" stroked="f"/>
              <v:rect id="_x0000_s9463" style="position:absolute;left:907;top:5360;width:5;height:5" fillcolor="black" stroked="f"/>
              <v:rect id="_x0000_s9464" style="position:absolute;left:907;top:5365;width:5;height:5" fillcolor="black" stroked="f"/>
              <v:rect id="_x0000_s9465" style="position:absolute;left:907;top:5370;width:5;height:5" fillcolor="black" stroked="f"/>
              <v:rect id="_x0000_s9466" style="position:absolute;left:907;top:5375;width:5;height:4" fillcolor="black" stroked="f"/>
              <v:rect id="_x0000_s9467" style="position:absolute;left:907;top:5379;width:5;height:5" fillcolor="black" stroked="f"/>
              <v:rect id="_x0000_s9468" style="position:absolute;left:907;top:5384;width:5;height:5" fillcolor="black" stroked="f"/>
              <v:rect id="_x0000_s9469" style="position:absolute;left:907;top:5389;width:5;height:5" fillcolor="black" stroked="f"/>
              <v:rect id="_x0000_s9470" style="position:absolute;left:907;top:5394;width:5;height:5" fillcolor="black" stroked="f"/>
              <v:rect id="_x0000_s9471" style="position:absolute;left:907;top:5399;width:5;height:4" fillcolor="black" stroked="f"/>
              <v:rect id="_x0000_s9472" style="position:absolute;left:907;top:5403;width:5;height:5" fillcolor="black" stroked="f"/>
              <v:rect id="_x0000_s9473" style="position:absolute;left:907;top:5408;width:5;height:5" fillcolor="black" stroked="f"/>
              <v:rect id="_x0000_s9474" style="position:absolute;left:907;top:5413;width:5;height:5" fillcolor="black" stroked="f"/>
              <v:rect id="_x0000_s9475" style="position:absolute;left:907;top:5418;width:5;height:5" fillcolor="black" stroked="f"/>
              <v:rect id="_x0000_s9476" style="position:absolute;left:907;top:5423;width:5;height:4" fillcolor="black" stroked="f"/>
              <v:rect id="_x0000_s9477" style="position:absolute;left:907;top:5427;width:5;height:5" fillcolor="black" stroked="f"/>
              <v:rect id="_x0000_s9478" style="position:absolute;left:907;top:5432;width:5;height:5" fillcolor="black" stroked="f"/>
              <v:rect id="_x0000_s9479" style="position:absolute;left:907;top:5437;width:5;height:5" fillcolor="black" stroked="f"/>
              <v:rect id="_x0000_s9480" style="position:absolute;left:907;top:5442;width:5;height:5" fillcolor="black" stroked="f"/>
              <v:rect id="_x0000_s9481" style="position:absolute;left:907;top:5447;width:5;height:4" fillcolor="black" stroked="f"/>
              <v:rect id="_x0000_s9482" style="position:absolute;left:907;top:5451;width:5;height:5" fillcolor="black" stroked="f"/>
              <v:rect id="_x0000_s9483" style="position:absolute;left:907;top:5456;width:5;height:5" fillcolor="black" stroked="f"/>
              <v:rect id="_x0000_s9484" style="position:absolute;left:907;top:5461;width:5;height:5" fillcolor="black" stroked="f"/>
              <v:rect id="_x0000_s9485" style="position:absolute;left:907;top:5466;width:5;height:5" fillcolor="black" stroked="f"/>
              <v:rect id="_x0000_s9486" style="position:absolute;left:907;top:5471;width:5;height:4" fillcolor="black" stroked="f"/>
              <v:rect id="_x0000_s9487" style="position:absolute;left:907;top:5475;width:5;height:5" fillcolor="black" stroked="f"/>
              <v:rect id="_x0000_s9488" style="position:absolute;left:907;top:5480;width:5;height:5" fillcolor="black" stroked="f"/>
              <v:rect id="_x0000_s9489" style="position:absolute;left:907;top:5485;width:5;height:5" fillcolor="black" stroked="f"/>
              <v:rect id="_x0000_s9490" style="position:absolute;left:907;top:5490;width:5;height:5" fillcolor="black" stroked="f"/>
              <v:rect id="_x0000_s9491" style="position:absolute;left:907;top:5495;width:5;height:4" fillcolor="black" stroked="f"/>
              <v:rect id="_x0000_s9492" style="position:absolute;left:907;top:5499;width:5;height:5" fillcolor="black" stroked="f"/>
              <v:rect id="_x0000_s9493" style="position:absolute;left:907;top:5504;width:5;height:5" fillcolor="black" stroked="f"/>
              <v:rect id="_x0000_s9494" style="position:absolute;left:907;top:5509;width:5;height:5" fillcolor="black" stroked="f"/>
              <v:rect id="_x0000_s9495" style="position:absolute;left:907;top:5514;width:5;height:5" fillcolor="black" stroked="f"/>
              <v:rect id="_x0000_s9496" style="position:absolute;left:907;top:5519;width:5;height:4" fillcolor="black" stroked="f"/>
              <v:rect id="_x0000_s9497" style="position:absolute;left:907;top:5523;width:5;height:5" fillcolor="black" stroked="f"/>
              <v:rect id="_x0000_s9498" style="position:absolute;left:907;top:5528;width:5;height:5" fillcolor="black" stroked="f"/>
              <v:rect id="_x0000_s9499" style="position:absolute;left:907;top:5533;width:5;height:5" fillcolor="black" stroked="f"/>
              <v:rect id="_x0000_s9500" style="position:absolute;left:907;top:5538;width:5;height:5" fillcolor="black" stroked="f"/>
              <v:rect id="_x0000_s9501" style="position:absolute;left:907;top:5543;width:5;height:4" fillcolor="black" stroked="f"/>
              <v:rect id="_x0000_s9502" style="position:absolute;left:907;top:5547;width:5;height:5" fillcolor="black" stroked="f"/>
              <v:rect id="_x0000_s9503" style="position:absolute;left:907;top:5552;width:5;height:5" fillcolor="black" stroked="f"/>
              <v:rect id="_x0000_s9504" style="position:absolute;left:907;top:5557;width:5;height:5" fillcolor="black" stroked="f"/>
              <v:rect id="_x0000_s9505" style="position:absolute;left:907;top:5562;width:5;height:5" fillcolor="black" stroked="f"/>
              <v:rect id="_x0000_s9506" style="position:absolute;left:907;top:5567;width:5;height:4" fillcolor="black" stroked="f"/>
              <v:rect id="_x0000_s9507" style="position:absolute;left:907;top:5571;width:5;height:5" fillcolor="black" stroked="f"/>
              <v:rect id="_x0000_s9508" style="position:absolute;left:907;top:5576;width:5;height:5" fillcolor="black" stroked="f"/>
              <v:rect id="_x0000_s9509" style="position:absolute;left:907;top:5581;width:5;height:5" fillcolor="black" stroked="f"/>
              <v:rect id="_x0000_s9510" style="position:absolute;left:907;top:5586;width:5;height:5" fillcolor="black" stroked="f"/>
              <v:rect id="_x0000_s9511" style="position:absolute;left:907;top:5591;width:5;height:4" fillcolor="black" stroked="f"/>
              <v:rect id="_x0000_s9512" style="position:absolute;left:907;top:5595;width:5;height:5" fillcolor="black" stroked="f"/>
              <v:rect id="_x0000_s9513" style="position:absolute;left:907;top:5600;width:5;height:5" fillcolor="black" stroked="f"/>
              <v:rect id="_x0000_s9514" style="position:absolute;left:907;top:5605;width:5;height:5" fillcolor="black" stroked="f"/>
              <v:rect id="_x0000_s9515" style="position:absolute;left:907;top:5610;width:5;height:5" fillcolor="black" stroked="f"/>
              <v:rect id="_x0000_s9516" style="position:absolute;left:907;top:5615;width:5;height:4" fillcolor="black" stroked="f"/>
              <v:rect id="_x0000_s9517" style="position:absolute;left:907;top:5619;width:5;height:5" fillcolor="black" stroked="f"/>
              <v:rect id="_x0000_s9518" style="position:absolute;left:907;top:5624;width:5;height:5" fillcolor="black" stroked="f"/>
              <v:rect id="_x0000_s9519" style="position:absolute;left:907;top:5629;width:5;height:5" fillcolor="black" stroked="f"/>
              <v:rect id="_x0000_s9520" style="position:absolute;left:907;top:5634;width:5;height:5" fillcolor="black" stroked="f"/>
              <v:rect id="_x0000_s9521" style="position:absolute;left:907;top:5639;width:5;height:4" fillcolor="black" stroked="f"/>
              <v:rect id="_x0000_s9522" style="position:absolute;left:907;top:5643;width:5;height:5" fillcolor="black" stroked="f"/>
              <v:rect id="_x0000_s9523" style="position:absolute;left:907;top:5648;width:5;height:5" fillcolor="black" stroked="f"/>
              <v:rect id="_x0000_s9524" style="position:absolute;left:907;top:5653;width:5;height:5" fillcolor="black" stroked="f"/>
              <v:rect id="_x0000_s9525" style="position:absolute;left:907;top:5658;width:5;height:5" fillcolor="black" stroked="f"/>
              <v:rect id="_x0000_s9526" style="position:absolute;left:907;top:5663;width:5;height:4" fillcolor="black" stroked="f"/>
              <v:rect id="_x0000_s9527" style="position:absolute;left:907;top:5787;width:5;height:5" fillcolor="black" stroked="f"/>
              <v:rect id="_x0000_s9528" style="position:absolute;left:907;top:5792;width:5;height:5" fillcolor="black" stroked="f"/>
              <v:rect id="_x0000_s9529" style="position:absolute;left:907;top:5797;width:5;height:5" fillcolor="black" stroked="f"/>
              <v:rect id="_x0000_s9530" style="position:absolute;left:907;top:5802;width:5;height:5" fillcolor="black" stroked="f"/>
              <v:rect id="_x0000_s9531" style="position:absolute;left:907;top:5807;width:5;height:4" fillcolor="black" stroked="f"/>
              <v:rect id="_x0000_s9532" style="position:absolute;left:907;top:5811;width:5;height:5" fillcolor="black" stroked="f"/>
              <v:rect id="_x0000_s9533" style="position:absolute;left:907;top:5816;width:5;height:5" fillcolor="black" stroked="f"/>
              <v:rect id="_x0000_s9534" style="position:absolute;left:907;top:5821;width:5;height:5" fillcolor="black" stroked="f"/>
              <v:rect id="_x0000_s9535" style="position:absolute;left:907;top:5826;width:5;height:5" fillcolor="black" stroked="f"/>
              <v:rect id="_x0000_s9536" style="position:absolute;left:907;top:5831;width:5;height:4" fillcolor="black" stroked="f"/>
              <v:rect id="_x0000_s9537" style="position:absolute;left:907;top:5835;width:5;height:5" fillcolor="black" stroked="f"/>
              <v:rect id="_x0000_s9538" style="position:absolute;left:907;top:5840;width:5;height:5" fillcolor="black" stroked="f"/>
              <v:rect id="_x0000_s9539" style="position:absolute;left:907;top:5845;width:5;height:5" fillcolor="black" stroked="f"/>
              <v:rect id="_x0000_s9540" style="position:absolute;left:907;top:5850;width:5;height:5" fillcolor="black" stroked="f"/>
              <v:rect id="_x0000_s9541" style="position:absolute;left:907;top:5855;width:5;height:4" fillcolor="black" stroked="f"/>
              <v:rect id="_x0000_s9542" style="position:absolute;left:907;top:5859;width:5;height:5" fillcolor="black" stroked="f"/>
              <v:rect id="_x0000_s9543" style="position:absolute;left:907;top:5864;width:5;height:5" fillcolor="black" stroked="f"/>
              <v:rect id="_x0000_s9544" style="position:absolute;left:907;top:5869;width:5;height:5" fillcolor="black" stroked="f"/>
              <v:rect id="_x0000_s9545" style="position:absolute;left:907;top:5874;width:5;height:5" fillcolor="black" stroked="f"/>
              <v:rect id="_x0000_s9546" style="position:absolute;left:907;top:5879;width:5;height:4" fillcolor="black" stroked="f"/>
              <v:rect id="_x0000_s9547" style="position:absolute;left:907;top:5883;width:5;height:5" fillcolor="black" stroked="f"/>
              <v:rect id="_x0000_s9548" style="position:absolute;left:907;top:5888;width:5;height:5" fillcolor="black" stroked="f"/>
              <v:rect id="_x0000_s9549" style="position:absolute;left:907;top:5893;width:5;height:5" fillcolor="black" stroked="f"/>
              <v:rect id="_x0000_s9550" style="position:absolute;left:907;top:5898;width:5;height:5" fillcolor="black" stroked="f"/>
              <v:rect id="_x0000_s9551" style="position:absolute;left:907;top:5903;width:5;height:4" fillcolor="black" stroked="f"/>
              <v:rect id="_x0000_s9552" style="position:absolute;left:907;top:6027;width:5;height:5" fillcolor="black" stroked="f"/>
            </v:group>
            <v:group id="_x0000_s9553" style="position:absolute;left:907;top:6032;width:5;height:1200" coordorigin="907,6032" coordsize="5,1200">
              <v:rect id="_x0000_s9554" style="position:absolute;left:907;top:6032;width:5;height:5" fillcolor="black" stroked="f"/>
              <v:rect id="_x0000_s9555" style="position:absolute;left:907;top:6037;width:5;height:5" fillcolor="black" stroked="f"/>
              <v:rect id="_x0000_s9556" style="position:absolute;left:907;top:6042;width:5;height:4" fillcolor="black" stroked="f"/>
              <v:rect id="_x0000_s9557" style="position:absolute;left:907;top:6046;width:5;height:5" fillcolor="black" stroked="f"/>
              <v:rect id="_x0000_s9558" style="position:absolute;left:907;top:6051;width:5;height:5" fillcolor="black" stroked="f"/>
              <v:rect id="_x0000_s9559" style="position:absolute;left:907;top:6056;width:5;height:5" fillcolor="black" stroked="f"/>
              <v:rect id="_x0000_s9560" style="position:absolute;left:907;top:6061;width:5;height:5" fillcolor="black" stroked="f"/>
              <v:rect id="_x0000_s9561" style="position:absolute;left:907;top:6066;width:5;height:4" fillcolor="black" stroked="f"/>
              <v:rect id="_x0000_s9562" style="position:absolute;left:907;top:6070;width:5;height:5" fillcolor="black" stroked="f"/>
              <v:rect id="_x0000_s9563" style="position:absolute;left:907;top:6075;width:5;height:5" fillcolor="black" stroked="f"/>
              <v:rect id="_x0000_s9564" style="position:absolute;left:907;top:6080;width:5;height:5" fillcolor="black" stroked="f"/>
              <v:rect id="_x0000_s9565" style="position:absolute;left:907;top:6085;width:5;height:5" fillcolor="black" stroked="f"/>
              <v:rect id="_x0000_s9566" style="position:absolute;left:907;top:6090;width:5;height:4" fillcolor="black" stroked="f"/>
              <v:rect id="_x0000_s9567" style="position:absolute;left:907;top:6094;width:5;height:5" fillcolor="black" stroked="f"/>
              <v:rect id="_x0000_s9568" style="position:absolute;left:907;top:6099;width:5;height:5" fillcolor="black" stroked="f"/>
              <v:rect id="_x0000_s9569" style="position:absolute;left:907;top:6104;width:5;height:5" fillcolor="black" stroked="f"/>
              <v:rect id="_x0000_s9570" style="position:absolute;left:907;top:6109;width:5;height:5" fillcolor="black" stroked="f"/>
              <v:rect id="_x0000_s9571" style="position:absolute;left:907;top:6114;width:5;height:4" fillcolor="black" stroked="f"/>
              <v:rect id="_x0000_s9572" style="position:absolute;left:907;top:6118;width:5;height:5" fillcolor="black" stroked="f"/>
              <v:rect id="_x0000_s9573" style="position:absolute;left:907;top:6123;width:5;height:5" fillcolor="black" stroked="f"/>
              <v:rect id="_x0000_s9574" style="position:absolute;left:907;top:6128;width:5;height:5" fillcolor="black" stroked="f"/>
              <v:rect id="_x0000_s9575" style="position:absolute;left:907;top:6133;width:5;height:5" fillcolor="black" stroked="f"/>
              <v:rect id="_x0000_s9576" style="position:absolute;left:907;top:6138;width:5;height:4" fillcolor="black" stroked="f"/>
              <v:rect id="_x0000_s9577" style="position:absolute;left:907;top:6142;width:5;height:5" fillcolor="black" stroked="f"/>
              <v:rect id="_x0000_s9578" style="position:absolute;left:907;top:6147;width:5;height:5" fillcolor="black" stroked="f"/>
              <v:rect id="_x0000_s9579" style="position:absolute;left:907;top:6152;width:5;height:5" fillcolor="black" stroked="f"/>
              <v:rect id="_x0000_s9580" style="position:absolute;left:907;top:6157;width:5;height:5" fillcolor="black" stroked="f"/>
              <v:rect id="_x0000_s9581" style="position:absolute;left:907;top:6162;width:5;height:4" fillcolor="black" stroked="f"/>
              <v:rect id="_x0000_s9582" style="position:absolute;left:907;top:6166;width:5;height:5" fillcolor="black" stroked="f"/>
              <v:rect id="_x0000_s9583" style="position:absolute;left:907;top:6171;width:5;height:5" fillcolor="black" stroked="f"/>
              <v:rect id="_x0000_s9584" style="position:absolute;left:907;top:6176;width:5;height:5" fillcolor="black" stroked="f"/>
              <v:rect id="_x0000_s9585" style="position:absolute;left:907;top:6181;width:5;height:5" fillcolor="black" stroked="f"/>
              <v:rect id="_x0000_s9586" style="position:absolute;left:907;top:6186;width:5;height:4" fillcolor="black" stroked="f"/>
              <v:rect id="_x0000_s9587" style="position:absolute;left:907;top:6190;width:5;height:5" fillcolor="black" stroked="f"/>
              <v:rect id="_x0000_s9588" style="position:absolute;left:907;top:6195;width:5;height:5" fillcolor="black" stroked="f"/>
              <v:rect id="_x0000_s9589" style="position:absolute;left:907;top:6200;width:5;height:5" fillcolor="black" stroked="f"/>
              <v:rect id="_x0000_s9590" style="position:absolute;left:907;top:6205;width:5;height:5" fillcolor="black" stroked="f"/>
              <v:rect id="_x0000_s9591" style="position:absolute;left:907;top:6210;width:5;height:4" fillcolor="black" stroked="f"/>
              <v:rect id="_x0000_s9592" style="position:absolute;left:907;top:6214;width:5;height:5" fillcolor="black" stroked="f"/>
              <v:rect id="_x0000_s9593" style="position:absolute;left:907;top:6219;width:5;height:5" fillcolor="black" stroked="f"/>
              <v:rect id="_x0000_s9594" style="position:absolute;left:907;top:6224;width:5;height:5" fillcolor="black" stroked="f"/>
              <v:rect id="_x0000_s9595" style="position:absolute;left:907;top:6229;width:5;height:5" fillcolor="black" stroked="f"/>
              <v:rect id="_x0000_s9596" style="position:absolute;left:907;top:6234;width:5;height:4" fillcolor="black" stroked="f"/>
              <v:rect id="_x0000_s9597" style="position:absolute;left:907;top:6238;width:5;height:5" fillcolor="black" stroked="f"/>
              <v:rect id="_x0000_s9598" style="position:absolute;left:907;top:6243;width:5;height:5" fillcolor="black" stroked="f"/>
              <v:rect id="_x0000_s9599" style="position:absolute;left:907;top:6248;width:5;height:5" fillcolor="black" stroked="f"/>
              <v:rect id="_x0000_s9600" style="position:absolute;left:907;top:6253;width:5;height:5" fillcolor="black" stroked="f"/>
              <v:rect id="_x0000_s9601" style="position:absolute;left:907;top:6258;width:5;height:4" fillcolor="black" stroked="f"/>
              <v:rect id="_x0000_s9602" style="position:absolute;left:907;top:6262;width:5;height:5" fillcolor="black" stroked="f"/>
              <v:rect id="_x0000_s9603" style="position:absolute;left:907;top:6267;width:5;height:5" fillcolor="black" stroked="f"/>
              <v:rect id="_x0000_s9604" style="position:absolute;left:907;top:6272;width:5;height:5" fillcolor="black" stroked="f"/>
              <v:rect id="_x0000_s9605" style="position:absolute;left:907;top:6277;width:5;height:5" fillcolor="black" stroked="f"/>
              <v:rect id="_x0000_s9606" style="position:absolute;left:907;top:6282;width:5;height:4" fillcolor="black" stroked="f"/>
              <v:rect id="_x0000_s9607" style="position:absolute;left:907;top:6286;width:5;height:5" fillcolor="black" stroked="f"/>
              <v:rect id="_x0000_s9608" style="position:absolute;left:907;top:6291;width:5;height:5" fillcolor="black" stroked="f"/>
              <v:rect id="_x0000_s9609" style="position:absolute;left:907;top:6296;width:5;height:5" fillcolor="black" stroked="f"/>
              <v:rect id="_x0000_s9610" style="position:absolute;left:907;top:6301;width:5;height:5" fillcolor="black" stroked="f"/>
              <v:rect id="_x0000_s9611" style="position:absolute;left:907;top:6306;width:5;height:4" fillcolor="black" stroked="f"/>
              <v:rect id="_x0000_s9612" style="position:absolute;left:907;top:6310;width:5;height:5" fillcolor="black" stroked="f"/>
              <v:rect id="_x0000_s9613" style="position:absolute;left:907;top:6315;width:5;height:5" fillcolor="black" stroked="f"/>
              <v:rect id="_x0000_s9614" style="position:absolute;left:907;top:6320;width:5;height:5" fillcolor="black" stroked="f"/>
              <v:rect id="_x0000_s9615" style="position:absolute;left:907;top:6325;width:5;height:5" fillcolor="black" stroked="f"/>
              <v:rect id="_x0000_s9616" style="position:absolute;left:907;top:6330;width:5;height:4" fillcolor="black" stroked="f"/>
              <v:rect id="_x0000_s9617" style="position:absolute;left:907;top:6334;width:5;height:5" fillcolor="black" stroked="f"/>
              <v:rect id="_x0000_s9618" style="position:absolute;left:907;top:6339;width:5;height:5" fillcolor="black" stroked="f"/>
              <v:rect id="_x0000_s9619" style="position:absolute;left:907;top:6344;width:5;height:5" fillcolor="black" stroked="f"/>
              <v:rect id="_x0000_s9620" style="position:absolute;left:907;top:6349;width:5;height:5" fillcolor="black" stroked="f"/>
              <v:rect id="_x0000_s9621" style="position:absolute;left:907;top:6354;width:5;height:4" fillcolor="black" stroked="f"/>
              <v:rect id="_x0000_s9622" style="position:absolute;left:907;top:6358;width:5;height:5" fillcolor="black" stroked="f"/>
              <v:rect id="_x0000_s9623" style="position:absolute;left:907;top:6363;width:5;height:5" fillcolor="black" stroked="f"/>
              <v:rect id="_x0000_s9624" style="position:absolute;left:907;top:6368;width:5;height:5" fillcolor="black" stroked="f"/>
              <v:rect id="_x0000_s9625" style="position:absolute;left:907;top:6373;width:5;height:5" fillcolor="black" stroked="f"/>
              <v:rect id="_x0000_s9626" style="position:absolute;left:907;top:6378;width:5;height:4" fillcolor="black" stroked="f"/>
              <v:rect id="_x0000_s9627" style="position:absolute;left:907;top:6382;width:5;height:5" fillcolor="black" stroked="f"/>
              <v:rect id="_x0000_s9628" style="position:absolute;left:907;top:6387;width:5;height:5" fillcolor="black" stroked="f"/>
              <v:rect id="_x0000_s9629" style="position:absolute;left:907;top:6392;width:5;height:5" fillcolor="black" stroked="f"/>
              <v:rect id="_x0000_s9630" style="position:absolute;left:907;top:6397;width:5;height:5" fillcolor="black" stroked="f"/>
              <v:rect id="_x0000_s9631" style="position:absolute;left:907;top:6402;width:5;height:4" fillcolor="black" stroked="f"/>
              <v:rect id="_x0000_s9632" style="position:absolute;left:907;top:6406;width:5;height:5" fillcolor="black" stroked="f"/>
              <v:rect id="_x0000_s9633" style="position:absolute;left:907;top:6411;width:5;height:5" fillcolor="black" stroked="f"/>
              <v:rect id="_x0000_s9634" style="position:absolute;left:907;top:6416;width:5;height:5" fillcolor="black" stroked="f"/>
              <v:rect id="_x0000_s9635" style="position:absolute;left:907;top:6421;width:5;height:5" fillcolor="black" stroked="f"/>
              <v:rect id="_x0000_s9636" style="position:absolute;left:907;top:6426;width:5;height:4" fillcolor="black" stroked="f"/>
              <v:rect id="_x0000_s9637" style="position:absolute;left:907;top:6430;width:5;height:5" fillcolor="black" stroked="f"/>
              <v:rect id="_x0000_s9638" style="position:absolute;left:907;top:6435;width:5;height:5" fillcolor="black" stroked="f"/>
              <v:rect id="_x0000_s9639" style="position:absolute;left:907;top:6440;width:5;height:5" fillcolor="black" stroked="f"/>
              <v:rect id="_x0000_s9640" style="position:absolute;left:907;top:6445;width:5;height:5" fillcolor="black" stroked="f"/>
              <v:rect id="_x0000_s9641" style="position:absolute;left:907;top:6450;width:5;height:4" fillcolor="black" stroked="f"/>
              <v:rect id="_x0000_s9642" style="position:absolute;left:907;top:6454;width:5;height:5" fillcolor="black" stroked="f"/>
              <v:rect id="_x0000_s9643" style="position:absolute;left:907;top:6459;width:5;height:5" fillcolor="black" stroked="f"/>
              <v:rect id="_x0000_s9644" style="position:absolute;left:907;top:6464;width:5;height:5" fillcolor="black" stroked="f"/>
              <v:rect id="_x0000_s9645" style="position:absolute;left:907;top:6469;width:5;height:5" fillcolor="black" stroked="f"/>
              <v:rect id="_x0000_s9646" style="position:absolute;left:907;top:6474;width:5;height:4" fillcolor="black" stroked="f"/>
              <v:rect id="_x0000_s9647" style="position:absolute;left:907;top:6478;width:5;height:5" fillcolor="black" stroked="f"/>
              <v:rect id="_x0000_s9648" style="position:absolute;left:907;top:6483;width:5;height:5" fillcolor="black" stroked="f"/>
              <v:rect id="_x0000_s9649" style="position:absolute;left:907;top:6488;width:5;height:5" fillcolor="black" stroked="f"/>
              <v:rect id="_x0000_s9650" style="position:absolute;left:907;top:6493;width:5;height:5" fillcolor="black" stroked="f"/>
              <v:rect id="_x0000_s9651" style="position:absolute;left:907;top:6498;width:5;height:4" fillcolor="black" stroked="f"/>
              <v:rect id="_x0000_s9652" style="position:absolute;left:907;top:6502;width:5;height:5" fillcolor="black" stroked="f"/>
              <v:rect id="_x0000_s9653" style="position:absolute;left:907;top:6627;width:5;height:5" fillcolor="black" stroked="f"/>
              <v:rect id="_x0000_s9654" style="position:absolute;left:907;top:6632;width:5;height:5" fillcolor="black" stroked="f"/>
              <v:rect id="_x0000_s9655" style="position:absolute;left:907;top:6637;width:5;height:5" fillcolor="black" stroked="f"/>
              <v:rect id="_x0000_s9656" style="position:absolute;left:907;top:6642;width:5;height:4" fillcolor="black" stroked="f"/>
              <v:rect id="_x0000_s9657" style="position:absolute;left:907;top:6646;width:5;height:5" fillcolor="black" stroked="f"/>
              <v:rect id="_x0000_s9658" style="position:absolute;left:907;top:6651;width:5;height:5" fillcolor="black" stroked="f"/>
              <v:rect id="_x0000_s9659" style="position:absolute;left:907;top:6656;width:5;height:5" fillcolor="black" stroked="f"/>
              <v:rect id="_x0000_s9660" style="position:absolute;left:907;top:6661;width:5;height:5" fillcolor="black" stroked="f"/>
              <v:rect id="_x0000_s9661" style="position:absolute;left:907;top:6666;width:5;height:4" fillcolor="black" stroked="f"/>
              <v:rect id="_x0000_s9662" style="position:absolute;left:907;top:6670;width:5;height:5" fillcolor="black" stroked="f"/>
              <v:rect id="_x0000_s9663" style="position:absolute;left:907;top:6675;width:5;height:5" fillcolor="black" stroked="f"/>
              <v:rect id="_x0000_s9664" style="position:absolute;left:907;top:6680;width:5;height:5" fillcolor="black" stroked="f"/>
              <v:rect id="_x0000_s9665" style="position:absolute;left:907;top:6685;width:5;height:5" fillcolor="black" stroked="f"/>
              <v:rect id="_x0000_s9666" style="position:absolute;left:907;top:6690;width:5;height:4" fillcolor="black" stroked="f"/>
              <v:rect id="_x0000_s9667" style="position:absolute;left:907;top:6694;width:5;height:5" fillcolor="black" stroked="f"/>
              <v:rect id="_x0000_s9668" style="position:absolute;left:907;top:6699;width:5;height:5" fillcolor="black" stroked="f"/>
              <v:rect id="_x0000_s9669" style="position:absolute;left:907;top:6704;width:5;height:5" fillcolor="black" stroked="f"/>
              <v:rect id="_x0000_s9670" style="position:absolute;left:907;top:6709;width:5;height:4" fillcolor="black" stroked="f"/>
              <v:rect id="_x0000_s9671" style="position:absolute;left:907;top:6713;width:5;height:5" fillcolor="black" stroked="f"/>
              <v:rect id="_x0000_s9672" style="position:absolute;left:907;top:6718;width:5;height:5" fillcolor="black" stroked="f"/>
              <v:rect id="_x0000_s9673" style="position:absolute;left:907;top:6723;width:5;height:5" fillcolor="black" stroked="f"/>
              <v:rect id="_x0000_s9674" style="position:absolute;left:907;top:6728;width:5;height:5" fillcolor="black" stroked="f"/>
              <v:rect id="_x0000_s9675" style="position:absolute;left:907;top:6733;width:5;height:4" fillcolor="black" stroked="f"/>
              <v:rect id="_x0000_s9676" style="position:absolute;left:907;top:6737;width:5;height:5" fillcolor="black" stroked="f"/>
              <v:rect id="_x0000_s9677" style="position:absolute;left:907;top:6742;width:5;height:5" fillcolor="black" stroked="f"/>
              <v:rect id="_x0000_s9678" style="position:absolute;left:907;top:6867;width:5;height:5" fillcolor="black" stroked="f"/>
              <v:rect id="_x0000_s9679" style="position:absolute;left:907;top:6872;width:5;height:5" fillcolor="black" stroked="f"/>
              <v:rect id="_x0000_s9680" style="position:absolute;left:907;top:6877;width:5;height:4" fillcolor="black" stroked="f"/>
              <v:rect id="_x0000_s9681" style="position:absolute;left:907;top:6881;width:5;height:5" fillcolor="black" stroked="f"/>
              <v:rect id="_x0000_s9682" style="position:absolute;left:907;top:6886;width:5;height:5" fillcolor="black" stroked="f"/>
              <v:rect id="_x0000_s9683" style="position:absolute;left:907;top:6891;width:5;height:5" fillcolor="black" stroked="f"/>
              <v:rect id="_x0000_s9684" style="position:absolute;left:907;top:6896;width:5;height:5" fillcolor="black" stroked="f"/>
              <v:rect id="_x0000_s9685" style="position:absolute;left:907;top:6901;width:5;height:4" fillcolor="black" stroked="f"/>
              <v:rect id="_x0000_s9686" style="position:absolute;left:907;top:6905;width:5;height:5" fillcolor="black" stroked="f"/>
              <v:rect id="_x0000_s9687" style="position:absolute;left:907;top:6910;width:5;height:5" fillcolor="black" stroked="f"/>
              <v:rect id="_x0000_s9688" style="position:absolute;left:907;top:6915;width:5;height:5" fillcolor="black" stroked="f"/>
              <v:rect id="_x0000_s9689" style="position:absolute;left:907;top:6920;width:5;height:5" fillcolor="black" stroked="f"/>
              <v:rect id="_x0000_s9690" style="position:absolute;left:907;top:6925;width:5;height:4" fillcolor="black" stroked="f"/>
              <v:rect id="_x0000_s9691" style="position:absolute;left:907;top:6929;width:5;height:5" fillcolor="black" stroked="f"/>
              <v:rect id="_x0000_s9692" style="position:absolute;left:907;top:6934;width:5;height:5" fillcolor="black" stroked="f"/>
              <v:rect id="_x0000_s9693" style="position:absolute;left:907;top:6939;width:5;height:5" fillcolor="black" stroked="f"/>
              <v:rect id="_x0000_s9694" style="position:absolute;left:907;top:6944;width:5;height:5" fillcolor="black" stroked="f"/>
              <v:rect id="_x0000_s9695" style="position:absolute;left:907;top:6949;width:5;height:4" fillcolor="black" stroked="f"/>
              <v:rect id="_x0000_s9696" style="position:absolute;left:907;top:6953;width:5;height:5" fillcolor="black" stroked="f"/>
              <v:rect id="_x0000_s9697" style="position:absolute;left:907;top:6958;width:5;height:5" fillcolor="black" stroked="f"/>
              <v:rect id="_x0000_s9698" style="position:absolute;left:907;top:6963;width:5;height:5" fillcolor="black" stroked="f"/>
              <v:rect id="_x0000_s9699" style="position:absolute;left:907;top:6968;width:5;height:5" fillcolor="black" stroked="f"/>
              <v:rect id="_x0000_s9700" style="position:absolute;left:907;top:6973;width:5;height:4" fillcolor="black" stroked="f"/>
              <v:rect id="_x0000_s9701" style="position:absolute;left:907;top:6977;width:5;height:5" fillcolor="black" stroked="f"/>
              <v:rect id="_x0000_s9702" style="position:absolute;left:907;top:6982;width:5;height:5" fillcolor="black" stroked="f"/>
              <v:rect id="_x0000_s9703" style="position:absolute;left:907;top:6987;width:5;height:5" fillcolor="black" stroked="f"/>
              <v:rect id="_x0000_s9704" style="position:absolute;left:907;top:6992;width:5;height:5" fillcolor="black" stroked="f"/>
              <v:rect id="_x0000_s9705" style="position:absolute;left:907;top:6997;width:5;height:4" fillcolor="black" stroked="f"/>
              <v:rect id="_x0000_s9706" style="position:absolute;left:907;top:7001;width:5;height:5" fillcolor="black" stroked="f"/>
              <v:rect id="_x0000_s9707" style="position:absolute;left:907;top:7006;width:5;height:5" fillcolor="black" stroked="f"/>
              <v:rect id="_x0000_s9708" style="position:absolute;left:907;top:7011;width:5;height:5" fillcolor="black" stroked="f"/>
              <v:rect id="_x0000_s9709" style="position:absolute;left:907;top:7016;width:5;height:5" fillcolor="black" stroked="f"/>
              <v:rect id="_x0000_s9710" style="position:absolute;left:907;top:7021;width:5;height:4" fillcolor="black" stroked="f"/>
              <v:rect id="_x0000_s9711" style="position:absolute;left:907;top:7025;width:5;height:5" fillcolor="black" stroked="f"/>
              <v:rect id="_x0000_s9712" style="position:absolute;left:907;top:7030;width:5;height:5" fillcolor="black" stroked="f"/>
              <v:rect id="_x0000_s9713" style="position:absolute;left:907;top:7035;width:5;height:5" fillcolor="black" stroked="f"/>
              <v:rect id="_x0000_s9714" style="position:absolute;left:907;top:7040;width:5;height:5" fillcolor="black" stroked="f"/>
              <v:rect id="_x0000_s9715" style="position:absolute;left:907;top:7045;width:5;height:4" fillcolor="black" stroked="f"/>
              <v:rect id="_x0000_s9716" style="position:absolute;left:907;top:7049;width:5;height:5" fillcolor="black" stroked="f"/>
              <v:rect id="_x0000_s9717" style="position:absolute;left:907;top:7054;width:5;height:5" fillcolor="black" stroked="f"/>
              <v:rect id="_x0000_s9718" style="position:absolute;left:907;top:7059;width:5;height:5" fillcolor="black" stroked="f"/>
              <v:rect id="_x0000_s9719" style="position:absolute;left:907;top:7064;width:5;height:5" fillcolor="black" stroked="f"/>
              <v:rect id="_x0000_s9720" style="position:absolute;left:907;top:7069;width:5;height:4" fillcolor="black" stroked="f"/>
              <v:rect id="_x0000_s9721" style="position:absolute;left:907;top:7073;width:5;height:5" fillcolor="black" stroked="f"/>
              <v:rect id="_x0000_s9722" style="position:absolute;left:907;top:7078;width:5;height:5" fillcolor="black" stroked="f"/>
              <v:rect id="_x0000_s9723" style="position:absolute;left:907;top:7083;width:5;height:5" fillcolor="black" stroked="f"/>
              <v:rect id="_x0000_s9724" style="position:absolute;left:907;top:7088;width:5;height:5" fillcolor="black" stroked="f"/>
              <v:rect id="_x0000_s9725" style="position:absolute;left:907;top:7093;width:5;height:4" fillcolor="black" stroked="f"/>
              <v:rect id="_x0000_s9726" style="position:absolute;left:907;top:7097;width:5;height:5" fillcolor="black" stroked="f"/>
              <v:rect id="_x0000_s9727" style="position:absolute;left:907;top:7102;width:5;height:5" fillcolor="black" stroked="f"/>
              <v:rect id="_x0000_s9728" style="position:absolute;left:907;top:7107;width:5;height:5" fillcolor="black" stroked="f"/>
              <v:rect id="_x0000_s9729" style="position:absolute;left:907;top:7112;width:5;height:5" fillcolor="black" stroked="f"/>
              <v:rect id="_x0000_s9730" style="position:absolute;left:907;top:7117;width:5;height:4" fillcolor="black" stroked="f"/>
              <v:rect id="_x0000_s9731" style="position:absolute;left:907;top:7121;width:5;height:5" fillcolor="black" stroked="f"/>
              <v:rect id="_x0000_s9732" style="position:absolute;left:907;top:7126;width:5;height:5" fillcolor="black" stroked="f"/>
              <v:rect id="_x0000_s9733" style="position:absolute;left:907;top:7131;width:5;height:5" fillcolor="black" stroked="f"/>
              <v:rect id="_x0000_s9734" style="position:absolute;left:907;top:7136;width:5;height:5" fillcolor="black" stroked="f"/>
              <v:rect id="_x0000_s9735" style="position:absolute;left:907;top:7141;width:5;height:4" fillcolor="black" stroked="f"/>
              <v:rect id="_x0000_s9736" style="position:absolute;left:907;top:7145;width:5;height:5" fillcolor="black" stroked="f"/>
              <v:rect id="_x0000_s9737" style="position:absolute;left:907;top:7150;width:5;height:5" fillcolor="black" stroked="f"/>
              <v:rect id="_x0000_s9738" style="position:absolute;left:907;top:7155;width:5;height:5" fillcolor="black" stroked="f"/>
              <v:rect id="_x0000_s9739" style="position:absolute;left:907;top:7160;width:5;height:5" fillcolor="black" stroked="f"/>
              <v:rect id="_x0000_s9740" style="position:absolute;left:907;top:7165;width:5;height:4" fillcolor="black" stroked="f"/>
              <v:rect id="_x0000_s9741" style="position:absolute;left:907;top:7169;width:5;height:5" fillcolor="black" stroked="f"/>
              <v:rect id="_x0000_s9742" style="position:absolute;left:907;top:7174;width:5;height:5" fillcolor="black" stroked="f"/>
              <v:rect id="_x0000_s9743" style="position:absolute;left:907;top:7179;width:5;height:5" fillcolor="black" stroked="f"/>
              <v:rect id="_x0000_s9744" style="position:absolute;left:907;top:7184;width:5;height:5" fillcolor="black" stroked="f"/>
              <v:rect id="_x0000_s9745" style="position:absolute;left:907;top:7189;width:5;height:4" fillcolor="black" stroked="f"/>
              <v:rect id="_x0000_s9746" style="position:absolute;left:907;top:7193;width:5;height:5" fillcolor="black" stroked="f"/>
              <v:rect id="_x0000_s9747" style="position:absolute;left:907;top:7198;width:5;height:5" fillcolor="black" stroked="f"/>
              <v:rect id="_x0000_s9748" style="position:absolute;left:907;top:7203;width:5;height:5" fillcolor="black" stroked="f"/>
              <v:rect id="_x0000_s9749" style="position:absolute;left:907;top:7208;width:5;height:5" fillcolor="black" stroked="f"/>
              <v:rect id="_x0000_s9750" style="position:absolute;left:907;top:7213;width:5;height:4" fillcolor="black" stroked="f"/>
              <v:rect id="_x0000_s9751" style="position:absolute;left:907;top:7217;width:5;height:5" fillcolor="black" stroked="f"/>
              <v:rect id="_x0000_s9752" style="position:absolute;left:907;top:7222;width:5;height:5" fillcolor="black" stroked="f"/>
              <v:rect id="_x0000_s9753" style="position:absolute;left:907;top:7227;width:5;height:5" fillcolor="black" stroked="f"/>
            </v:group>
            <v:rect id="_x0000_s9754" style="position:absolute;left:907;top:7232;width:5;height:5" fillcolor="black" stroked="f"/>
            <v:rect id="_x0000_s9755" style="position:absolute;left:907;top:7237;width:5;height:4" fillcolor="black" stroked="f"/>
            <v:rect id="_x0000_s9756" style="position:absolute;left:907;top:7241;width:5;height:5" fillcolor="black" stroked="f"/>
            <v:rect id="_x0000_s9757" style="position:absolute;left:907;top:7246;width:5;height:5" fillcolor="black" stroked="f"/>
            <v:rect id="_x0000_s9758" style="position:absolute;left:907;top:7251;width:5;height:5" fillcolor="black" stroked="f"/>
            <v:rect id="_x0000_s9759" style="position:absolute;left:907;top:7256;width:5;height:5" fillcolor="black" stroked="f"/>
            <v:rect id="_x0000_s9760" style="position:absolute;left:907;top:7261;width:5;height:4" fillcolor="black" stroked="f"/>
            <v:rect id="_x0000_s9761" style="position:absolute;left:907;top:7265;width:5;height:5" fillcolor="black" stroked="f"/>
            <v:rect id="_x0000_s9762" style="position:absolute;left:907;top:7270;width:5;height:5" fillcolor="black" stroked="f"/>
            <v:rect id="_x0000_s9763" style="position:absolute;left:907;top:7275;width:5;height:5" fillcolor="black" stroked="f"/>
            <v:rect id="_x0000_s9764" style="position:absolute;left:907;top:7280;width:5;height:5" fillcolor="black" stroked="f"/>
            <v:rect id="_x0000_s9765" style="position:absolute;left:907;top:7285;width:5;height:4" fillcolor="black" stroked="f"/>
            <v:rect id="_x0000_s9766" style="position:absolute;left:907;top:7289;width:5;height:5" fillcolor="black" stroked="f"/>
            <v:rect id="_x0000_s9767" style="position:absolute;left:907;top:7294;width:5;height:5" fillcolor="black" stroked="f"/>
            <v:rect id="_x0000_s9768" style="position:absolute;left:907;top:7299;width:5;height:5" fillcolor="black" stroked="f"/>
            <v:rect id="_x0000_s9769" style="position:absolute;left:907;top:7304;width:5;height:5" fillcolor="black" stroked="f"/>
            <v:rect id="_x0000_s9770" style="position:absolute;left:907;top:7309;width:5;height:4" fillcolor="black" stroked="f"/>
            <v:rect id="_x0000_s9771" style="position:absolute;left:907;top:7313;width:5;height:5" fillcolor="black" stroked="f"/>
            <v:rect id="_x0000_s9772" style="position:absolute;left:907;top:7318;width:5;height:5" fillcolor="black" stroked="f"/>
            <v:rect id="_x0000_s9773" style="position:absolute;left:907;top:7323;width:5;height:5" fillcolor="black" stroked="f"/>
            <v:rect id="_x0000_s9774" style="position:absolute;left:907;top:7328;width:5;height:5" fillcolor="black" stroked="f"/>
            <v:rect id="_x0000_s9775" style="position:absolute;left:907;top:7333;width:5;height:4" fillcolor="black" stroked="f"/>
            <v:rect id="_x0000_s9776" style="position:absolute;left:907;top:7337;width:5;height:5" fillcolor="black" stroked="f"/>
            <v:rect id="_x0000_s9777" style="position:absolute;left:907;top:7342;width:5;height:5" fillcolor="black" stroked="f"/>
            <v:rect id="_x0000_s9778" style="position:absolute;left:907;top:7467;width:5;height:5" fillcolor="black" stroked="f"/>
            <v:rect id="_x0000_s9779" style="position:absolute;left:907;top:7472;width:5;height:5" fillcolor="black" stroked="f"/>
            <v:rect id="_x0000_s9780" style="position:absolute;left:907;top:7477;width:5;height:4" fillcolor="black" stroked="f"/>
            <v:rect id="_x0000_s9781" style="position:absolute;left:907;top:7481;width:5;height:5" fillcolor="black" stroked="f"/>
            <v:rect id="_x0000_s9782" style="position:absolute;left:907;top:7486;width:5;height:5" fillcolor="black" stroked="f"/>
            <v:rect id="_x0000_s9783" style="position:absolute;left:907;top:7491;width:5;height:5" fillcolor="black" stroked="f"/>
            <v:rect id="_x0000_s9784" style="position:absolute;left:907;top:7496;width:5;height:4" fillcolor="black" stroked="f"/>
            <v:rect id="_x0000_s9785" style="position:absolute;left:907;top:7500;width:5;height:5" fillcolor="black" stroked="f"/>
            <v:rect id="_x0000_s9786" style="position:absolute;left:907;top:7505;width:5;height:5" fillcolor="black" stroked="f"/>
            <v:rect id="_x0000_s9787" style="position:absolute;left:907;top:7510;width:5;height:5" fillcolor="black" stroked="f"/>
            <v:rect id="_x0000_s9788" style="position:absolute;left:907;top:7515;width:5;height:5" fillcolor="black" stroked="f"/>
            <v:rect id="_x0000_s9789" style="position:absolute;left:907;top:7520;width:5;height:4" fillcolor="black" stroked="f"/>
            <v:rect id="_x0000_s9790" style="position:absolute;left:907;top:7524;width:5;height:5" fillcolor="black" stroked="f"/>
            <v:rect id="_x0000_s9791" style="position:absolute;left:907;top:7529;width:5;height:5" fillcolor="black" stroked="f"/>
            <v:rect id="_x0000_s9792" style="position:absolute;left:907;top:7534;width:5;height:5" fillcolor="black" stroked="f"/>
            <v:rect id="_x0000_s9793" style="position:absolute;left:907;top:7539;width:5;height:5" fillcolor="black" stroked="f"/>
            <v:rect id="_x0000_s9794" style="position:absolute;left:907;top:7544;width:5;height:4" fillcolor="black" stroked="f"/>
            <v:rect id="_x0000_s9795" style="position:absolute;left:907;top:7548;width:5;height:5" fillcolor="black" stroked="f"/>
            <v:rect id="_x0000_s9796" style="position:absolute;left:907;top:7553;width:5;height:5" fillcolor="black" stroked="f"/>
            <v:rect id="_x0000_s9797" style="position:absolute;left:907;top:7558;width:5;height:5" fillcolor="black" stroked="f"/>
            <v:rect id="_x0000_s9798" style="position:absolute;left:907;top:7563;width:5;height:5" fillcolor="black" stroked="f"/>
            <v:rect id="_x0000_s9799" style="position:absolute;left:907;top:7568;width:5;height:4" fillcolor="black" stroked="f"/>
            <v:rect id="_x0000_s9800" style="position:absolute;left:907;top:7572;width:5;height:5" fillcolor="black" stroked="f"/>
            <v:rect id="_x0000_s9801" style="position:absolute;left:907;top:7577;width:5;height:5" fillcolor="black" stroked="f"/>
            <v:rect id="_x0000_s9802" style="position:absolute;left:907;top:7582;width:5;height:5" fillcolor="black" stroked="f"/>
            <v:rect id="_x0000_s9803" style="position:absolute;left:907;top:7707;width:5;height:5" fillcolor="black" stroked="f"/>
            <v:rect id="_x0000_s9804" style="position:absolute;left:907;top:7712;width:5;height:4" fillcolor="black" stroked="f"/>
            <v:rect id="_x0000_s9805" style="position:absolute;left:907;top:7716;width:5;height:5" fillcolor="black" stroked="f"/>
            <v:rect id="_x0000_s9806" style="position:absolute;left:907;top:7721;width:5;height:5" fillcolor="black" stroked="f"/>
            <v:rect id="_x0000_s9807" style="position:absolute;left:907;top:7726;width:5;height:5" fillcolor="black" stroked="f"/>
            <v:rect id="_x0000_s9808" style="position:absolute;left:907;top:7731;width:5;height:5" fillcolor="black" stroked="f"/>
            <v:rect id="_x0000_s9809" style="position:absolute;left:907;top:7736;width:5;height:4" fillcolor="black" stroked="f"/>
            <v:rect id="_x0000_s9810" style="position:absolute;left:907;top:7740;width:5;height:5" fillcolor="black" stroked="f"/>
            <v:rect id="_x0000_s9811" style="position:absolute;left:907;top:7745;width:5;height:5" fillcolor="black" stroked="f"/>
            <v:rect id="_x0000_s9812" style="position:absolute;left:907;top:7750;width:5;height:5" fillcolor="black" stroked="f"/>
            <v:rect id="_x0000_s9813" style="position:absolute;left:907;top:7755;width:5;height:5" fillcolor="black" stroked="f"/>
            <v:rect id="_x0000_s9814" style="position:absolute;left:907;top:7760;width:5;height:4" fillcolor="black" stroked="f"/>
            <v:rect id="_x0000_s9815" style="position:absolute;left:907;top:7764;width:5;height:5" fillcolor="black" stroked="f"/>
            <v:rect id="_x0000_s9816" style="position:absolute;left:907;top:7769;width:5;height:5" fillcolor="black" stroked="f"/>
            <v:rect id="_x0000_s9817" style="position:absolute;left:907;top:7774;width:5;height:5" fillcolor="black" stroked="f"/>
            <v:rect id="_x0000_s9818" style="position:absolute;left:907;top:7779;width:5;height:5" fillcolor="black" stroked="f"/>
            <v:rect id="_x0000_s9819" style="position:absolute;left:907;top:7784;width:5;height:4" fillcolor="black" stroked="f"/>
            <v:rect id="_x0000_s9820" style="position:absolute;left:907;top:7788;width:5;height:5" fillcolor="black" stroked="f"/>
            <v:rect id="_x0000_s9821" style="position:absolute;left:907;top:7793;width:5;height:5" fillcolor="black" stroked="f"/>
            <v:rect id="_x0000_s9822" style="position:absolute;left:907;top:7798;width:5;height:5" fillcolor="black" stroked="f"/>
            <v:rect id="_x0000_s9823" style="position:absolute;left:907;top:7803;width:5;height:5" fillcolor="black" stroked="f"/>
            <v:rect id="_x0000_s9824" style="position:absolute;left:907;top:7808;width:5;height:4" fillcolor="black" stroked="f"/>
            <v:rect id="_x0000_s9825" style="position:absolute;left:907;top:7812;width:5;height:5" fillcolor="black" stroked="f"/>
            <v:rect id="_x0000_s9826" style="position:absolute;left:907;top:7817;width:5;height:5" fillcolor="black" stroked="f"/>
            <v:rect id="_x0000_s9827" style="position:absolute;left:907;top:7822;width:5;height:5" fillcolor="black" stroked="f"/>
            <v:rect id="_x0000_s9828" style="position:absolute;left:907;top:7827;width:5;height:5" fillcolor="black" stroked="f"/>
            <v:rect id="_x0000_s9829" style="position:absolute;left:907;top:7832;width:5;height:4" fillcolor="black" stroked="f"/>
            <v:rect id="_x0000_s9830" style="position:absolute;left:907;top:7836;width:5;height:5" fillcolor="black" stroked="f"/>
            <v:rect id="_x0000_s9831" style="position:absolute;left:907;top:7841;width:5;height:5" fillcolor="black" stroked="f"/>
            <v:rect id="_x0000_s9832" style="position:absolute;left:907;top:7846;width:5;height:5" fillcolor="black" stroked="f"/>
            <v:rect id="_x0000_s9833" style="position:absolute;left:907;top:7851;width:5;height:5" fillcolor="black" stroked="f"/>
            <v:rect id="_x0000_s9834" style="position:absolute;left:907;top:7856;width:5;height:4" fillcolor="black" stroked="f"/>
            <v:rect id="_x0000_s9835" style="position:absolute;left:907;top:7860;width:5;height:5" fillcolor="black" stroked="f"/>
            <v:rect id="_x0000_s9836" style="position:absolute;left:907;top:7865;width:5;height:5" fillcolor="black" stroked="f"/>
            <v:rect id="_x0000_s9837" style="position:absolute;left:907;top:7870;width:5;height:5" fillcolor="black" stroked="f"/>
            <v:rect id="_x0000_s9838" style="position:absolute;left:907;top:7875;width:5;height:5" fillcolor="black" stroked="f"/>
            <v:rect id="_x0000_s9839" style="position:absolute;left:907;top:7880;width:5;height:4" fillcolor="black" stroked="f"/>
            <v:rect id="_x0000_s9840" style="position:absolute;left:907;top:7884;width:5;height:5" fillcolor="black" stroked="f"/>
            <v:shape id="_x0000_s9841" style="position:absolute;left:322;top:2822;width:3610;height:1794" coordsize="3610,1794" path="m124,l86,,81,4r-9,l67,9r-5,l57,14r-5,l38,28r5,l43,24,24,43r4,l28,38,14,52r,5l9,62r,5l4,72r,9l,86,,1703r4,5l4,1718r5,4l9,1727r5,5l14,1737r14,14l28,1746r-4,l43,1766r,-5l38,1761r14,14l57,1775r5,5l67,1780r5,5l81,1785r5,5l110,1790r5,4l3485,1794r14,-4l3518,1790r5,-5l3533,1785r5,-5l3542,1780r5,-5l3552,1775r14,-14l3562,1761r,5l3581,1746r-5,l3576,1751r14,-14l3590,1732r5,-5l3595,1722r5,-4l3600,1708r5,-5l3605,1684r5,-14l3610,115r-5,-5l3605,86r-5,-5l3600,72r-5,-5l3595,62r-5,-5l3590,52,3576,38r,5l3581,43,3562,24r,4l3566,28,3552,14r-5,l3542,9r-4,l3533,4r-10,l3518,,124,r,38l3485,38r14,l3504,43r10,l3518,48r5,l3528,52r5,l3528,48r5,9l3542,62r5,10l3557,76r-5,-4l3552,76r5,5l3557,86r5,5l3562,100r4,5l3566,120r5,14l3571,124r,1546l3576,1655r-10,10l3566,1684r-4,5l3562,1698r-5,5l3557,1708r-5,5l3552,1718r5,-5l3547,1718r-5,9l3533,1732r-5,10l3533,1737r-5,l3523,1742r-5,l3514,1746r-10,l3499,1751r-19,l3470,1761r15,-5l124,1756r10,l120,1751r-15,l100,1746r-9,l86,1742r-5,l76,1737r-4,l76,1742r-4,-10l62,1727r-5,-9l48,1713r4,5l52,1713r-4,-5l48,1703r-5,-5l43,1689r-5,-5l38,1670,38,124r,-19l43,100r,-9l48,86r,-5l52,76r,-4l48,76r9,-4l62,62,72,57r4,-9l72,52r4,l81,48r5,l91,43r9,l105,38r19,l124,xe" fillcolor="black" stroked="f">
              <v:path arrowok="t"/>
            </v:shape>
            <v:line id="_x0000_s9842" style="position:absolute" from="0,1708" to="4253,1709" strokeweight="0"/>
            <v:rect id="_x0000_s9843" style="position:absolute;top:1708;width:4258;height:399" stroked="f"/>
            <v:line id="_x0000_s9844" style="position:absolute;flip:y" from="0,1708" to="125,1833" strokeweight="0"/>
            <v:line id="_x0000_s9845" style="position:absolute;flip:y" from="0,1708" to="254,1963" strokeweight="0"/>
            <v:line id="_x0000_s9846" style="position:absolute;flip:y" from="0,1708" to="384,2092" strokeweight="0"/>
            <v:line id="_x0000_s9847" style="position:absolute;flip:y" from="115,1708" to="509,2102" strokeweight="0"/>
            <v:line id="_x0000_s9848" style="position:absolute;flip:y" from="240,1708" to="634,2102" strokeweight="0"/>
            <v:line id="_x0000_s9849" style="position:absolute;flip:y" from="370,1708" to="763,2102" strokeweight="0"/>
            <v:line id="_x0000_s9850" style="position:absolute;flip:y" from="499,1708" to="893,2102" strokeweight="0"/>
            <v:line id="_x0000_s9851" style="position:absolute;flip:y" from="624,1708" to="1018,2102" strokeweight="0"/>
            <v:line id="_x0000_s9852" style="position:absolute;flip:y" from="749,1708" to="1142,2102" strokeweight="0"/>
            <v:line id="_x0000_s9853" style="position:absolute;flip:y" from="878,1708" to="1272,2102" strokeweight="0"/>
            <v:line id="_x0000_s9854" style="position:absolute;flip:y" from="1008,1708" to="1402,2102" strokeweight="0"/>
            <v:line id="_x0000_s9855" style="position:absolute;flip:y" from="1133,1708" to="1527,2102" strokeweight="0"/>
            <v:line id="_x0000_s9856" style="position:absolute;flip:y" from="1258,1708" to="1651,2102" strokeweight="0"/>
            <v:line id="_x0000_s9857" style="position:absolute;flip:y" from="1387,1708" to="1781,2102" strokeweight="0"/>
            <v:line id="_x0000_s9858" style="position:absolute;flip:y" from="1517,1708" to="1911,2102" strokeweight="0"/>
            <v:line id="_x0000_s9859" style="position:absolute;flip:y" from="1642,1708" to="2035,2102" strokeweight="0"/>
            <v:line id="_x0000_s9860" style="position:absolute;flip:y" from="1767,1708" to="2160,2102" strokeweight="0"/>
            <v:line id="_x0000_s9861" style="position:absolute;flip:y" from="1896,1708" to="2290,2102" strokeweight="0"/>
            <v:line id="_x0000_s9862" style="position:absolute;flip:y" from="2026,1708" to="2419,2102" strokeweight="0"/>
            <v:line id="_x0000_s9863" style="position:absolute;flip:y" from="2151,1708" to="2544,2102" strokeweight="0"/>
            <v:line id="_x0000_s9864" style="position:absolute;flip:y" from="2275,1708" to="2669,2102" strokeweight="0"/>
            <v:line id="_x0000_s9865" style="position:absolute;flip:y" from="2405,1708" to="2799,2102" strokeweight="0"/>
            <v:line id="_x0000_s9866" style="position:absolute;flip:y" from="2535,1708" to="2928,2102" strokeweight="0"/>
            <v:line id="_x0000_s9867" style="position:absolute;flip:y" from="2659,1708" to="3053,2102" strokeweight="0"/>
            <v:line id="_x0000_s9868" style="position:absolute;flip:y" from="2784,1708" to="3178,2102" strokeweight="0"/>
            <v:line id="_x0000_s9869" style="position:absolute;flip:y" from="2914,1708" to="3307,2102" strokeweight="0"/>
            <v:line id="_x0000_s9870" style="position:absolute;flip:y" from="3043,1708" to="3437,2102" strokeweight="0"/>
            <v:line id="_x0000_s9871" style="position:absolute;flip:y" from="3168,1708" to="3562,2102" strokeweight="0"/>
            <v:line id="_x0000_s9872" style="position:absolute;flip:y" from="3293,1708" to="3687,2102" strokeweight="0"/>
            <v:line id="_x0000_s9873" style="position:absolute;flip:y" from="3423,1708" to="3816,2102" strokeweight="0"/>
            <v:line id="_x0000_s9874" style="position:absolute;flip:y" from="3552,1708" to="3946,2102" strokeweight="0"/>
            <v:line id="_x0000_s9875" style="position:absolute;flip:y" from="3677,1708" to="4071,2102" strokeweight="0"/>
            <v:line id="_x0000_s9876" style="position:absolute;flip:y" from="3802,1708" to="4196,2102" strokeweight="0"/>
            <v:line id="_x0000_s9877" style="position:absolute;flip:y" from="3932,1780" to="4253,2102" strokeweight="0"/>
            <v:line id="_x0000_s9878" style="position:absolute;flip:y" from="4061,1910" to="4253,2102" strokeweight="0"/>
            <v:line id="_x0000_s9879" style="position:absolute;flip:y" from="4186,2035" to="4253,2102" strokeweight="0"/>
            <v:rect id="_x0000_s9880" style="position:absolute;top:1699;width:4253;height:19" fillcolor="black" stroked="f"/>
            <v:line id="_x0000_s9881" style="position:absolute;flip:y" from="907,1118" to="908,1387" strokeweight="0"/>
            <v:line id="_x0000_s9882" style="position:absolute;flip:x" from="739,1252" to="1075,1253" strokeweight="0"/>
            <v:line id="_x0000_s9883" style="position:absolute;flip:x" from="3005,1252" to="3346,1253" strokeweight="0"/>
            <v:line id="_x0000_s9884" style="position:absolute;flip:y" from="3173,1118" to="3174,1387" strokeweight="0"/>
            <v:line id="_x0000_s9885" style="position:absolute;flip:x" from="739,3066" to="1075,3067" strokeweight="0"/>
            <v:line id="_x0000_s9886" style="position:absolute;flip:x y" from="3063,2990" to="4536,3729" strokeweight="0"/>
            <v:line id="_x0000_s9887" style="position:absolute;flip:x y" from="3063,4237" to="4421,5312" strokeweight="0"/>
            <v:line id="_x0000_s9888" style="position:absolute;flip:x" from="739,4372" to="1075,4373" strokeweight="0"/>
            <v:rect id="_x0000_s9889" style="position:absolute;left:682;top:3167;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C</w:t>
                    </w:r>
                  </w:p>
                </w:txbxContent>
              </v:textbox>
            </v:rect>
            <v:rect id="_x0000_s9890" style="position:absolute;left:883;top:3321;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4</w:t>
                    </w:r>
                  </w:p>
                </w:txbxContent>
              </v:textbox>
            </v:rect>
            <v:rect id="_x0000_s9891" style="position:absolute;left:682;top:3906;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C</w:t>
                    </w:r>
                  </w:p>
                </w:txbxContent>
              </v:textbox>
            </v:rect>
            <v:rect id="_x0000_s9892" style="position:absolute;left:883;top:4062;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3</w:t>
                    </w:r>
                  </w:p>
                </w:txbxContent>
              </v:textbox>
            </v:rect>
            <v:rect id="_x0000_s9893" style="position:absolute;left:2890;top:3110;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C</w:t>
                    </w:r>
                  </w:p>
                </w:txbxContent>
              </v:textbox>
            </v:rect>
            <v:rect id="_x0000_s9894" style="position:absolute;left:3101;top:3254;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2</w:t>
                    </w:r>
                  </w:p>
                </w:txbxContent>
              </v:textbox>
            </v:rect>
            <v:rect id="_x0000_s9895" style="position:absolute;left:3173;top:3906;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C</w:t>
                    </w:r>
                  </w:p>
                </w:txbxContent>
              </v:textbox>
            </v:rect>
            <v:rect id="_x0000_s9896" style="position:absolute;left:3403;top:4036;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1</w:t>
                    </w:r>
                  </w:p>
                </w:txbxContent>
              </v:textbox>
            </v:rect>
            <v:rect id="_x0000_s9897" style="position:absolute;left:682;top:960;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C</w:t>
                    </w:r>
                  </w:p>
                </w:txbxContent>
              </v:textbox>
            </v:rect>
            <v:rect id="_x0000_s9898" style="position:absolute;left:878;top:1123;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3</w:t>
                    </w:r>
                  </w:p>
                </w:txbxContent>
              </v:textbox>
            </v:rect>
            <v:rect id="_x0000_s9899" style="position:absolute;left:3231;top:960;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C</w:t>
                    </w:r>
                  </w:p>
                </w:txbxContent>
              </v:textbox>
            </v:rect>
            <v:rect id="_x0000_s9900" style="position:absolute;left:3393;top:1109;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1</w:t>
                    </w:r>
                  </w:p>
                </w:txbxContent>
              </v:textbox>
            </v:rect>
            <v:rect id="_x0000_s9901" style="position:absolute;left:907;top:1353;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H</w:t>
                    </w:r>
                  </w:p>
                </w:txbxContent>
              </v:textbox>
            </v:rect>
            <v:rect id="_x0000_s9902" style="position:absolute;left:1110;top:1507;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3</w:t>
                    </w:r>
                  </w:p>
                </w:txbxContent>
              </v:textbox>
            </v:rect>
            <v:rect id="_x0000_s9903" style="position:absolute;left:3120;top:1353;width:174;height:276" filled="f" stroked="f">
              <v:textbox inset="0,0,0,0">
                <w:txbxContent>
                  <w:p w:rsidR="0031764B" w:rsidRPr="0031764B" w:rsidRDefault="0031764B" w:rsidP="0031764B">
                    <w:pPr>
                      <w:rPr>
                        <w:sz w:val="19"/>
                      </w:rPr>
                    </w:pPr>
                    <w:r w:rsidRPr="0031764B">
                      <w:rPr>
                        <w:rFonts w:ascii="ISOCPEUR" w:hAnsi="ISOCPEUR" w:cs="ISOCPEUR"/>
                        <w:color w:val="000000"/>
                        <w:sz w:val="21"/>
                        <w:szCs w:val="24"/>
                        <w:lang w:val="en-US"/>
                      </w:rPr>
                      <w:t>H</w:t>
                    </w:r>
                  </w:p>
                </w:txbxContent>
              </v:textbox>
            </v:rect>
            <v:rect id="_x0000_s9904" style="position:absolute;left:3327;top:1507;width:78;height:161" filled="f" stroked="f">
              <v:textbox inset="0,0,0,0">
                <w:txbxContent>
                  <w:p w:rsidR="0031764B" w:rsidRPr="0031764B" w:rsidRDefault="0031764B" w:rsidP="0031764B">
                    <w:pPr>
                      <w:rPr>
                        <w:sz w:val="19"/>
                      </w:rPr>
                    </w:pPr>
                    <w:r w:rsidRPr="0031764B">
                      <w:rPr>
                        <w:rFonts w:ascii="ISOCPEUR" w:hAnsi="ISOCPEUR" w:cs="ISOCPEUR"/>
                        <w:color w:val="000000"/>
                        <w:sz w:val="12"/>
                        <w:szCs w:val="14"/>
                        <w:lang w:val="en-US"/>
                      </w:rPr>
                      <w:t>1</w:t>
                    </w:r>
                  </w:p>
                </w:txbxContent>
              </v:textbox>
            </v:rect>
            <v:line id="_x0000_s9905" style="position:absolute" from="3231,3066" to="4704,3067" strokeweight="0"/>
            <v:line id="_x0000_s9906" style="position:absolute" from="3231,4372" to="4652,4373" strokeweight="0"/>
            <v:shape id="_x0000_s9907" style="position:absolute;left:4364;top:3057;width:62;height:576" coordsize="62,576" path="m57,r,33l62,38r,264l57,307r,43l52,355r,29l48,389r,24l43,417r,24l38,446r,15l33,470r,10l28,485r,14l24,504r,9l19,518r,10l14,532r,10l9,547r,9l4,561r,10l,576e" filled="f" strokeweight="0">
              <v:path arrowok="t"/>
            </v:shape>
            <v:shape id="_x0000_s9908" style="position:absolute;left:4383;top:3057;width:91;height:96" coordsize="91,96" path="m91,91l38,,,96,43,48,91,91xe" fillcolor="black" strokeweight="0">
              <v:path arrowok="t"/>
            </v:shape>
            <v:shape id="_x0000_s9909" style="position:absolute;left:4354;top:3532;width:82;height:101" coordsize="82,101" path="m82,33l10,101,,,24,62,82,33xe" fillcolor="black" strokeweight="0">
              <v:path arrowok="t"/>
            </v:shape>
            <v:shape id="_x0000_s9910" style="position:absolute;left:4100;top:4372;width:158;height:681" coordsize="158,681" path="m144,r,9l148,14r,34l153,57r,39l158,105r,130l153,244r,39l148,288r,28l144,326r,14l139,350r,19l134,374r,14l129,398r,5l124,412r,15l120,432r,9l115,446r,10l110,460r,5l105,475r,5l100,489r,5l96,504r-5,4l91,518r-5,5l86,532,76,542r,10l72,556r-5,10l67,571r-5,9l52,590r,10l48,604r-5,10l33,624r,9l24,643r-5,9l14,657,9,667r-5,5l4,676,,681e" filled="f" strokeweight="0">
              <v:path arrowok="t"/>
            </v:shape>
            <v:shape id="_x0000_s9911" style="position:absolute;left:4210;top:4372;width:91;height:91" coordsize="91,91" path="m91,81l34,,,91,38,43,91,81xe" fillcolor="black" strokeweight="0">
              <v:path arrowok="t"/>
            </v:shape>
            <v:shape id="_x0000_s9912" style="position:absolute;left:4100;top:4957;width:86;height:96" coordsize="86,96" path="m86,43l,96,9,,24,58,86,43xe" fillcolor="black" strokeweight="0">
              <v:path arrowok="t"/>
            </v:shape>
            <v:rect id="_x0000_s9913" style="position:absolute;left:4464;top:3210;width:152;height:294" filled="f" stroked="f">
              <v:textbox inset="0,0,0,0">
                <w:txbxContent>
                  <w:p w:rsidR="0031764B" w:rsidRPr="0031764B" w:rsidRDefault="0031764B" w:rsidP="0031764B">
                    <w:pPr>
                      <w:rPr>
                        <w:sz w:val="19"/>
                      </w:rPr>
                    </w:pPr>
                    <w:r w:rsidRPr="0031764B">
                      <w:rPr>
                        <w:rFonts w:ascii="Symbol" w:hAnsi="Symbol" w:cs="Symbol"/>
                        <w:color w:val="000000"/>
                        <w:sz w:val="21"/>
                        <w:szCs w:val="24"/>
                        <w:lang w:val="en-US"/>
                      </w:rPr>
                      <w:t></w:t>
                    </w:r>
                  </w:p>
                </w:txbxContent>
              </v:textbox>
            </v:rect>
            <v:rect id="_x0000_s9914" style="position:absolute;left:4618;top:3369;width:71;height:172" filled="f" stroked="f">
              <v:textbox inset="0,0,0,0">
                <w:txbxContent>
                  <w:p w:rsidR="0031764B" w:rsidRPr="0031764B" w:rsidRDefault="0031764B" w:rsidP="0031764B">
                    <w:pPr>
                      <w:rPr>
                        <w:sz w:val="19"/>
                      </w:rPr>
                    </w:pPr>
                    <w:r w:rsidRPr="0031764B">
                      <w:rPr>
                        <w:rFonts w:ascii="Symbol" w:hAnsi="Symbol" w:cs="Symbol"/>
                        <w:color w:val="000000"/>
                        <w:sz w:val="12"/>
                        <w:szCs w:val="14"/>
                        <w:lang w:val="en-US"/>
                      </w:rPr>
                      <w:t></w:t>
                    </w:r>
                  </w:p>
                </w:txbxContent>
              </v:textbox>
            </v:rect>
            <v:rect id="_x0000_s9915" style="position:absolute;left:4296;top:4640;width:152;height:294" filled="f" stroked="f">
              <v:textbox inset="0,0,0,0">
                <w:txbxContent>
                  <w:p w:rsidR="0031764B" w:rsidRPr="0031764B" w:rsidRDefault="0031764B" w:rsidP="0031764B">
                    <w:pPr>
                      <w:rPr>
                        <w:sz w:val="19"/>
                      </w:rPr>
                    </w:pPr>
                    <w:r w:rsidRPr="0031764B">
                      <w:rPr>
                        <w:rFonts w:ascii="Symbol" w:hAnsi="Symbol" w:cs="Symbol"/>
                        <w:color w:val="000000"/>
                        <w:sz w:val="21"/>
                        <w:szCs w:val="24"/>
                        <w:lang w:val="en-US"/>
                      </w:rPr>
                      <w:t></w:t>
                    </w:r>
                  </w:p>
                </w:txbxContent>
              </v:textbox>
            </v:rect>
            <v:rect id="_x0000_s9916" style="position:absolute;left:4445;top:4794;width:71;height:172" filled="f" stroked="f">
              <v:textbox inset="0,0,0,0">
                <w:txbxContent>
                  <w:p w:rsidR="0031764B" w:rsidRPr="0031764B" w:rsidRDefault="0031764B" w:rsidP="0031764B">
                    <w:pPr>
                      <w:rPr>
                        <w:sz w:val="19"/>
                      </w:rPr>
                    </w:pPr>
                    <w:r w:rsidRPr="0031764B">
                      <w:rPr>
                        <w:rFonts w:ascii="Symbol" w:hAnsi="Symbol" w:cs="Symbol"/>
                        <w:color w:val="000000"/>
                        <w:sz w:val="12"/>
                        <w:szCs w:val="14"/>
                        <w:lang w:val="en-US"/>
                      </w:rPr>
                      <w:t></w:t>
                    </w:r>
                  </w:p>
                </w:txbxContent>
              </v:textbox>
            </v:rect>
            <w10:wrap type="none"/>
            <w10:anchorlock/>
          </v:group>
        </w:pict>
      </w:r>
    </w:p>
    <w:p w:rsidR="00F83754" w:rsidRDefault="0031764B" w:rsidP="0031764B">
      <w:pPr>
        <w:pStyle w:val="Titre6"/>
      </w:pPr>
      <w:r w:rsidRPr="0031764B">
        <w:rPr>
          <w:sz w:val="24"/>
        </w:rPr>
        <w:sym w:font="Wingdings" w:char="F03F"/>
      </w:r>
      <w:r w:rsidRPr="0031764B">
        <w:rPr>
          <w:b/>
          <w:sz w:val="24"/>
        </w:rPr>
        <w:t>1</w:t>
      </w:r>
      <w:r>
        <w:t xml:space="preserve"> Reproduire</w:t>
      </w:r>
      <w:r w:rsidR="00F83754">
        <w:t xml:space="preserve"> cette </w:t>
      </w:r>
      <w:r>
        <w:t>figure sur votre copie et mettre</w:t>
      </w:r>
      <w:r w:rsidR="00F83754">
        <w:t xml:space="preserve"> en place graphiquement les directions des vitesses des points C</w:t>
      </w:r>
      <w:r w:rsidR="00F83754">
        <w:rPr>
          <w:position w:val="-6"/>
          <w:sz w:val="16"/>
        </w:rPr>
        <w:t>1</w:t>
      </w:r>
      <w:r w:rsidR="00F83754">
        <w:t xml:space="preserve"> à C</w:t>
      </w:r>
      <w:r w:rsidR="00F83754">
        <w:rPr>
          <w:position w:val="-6"/>
          <w:sz w:val="16"/>
        </w:rPr>
        <w:t>4</w:t>
      </w:r>
      <w:r w:rsidR="00F83754">
        <w:t xml:space="preserve"> du véhicule par rapport au sol permettant de respecter la condition de roulement sans glissement  en H</w:t>
      </w:r>
      <w:r w:rsidR="00F83754">
        <w:rPr>
          <w:position w:val="-6"/>
          <w:sz w:val="16"/>
          <w:vertAlign w:val="subscript"/>
        </w:rPr>
        <w:t>1</w:t>
      </w:r>
      <w:r w:rsidR="00F83754">
        <w:t>, H</w:t>
      </w:r>
      <w:r w:rsidR="00F83754">
        <w:rPr>
          <w:vertAlign w:val="subscript"/>
        </w:rPr>
        <w:t>2</w:t>
      </w:r>
      <w:r w:rsidR="00F83754">
        <w:t>, H</w:t>
      </w:r>
      <w:r w:rsidR="00F83754">
        <w:rPr>
          <w:vertAlign w:val="subscript"/>
        </w:rPr>
        <w:t>3</w:t>
      </w:r>
      <w:r w:rsidR="00F83754">
        <w:t xml:space="preserve"> et H</w:t>
      </w:r>
      <w:r w:rsidR="00F83754">
        <w:rPr>
          <w:position w:val="-6"/>
          <w:sz w:val="16"/>
          <w:vertAlign w:val="subscript"/>
        </w:rPr>
        <w:t>4</w:t>
      </w:r>
      <w:r w:rsidR="00F83754">
        <w:t xml:space="preserve">. </w:t>
      </w:r>
      <w:r>
        <w:t xml:space="preserve">En déduire </w:t>
      </w:r>
      <w:r w:rsidR="00F83754">
        <w:t>où doit se trouver le</w:t>
      </w:r>
      <w:r w:rsidR="00F83754">
        <w:rPr>
          <w:b/>
        </w:rPr>
        <w:t xml:space="preserve"> centre instantané de rotation</w:t>
      </w:r>
      <w:r w:rsidR="00F83754">
        <w:t xml:space="preserve"> I ("centre du virage") du mouvement du véhicule par rapport au sol. Les angles</w:t>
      </w:r>
      <w:r w:rsidR="00F83754">
        <w:rPr>
          <w:rFonts w:ascii="Symbol" w:hAnsi="Symbol"/>
        </w:rPr>
        <w:t></w:t>
      </w:r>
      <w:r w:rsidR="00F83754">
        <w:rPr>
          <w:rFonts w:ascii="Symbol" w:hAnsi="Symbol"/>
        </w:rPr>
        <w:t></w:t>
      </w:r>
      <w:r w:rsidR="00F83754">
        <w:rPr>
          <w:vertAlign w:val="subscript"/>
        </w:rPr>
        <w:t>1</w:t>
      </w:r>
      <w:r w:rsidR="00F83754">
        <w:t xml:space="preserve">  et </w:t>
      </w:r>
      <w:r w:rsidR="00F83754">
        <w:rPr>
          <w:rFonts w:ascii="Symbol" w:hAnsi="Symbol"/>
        </w:rPr>
        <w:t></w:t>
      </w:r>
      <w:r w:rsidR="00F83754">
        <w:rPr>
          <w:vertAlign w:val="subscript"/>
        </w:rPr>
        <w:t>2</w:t>
      </w:r>
      <w:r w:rsidR="00F83754">
        <w:t xml:space="preserve"> sont-il égaux ?</w:t>
      </w:r>
    </w:p>
    <w:p w:rsidR="0031764B" w:rsidRDefault="0031764B" w:rsidP="0031764B">
      <w:pPr>
        <w:jc w:val="left"/>
      </w:pPr>
    </w:p>
    <w:p w:rsidR="00F83754" w:rsidRDefault="0031764B" w:rsidP="0031764B">
      <w:pPr>
        <w:pStyle w:val="Titre6"/>
      </w:pPr>
      <w:r w:rsidRPr="0031764B">
        <w:rPr>
          <w:sz w:val="24"/>
        </w:rPr>
        <w:sym w:font="Wingdings" w:char="F03F"/>
      </w:r>
      <w:r>
        <w:rPr>
          <w:b/>
          <w:sz w:val="24"/>
        </w:rPr>
        <w:t>2</w:t>
      </w:r>
      <w:r>
        <w:t xml:space="preserve"> Exprimer</w:t>
      </w:r>
      <w:r w:rsidR="00F83754">
        <w:t xml:space="preserve"> </w:t>
      </w:r>
      <w:r w:rsidR="00F83754">
        <w:rPr>
          <w:rFonts w:ascii="Symbol" w:hAnsi="Symbol"/>
        </w:rPr>
        <w:t></w:t>
      </w:r>
      <w:r w:rsidR="00F83754">
        <w:rPr>
          <w:vertAlign w:val="subscript"/>
        </w:rPr>
        <w:t>1</w:t>
      </w:r>
      <w:r w:rsidR="00F83754">
        <w:t xml:space="preserve">  en fonction de a, b et de </w:t>
      </w:r>
      <w:proofErr w:type="spellStart"/>
      <w:r w:rsidR="00F83754">
        <w:t>Rv</w:t>
      </w:r>
      <w:proofErr w:type="spellEnd"/>
      <w:r w:rsidR="00F83754">
        <w:t xml:space="preserve"> rayon du virage pris entre I et le milieu de </w:t>
      </w:r>
      <w:r>
        <w:t>l'essieu arrière de la voiture. Exprimer</w:t>
      </w:r>
      <w:r w:rsidR="00F83754">
        <w:t xml:space="preserve"> </w:t>
      </w:r>
      <w:r w:rsidR="00F83754">
        <w:rPr>
          <w:rFonts w:ascii="Symbol" w:hAnsi="Symbol"/>
        </w:rPr>
        <w:t></w:t>
      </w:r>
      <w:r w:rsidR="00F83754">
        <w:rPr>
          <w:vertAlign w:val="subscript"/>
        </w:rPr>
        <w:t>2</w:t>
      </w:r>
      <w:r>
        <w:t xml:space="preserve">  en fonction de a, b et de Rv. Éliminer</w:t>
      </w:r>
      <w:r w:rsidR="00F83754">
        <w:t xml:space="preserve"> </w:t>
      </w:r>
      <w:proofErr w:type="spellStart"/>
      <w:r w:rsidR="00F83754">
        <w:t>Rv</w:t>
      </w:r>
      <w:proofErr w:type="spellEnd"/>
      <w:r w:rsidR="00F83754">
        <w:t xml:space="preserve"> et trouvez </w:t>
      </w:r>
      <w:r w:rsidR="00F83754">
        <w:rPr>
          <w:rFonts w:ascii="Symbol" w:hAnsi="Symbol"/>
        </w:rPr>
        <w:t></w:t>
      </w:r>
      <w:r w:rsidR="00F83754">
        <w:rPr>
          <w:vertAlign w:val="subscript"/>
        </w:rPr>
        <w:t>2</w:t>
      </w:r>
      <w:r w:rsidR="00F83754">
        <w:t xml:space="preserve">  en fonction de </w:t>
      </w:r>
      <w:r w:rsidR="00F83754">
        <w:rPr>
          <w:rFonts w:ascii="Symbol" w:hAnsi="Symbol"/>
        </w:rPr>
        <w:t></w:t>
      </w:r>
      <w:r w:rsidR="00F83754">
        <w:rPr>
          <w:vertAlign w:val="subscript"/>
        </w:rPr>
        <w:t>1</w:t>
      </w:r>
      <w:r w:rsidR="00F83754">
        <w:t>, a et b.</w:t>
      </w:r>
    </w:p>
    <w:p w:rsidR="0031764B" w:rsidRPr="0031764B" w:rsidRDefault="0031764B" w:rsidP="0031764B"/>
    <w:p w:rsidR="00F83754" w:rsidRDefault="00F83754" w:rsidP="0031764B">
      <w:pPr>
        <w:pStyle w:val="Titre2"/>
      </w:pPr>
      <w:r>
        <w:t xml:space="preserve"> Modèle cinématique de la direction</w:t>
      </w:r>
    </w:p>
    <w:p w:rsidR="00F83754" w:rsidRDefault="0031764B" w:rsidP="00F83754">
      <w:r>
        <w:sym w:font="Symbol" w:char="F0B7"/>
      </w:r>
      <w:r>
        <w:t xml:space="preserve"> </w:t>
      </w:r>
      <w:r w:rsidR="00F83754">
        <w:t>On connaît, à présent la loi cinématique qui lie le pivotement d'une roue au pivotement de l'autre. Comment peut-on réaliser ceci ? Plusieurs solutions peuvent être envisagées :</w:t>
      </w:r>
    </w:p>
    <w:p w:rsidR="00F83754" w:rsidRDefault="00F83754" w:rsidP="00F83754">
      <w:pPr>
        <w:numPr>
          <w:ilvl w:val="0"/>
          <w:numId w:val="21"/>
        </w:numPr>
        <w:spacing w:after="40"/>
      </w:pPr>
      <w:r w:rsidRPr="00BC4F91">
        <w:rPr>
          <w:b/>
        </w:rPr>
        <w:t>Solution 1</w:t>
      </w:r>
      <w:r>
        <w:t xml:space="preserve"> : le volant actionne un capteur d'orientation ; celui-ci envoie son information de sortie à un système électronique qui pilote deux moteurs (un par roue directrice) qui assurent le braquage des roues. C'est une solution qui verra peut-être le jour dans un avenir proche !</w:t>
      </w:r>
    </w:p>
    <w:p w:rsidR="00F83754" w:rsidRDefault="00F83754" w:rsidP="00F83754">
      <w:pPr>
        <w:numPr>
          <w:ilvl w:val="0"/>
          <w:numId w:val="21"/>
        </w:numPr>
        <w:spacing w:after="40"/>
      </w:pPr>
      <w:r w:rsidRPr="00BC4F91">
        <w:rPr>
          <w:b/>
        </w:rPr>
        <w:t>Solution 2</w:t>
      </w:r>
      <w:r>
        <w:t xml:space="preserve"> : utiliser un système mécanique qui transforme la rotation du volant en pivotement de la roue. Un système d'engrenages peut transformer une rotation en une rotation mais le système doit commander les deux roues différemment car la roue intérieure braque plus que la roue extérieure.</w:t>
      </w:r>
    </w:p>
    <w:p w:rsidR="00F83754" w:rsidRDefault="00F83754" w:rsidP="00F83754"/>
    <w:p w:rsidR="00F83754" w:rsidRDefault="00872679" w:rsidP="00F83754">
      <w:r>
        <w:sym w:font="Symbol" w:char="F0B7"/>
      </w:r>
      <w:r>
        <w:t xml:space="preserve"> </w:t>
      </w:r>
      <w:r w:rsidR="00F83754">
        <w:t>Le problème n'est pas simple et il est résolu de façon assez satisfaisante par le système décrit ci-dessous.</w:t>
      </w:r>
    </w:p>
    <w:p w:rsidR="00872679" w:rsidRDefault="00872679" w:rsidP="00F83754">
      <w:pPr>
        <w:sectPr w:rsidR="00872679" w:rsidSect="006334A5">
          <w:pgSz w:w="11907" w:h="16840" w:code="9"/>
          <w:pgMar w:top="720" w:right="720" w:bottom="720" w:left="720" w:header="720" w:footer="720" w:gutter="0"/>
          <w:cols w:space="720"/>
          <w:docGrid w:linePitch="299"/>
        </w:sectPr>
      </w:pPr>
    </w:p>
    <w:p w:rsidR="00F83754" w:rsidRDefault="00872679" w:rsidP="00F83754">
      <w:r>
        <w:lastRenderedPageBreak/>
        <w:sym w:font="Symbol" w:char="F0B7"/>
      </w:r>
      <w:r>
        <w:t xml:space="preserve"> </w:t>
      </w:r>
      <w:r w:rsidR="00F83754">
        <w:t>Le système est représenté en vue de dessus (l'observateur est au-dessus de la voiture, sur un pont par exemple). On n'a pas représenté ici le pignon qui actionne la crémaillère, ni le volant. Seul le mécanisme qui permet de faire braquer un peu plus la roue intérieure nous intéresse.</w:t>
      </w:r>
    </w:p>
    <w:p w:rsidR="00F83754" w:rsidRDefault="00F83754" w:rsidP="00F83754"/>
    <w:p w:rsidR="00872679" w:rsidRDefault="00872679" w:rsidP="00872679">
      <w:r>
        <w:sym w:font="Symbol" w:char="F0B7"/>
      </w:r>
      <w:r>
        <w:t xml:space="preserve"> </w:t>
      </w:r>
      <w:r w:rsidR="00F83754">
        <w:t>Il est constitué :</w:t>
      </w:r>
    </w:p>
    <w:p w:rsidR="00872679" w:rsidRDefault="00F83754" w:rsidP="00872679">
      <w:pPr>
        <w:pStyle w:val="Paragraphedeliste"/>
        <w:numPr>
          <w:ilvl w:val="0"/>
          <w:numId w:val="27"/>
        </w:numPr>
      </w:pPr>
      <w:r>
        <w:t xml:space="preserve">de la crémaillère (2) lié au bâti par une liaison glissière d'axe </w:t>
      </w:r>
      <w:r w:rsidR="0031764B" w:rsidRPr="0031764B">
        <w:rPr>
          <w:position w:val="-10"/>
        </w:rPr>
        <w:object w:dxaOrig="580" w:dyaOrig="520">
          <v:shape id="_x0000_i1031" type="#_x0000_t75" style="width:29pt;height:25.8pt" o:ole="">
            <v:imagedata r:id="rId31" o:title=""/>
          </v:shape>
          <o:OLEObject Type="Embed" ProgID="Equation.DSMT4" ShapeID="_x0000_i1031" DrawAspect="Content" ObjectID="_1461139101" r:id="rId32"/>
        </w:object>
      </w:r>
    </w:p>
    <w:p w:rsidR="00872679" w:rsidRDefault="00F83754" w:rsidP="00872679">
      <w:pPr>
        <w:pStyle w:val="Paragraphedeliste"/>
        <w:numPr>
          <w:ilvl w:val="0"/>
          <w:numId w:val="27"/>
        </w:numPr>
      </w:pPr>
      <w:r>
        <w:t xml:space="preserve">de deux biellettes (ou bielles) de direction (3) et (4), liées à la crémaillère (2) par des rotules de </w:t>
      </w:r>
    </w:p>
    <w:p w:rsidR="00872679" w:rsidRDefault="00F83754" w:rsidP="00872679">
      <w:pPr>
        <w:pStyle w:val="Paragraphedeliste"/>
      </w:pPr>
      <w:proofErr w:type="gramStart"/>
      <w:r>
        <w:t>centres</w:t>
      </w:r>
      <w:proofErr w:type="gramEnd"/>
      <w:r>
        <w:t xml:space="preserve"> B et B'</w:t>
      </w:r>
    </w:p>
    <w:p w:rsidR="00F83754" w:rsidRDefault="00F83754" w:rsidP="00872679">
      <w:pPr>
        <w:pStyle w:val="Paragraphedeliste"/>
        <w:numPr>
          <w:ilvl w:val="0"/>
          <w:numId w:val="27"/>
        </w:numPr>
      </w:pPr>
      <w:r>
        <w:t xml:space="preserve">des deux fusées (5) et (6), supposées liés au châssis (1) par deux liaisons pivot dont les axes sont définis par la géométrie de la suspension. Les ensembles (5) et (6) font par ailleurs l'objet de liaisons rotules de centres C et </w:t>
      </w:r>
      <w:proofErr w:type="gramStart"/>
      <w:r>
        <w:t>C' avec</w:t>
      </w:r>
      <w:proofErr w:type="gramEnd"/>
      <w:r>
        <w:t xml:space="preserve"> les biellettes.</w:t>
      </w:r>
    </w:p>
    <w:p w:rsidR="00F83754" w:rsidRDefault="00F83754" w:rsidP="00F83754"/>
    <w:p w:rsidR="00F83754" w:rsidRDefault="00F83754" w:rsidP="00872679">
      <w:pPr>
        <w:pStyle w:val="Titre9"/>
      </w:pPr>
      <w:r>
        <w:rPr>
          <w:u w:val="single"/>
        </w:rPr>
        <w:t xml:space="preserve">Remarque </w:t>
      </w:r>
      <w:r>
        <w:t xml:space="preserve">: la modélisation plane du mécanisme de direction conduira à supposer que les pivots entre les fusées et le châssis aient pour axes respectifs </w:t>
      </w:r>
      <w:r w:rsidR="0031764B" w:rsidRPr="0031764B">
        <w:rPr>
          <w:position w:val="-10"/>
        </w:rPr>
        <w:object w:dxaOrig="600" w:dyaOrig="520">
          <v:shape id="_x0000_i1032" type="#_x0000_t75" style="width:30.1pt;height:25.8pt" o:ole="">
            <v:imagedata r:id="rId33" o:title=""/>
          </v:shape>
          <o:OLEObject Type="Embed" ProgID="Equation.DSMT4" ShapeID="_x0000_i1032" DrawAspect="Content" ObjectID="_1461139102" r:id="rId34"/>
        </w:object>
      </w:r>
      <w:r>
        <w:t xml:space="preserve"> et.</w:t>
      </w:r>
      <w:r w:rsidRPr="00BC4F91">
        <w:t xml:space="preserve"> </w:t>
      </w:r>
      <w:r w:rsidR="0031764B" w:rsidRPr="0031764B">
        <w:rPr>
          <w:position w:val="-10"/>
        </w:rPr>
        <w:object w:dxaOrig="660" w:dyaOrig="520">
          <v:shape id="_x0000_i1033" type="#_x0000_t75" style="width:33.3pt;height:25.8pt" o:ole="">
            <v:imagedata r:id="rId35" o:title=""/>
          </v:shape>
          <o:OLEObject Type="Embed" ProgID="Equation.DSMT4" ShapeID="_x0000_i1033" DrawAspect="Content" ObjectID="_1461139103" r:id="rId36"/>
        </w:object>
      </w:r>
    </w:p>
    <w:p w:rsidR="00F83754" w:rsidRDefault="00F83754" w:rsidP="00F83754"/>
    <w:p w:rsidR="00F83754" w:rsidRDefault="00F83754" w:rsidP="00F83754"/>
    <w:p w:rsidR="00F83754" w:rsidRPr="00BC4F91" w:rsidRDefault="00F83754" w:rsidP="00F83754">
      <w:pPr>
        <w:jc w:val="center"/>
      </w:pPr>
      <w:r>
        <w:rPr>
          <w:noProof/>
          <w:lang w:eastAsia="fr-FR" w:bidi="ar-SA"/>
        </w:rPr>
        <w:drawing>
          <wp:inline distT="0" distB="0" distL="0" distR="0">
            <wp:extent cx="6117590" cy="230759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6117590" cy="2307590"/>
                    </a:xfrm>
                    <a:prstGeom prst="rect">
                      <a:avLst/>
                    </a:prstGeom>
                    <a:noFill/>
                    <a:ln w="9525">
                      <a:noFill/>
                      <a:miter lim="800000"/>
                      <a:headEnd/>
                      <a:tailEnd/>
                    </a:ln>
                  </pic:spPr>
                </pic:pic>
              </a:graphicData>
            </a:graphic>
          </wp:inline>
        </w:drawing>
      </w:r>
    </w:p>
    <w:p w:rsidR="00F83754" w:rsidRDefault="00F83754" w:rsidP="00F83754"/>
    <w:p w:rsidR="00F83754" w:rsidRDefault="00F83754" w:rsidP="00F83754"/>
    <w:p w:rsidR="00F83754" w:rsidRDefault="00F83754" w:rsidP="00F83754"/>
    <w:p w:rsidR="00F83754" w:rsidRDefault="00F83754" w:rsidP="00872679">
      <w:pPr>
        <w:pStyle w:val="Titre3"/>
      </w:pPr>
      <w:r>
        <w:t>Caractéristiques :</w:t>
      </w:r>
    </w:p>
    <w:p w:rsidR="00F83754" w:rsidRDefault="00F83754" w:rsidP="00F83754"/>
    <w:p w:rsidR="00F83754" w:rsidRDefault="00712237" w:rsidP="00F83754">
      <w:pPr>
        <w:tabs>
          <w:tab w:val="left" w:pos="2410"/>
          <w:tab w:val="left" w:pos="3969"/>
        </w:tabs>
      </w:pPr>
      <w:fldSimple w:instr="\SYMBOL 183 \f &quot;Symbol&quot;"/>
      <w:r w:rsidR="00F83754">
        <w:t xml:space="preserve"> </w:t>
      </w:r>
      <w:proofErr w:type="gramStart"/>
      <w:r w:rsidR="00F83754">
        <w:t>pneumatiques</w:t>
      </w:r>
      <w:proofErr w:type="gramEnd"/>
      <w:r w:rsidR="00F83754">
        <w:t xml:space="preserve"> :</w:t>
      </w:r>
      <w:r w:rsidR="00F83754">
        <w:tab/>
        <w:t>205/60 R 15</w:t>
      </w:r>
      <w:r w:rsidR="00F83754">
        <w:tab/>
      </w:r>
      <w:r w:rsidR="00F83754">
        <w:tab/>
        <w:t>largeur à la jante: 205 mm</w:t>
      </w:r>
    </w:p>
    <w:p w:rsidR="00F83754" w:rsidRDefault="00F83754" w:rsidP="00F83754">
      <w:pPr>
        <w:tabs>
          <w:tab w:val="left" w:pos="2410"/>
          <w:tab w:val="left" w:pos="3969"/>
        </w:tabs>
        <w:ind w:left="3969"/>
      </w:pPr>
      <w:r>
        <w:tab/>
      </w:r>
      <w:proofErr w:type="gramStart"/>
      <w:r>
        <w:t>rapport</w:t>
      </w:r>
      <w:proofErr w:type="gramEnd"/>
      <w:r>
        <w:t xml:space="preserve"> hauteur / largeur = 60 %</w:t>
      </w:r>
    </w:p>
    <w:p w:rsidR="00F83754" w:rsidRDefault="00F83754" w:rsidP="00F83754">
      <w:pPr>
        <w:tabs>
          <w:tab w:val="left" w:pos="2410"/>
          <w:tab w:val="left" w:pos="3969"/>
        </w:tabs>
        <w:ind w:left="3969"/>
      </w:pPr>
      <w:r>
        <w:tab/>
        <w:t xml:space="preserve">jantes de diamètre 15'' </w:t>
      </w:r>
      <w:proofErr w:type="gramStart"/>
      <w:r>
        <w:t>( "</w:t>
      </w:r>
      <w:proofErr w:type="gramEnd"/>
      <w:r>
        <w:t xml:space="preserve"> = </w:t>
      </w:r>
      <w:r>
        <w:rPr>
          <w:b/>
        </w:rPr>
        <w:t>1 pouce soit 25,4 mm</w:t>
      </w:r>
      <w:r>
        <w:t>)</w:t>
      </w:r>
    </w:p>
    <w:p w:rsidR="00F83754" w:rsidRDefault="00712237" w:rsidP="00F83754">
      <w:pPr>
        <w:pStyle w:val="En-tte"/>
        <w:tabs>
          <w:tab w:val="clear" w:pos="4536"/>
          <w:tab w:val="clear" w:pos="9072"/>
          <w:tab w:val="left" w:pos="3969"/>
          <w:tab w:val="left" w:pos="7230"/>
        </w:tabs>
        <w:rPr>
          <w:lang w:val="en-GB"/>
        </w:rPr>
      </w:pPr>
      <w:r>
        <w:fldChar w:fldCharType="begin"/>
      </w:r>
      <w:r w:rsidR="00F83754">
        <w:rPr>
          <w:lang w:val="en-GB"/>
        </w:rPr>
        <w:instrText>\SYMBOL 183 \f "Symbol"</w:instrText>
      </w:r>
      <w:r>
        <w:fldChar w:fldCharType="end"/>
      </w:r>
      <w:r w:rsidR="00F83754">
        <w:rPr>
          <w:lang w:val="en-GB"/>
        </w:rPr>
        <w:t xml:space="preserve"> BB' = 700 mm</w:t>
      </w:r>
      <w:r w:rsidR="00F83754">
        <w:rPr>
          <w:lang w:val="en-GB"/>
        </w:rPr>
        <w:tab/>
      </w:r>
    </w:p>
    <w:p w:rsidR="00F83754" w:rsidRDefault="00712237" w:rsidP="00F83754">
      <w:pPr>
        <w:tabs>
          <w:tab w:val="left" w:pos="3969"/>
          <w:tab w:val="left" w:pos="7230"/>
        </w:tabs>
        <w:rPr>
          <w:lang w:val="en-GB"/>
        </w:rPr>
      </w:pPr>
      <w:r>
        <w:fldChar w:fldCharType="begin"/>
      </w:r>
      <w:r w:rsidR="00F83754">
        <w:rPr>
          <w:lang w:val="en-GB"/>
        </w:rPr>
        <w:instrText>\SYMBOL 183 \f "Symbol"</w:instrText>
      </w:r>
      <w:r>
        <w:fldChar w:fldCharType="end"/>
      </w:r>
      <w:r w:rsidR="00F83754">
        <w:rPr>
          <w:lang w:val="en-GB"/>
        </w:rPr>
        <w:t xml:space="preserve"> BC = B'C' = 302 mm</w:t>
      </w:r>
      <w:r w:rsidR="00F83754">
        <w:rPr>
          <w:lang w:val="en-GB"/>
        </w:rPr>
        <w:tab/>
        <w:t>a = 2850 mm</w:t>
      </w:r>
      <w:r w:rsidR="00F83754">
        <w:rPr>
          <w:lang w:val="en-GB"/>
        </w:rPr>
        <w:tab/>
      </w:r>
    </w:p>
    <w:p w:rsidR="00F83754" w:rsidRDefault="00712237" w:rsidP="00F83754">
      <w:pPr>
        <w:tabs>
          <w:tab w:val="left" w:pos="3969"/>
          <w:tab w:val="left" w:pos="7230"/>
        </w:tabs>
        <w:rPr>
          <w:lang w:val="en-GB"/>
        </w:rPr>
      </w:pPr>
      <w:r>
        <w:fldChar w:fldCharType="begin"/>
      </w:r>
      <w:r w:rsidR="00F83754">
        <w:rPr>
          <w:lang w:val="en-GB"/>
        </w:rPr>
        <w:instrText>\SYMBOL 183 \f "Symbol"</w:instrText>
      </w:r>
      <w:r>
        <w:fldChar w:fldCharType="end"/>
      </w:r>
      <w:r w:rsidR="00F83754">
        <w:rPr>
          <w:lang w:val="en-GB"/>
        </w:rPr>
        <w:t xml:space="preserve"> DD' = 1380 mm</w:t>
      </w:r>
      <w:r w:rsidR="00F83754">
        <w:rPr>
          <w:lang w:val="en-GB"/>
        </w:rPr>
        <w:tab/>
        <w:t>b = 1500 mm</w:t>
      </w:r>
    </w:p>
    <w:p w:rsidR="00F83754" w:rsidRDefault="00712237" w:rsidP="00F83754">
      <w:pPr>
        <w:tabs>
          <w:tab w:val="left" w:pos="3969"/>
          <w:tab w:val="left" w:pos="7230"/>
        </w:tabs>
        <w:rPr>
          <w:lang w:val="en-GB"/>
        </w:rPr>
      </w:pPr>
      <w:r>
        <w:fldChar w:fldCharType="begin"/>
      </w:r>
      <w:r w:rsidR="00F83754">
        <w:rPr>
          <w:lang w:val="en-GB"/>
        </w:rPr>
        <w:instrText>\SYMBOL 183 \f "Symbol"</w:instrText>
      </w:r>
      <w:r>
        <w:fldChar w:fldCharType="end"/>
      </w:r>
      <w:r w:rsidR="00F83754">
        <w:rPr>
          <w:lang w:val="en-GB"/>
        </w:rPr>
        <w:t xml:space="preserve"> CD = C'D' = 160 mm</w:t>
      </w:r>
    </w:p>
    <w:p w:rsidR="00F83754" w:rsidRDefault="00712237" w:rsidP="00F83754">
      <w:fldSimple w:instr="\SYMBOL 183 \f &quot;Symbol&quot;"/>
      <w:r w:rsidR="00F83754">
        <w:t xml:space="preserve"> Distance de la droite (D</w:t>
      </w:r>
      <w:proofErr w:type="gramStart"/>
      <w:r w:rsidR="00F83754">
        <w:t>,D'</w:t>
      </w:r>
      <w:proofErr w:type="gramEnd"/>
      <w:r w:rsidR="00F83754">
        <w:t>) à l'axe de crémaillère : 150 mm</w:t>
      </w:r>
    </w:p>
    <w:p w:rsidR="00F83754" w:rsidRDefault="00F83754" w:rsidP="00F83754"/>
    <w:p w:rsidR="00872679" w:rsidRDefault="00872679" w:rsidP="00872679">
      <w:pPr>
        <w:pStyle w:val="Titre2"/>
        <w:sectPr w:rsidR="00872679" w:rsidSect="006334A5">
          <w:pgSz w:w="11907" w:h="16840" w:code="9"/>
          <w:pgMar w:top="720" w:right="720" w:bottom="720" w:left="720" w:header="720" w:footer="720" w:gutter="0"/>
          <w:cols w:space="720"/>
          <w:docGrid w:linePitch="299"/>
        </w:sectPr>
      </w:pPr>
    </w:p>
    <w:p w:rsidR="00F83754" w:rsidRDefault="00F83754" w:rsidP="00872679">
      <w:pPr>
        <w:pStyle w:val="Titre2"/>
      </w:pPr>
      <w:r>
        <w:lastRenderedPageBreak/>
        <w:t>But du TP</w:t>
      </w:r>
    </w:p>
    <w:p w:rsidR="00F83754" w:rsidRDefault="00872679" w:rsidP="00F83754">
      <w:pPr>
        <w:rPr>
          <w:b/>
        </w:rPr>
      </w:pPr>
      <w:r>
        <w:rPr>
          <w:b/>
        </w:rPr>
        <w:sym w:font="Symbol" w:char="F0B7"/>
      </w:r>
      <w:r>
        <w:rPr>
          <w:b/>
        </w:rPr>
        <w:t xml:space="preserve"> </w:t>
      </w:r>
      <w:r w:rsidR="00F83754">
        <w:rPr>
          <w:b/>
        </w:rPr>
        <w:t xml:space="preserve">Ce système de direction doit respecter au plus près la relation donnant </w:t>
      </w:r>
      <w:r w:rsidR="00F83754">
        <w:rPr>
          <w:rFonts w:ascii="Symbol" w:hAnsi="Symbol"/>
          <w:b/>
          <w:bCs/>
        </w:rPr>
        <w:t></w:t>
      </w:r>
      <w:r w:rsidR="00F83754">
        <w:rPr>
          <w:b/>
          <w:bCs/>
          <w:vertAlign w:val="subscript"/>
        </w:rPr>
        <w:t>2</w:t>
      </w:r>
      <w:r w:rsidR="00F83754">
        <w:rPr>
          <w:b/>
          <w:bCs/>
        </w:rPr>
        <w:t xml:space="preserve"> en fonction de </w:t>
      </w:r>
      <w:r w:rsidR="00F83754">
        <w:rPr>
          <w:rFonts w:ascii="Symbol" w:hAnsi="Symbol"/>
          <w:b/>
          <w:bCs/>
        </w:rPr>
        <w:t></w:t>
      </w:r>
      <w:r w:rsidR="00F83754">
        <w:rPr>
          <w:b/>
          <w:bCs/>
          <w:vertAlign w:val="subscript"/>
        </w:rPr>
        <w:t>1</w:t>
      </w:r>
      <w:r w:rsidR="00F83754">
        <w:rPr>
          <w:b/>
          <w:bCs/>
        </w:rPr>
        <w:t>, a et b</w:t>
      </w:r>
      <w:r w:rsidR="00F83754">
        <w:rPr>
          <w:b/>
        </w:rPr>
        <w:t xml:space="preserve"> établie précédemment à la question 2.</w:t>
      </w:r>
    </w:p>
    <w:p w:rsidR="00872679" w:rsidRDefault="00872679" w:rsidP="00F83754"/>
    <w:p w:rsidR="00F83754" w:rsidRDefault="00872679" w:rsidP="00F83754">
      <w:r>
        <w:sym w:font="Symbol" w:char="F0B7"/>
      </w:r>
      <w:r>
        <w:t xml:space="preserve"> </w:t>
      </w:r>
      <w:r w:rsidR="00F83754">
        <w:t xml:space="preserve">On se propose de trouver </w:t>
      </w:r>
      <w:r w:rsidR="00F83754">
        <w:rPr>
          <w:rFonts w:ascii="Symbol" w:hAnsi="Symbol"/>
          <w:b/>
          <w:bCs/>
        </w:rPr>
        <w:t></w:t>
      </w:r>
      <w:r w:rsidR="00F83754">
        <w:rPr>
          <w:b/>
          <w:bCs/>
          <w:vertAlign w:val="subscript"/>
        </w:rPr>
        <w:t>2</w:t>
      </w:r>
      <w:r w:rsidR="00F83754">
        <w:t xml:space="preserve"> résultant d'une étude du mécanisme de direction schématisé ci-dessus et de comparer ensuite les résultats trouvés à ceux donnée par la relation de la question 2.</w:t>
      </w:r>
    </w:p>
    <w:p w:rsidR="00F83754" w:rsidRDefault="00F83754" w:rsidP="00872679">
      <w:pPr>
        <w:pStyle w:val="Titre3"/>
      </w:pPr>
      <w:r>
        <w:t>Étude géométrique</w:t>
      </w:r>
    </w:p>
    <w:p w:rsidR="00872679" w:rsidRDefault="00872679" w:rsidP="00F83754">
      <w:pPr>
        <w:pStyle w:val="Paragraphedeliste"/>
        <w:numPr>
          <w:ilvl w:val="0"/>
          <w:numId w:val="28"/>
        </w:numPr>
        <w:rPr>
          <w:b/>
          <w:bCs/>
          <w:i/>
          <w:iCs/>
        </w:rPr>
      </w:pPr>
      <w:r>
        <w:t>Créer</w:t>
      </w:r>
      <w:r w:rsidR="00F83754">
        <w:t xml:space="preserve"> un dossier au nom de votre binôme dans </w:t>
      </w:r>
      <w:r w:rsidR="00F83754" w:rsidRPr="00872679">
        <w:rPr>
          <w:b/>
          <w:bCs/>
          <w:i/>
          <w:iCs/>
        </w:rPr>
        <w:t xml:space="preserve">mes documents / PTSI </w:t>
      </w:r>
      <w:r w:rsidR="00F83754">
        <w:t xml:space="preserve">(par exemple </w:t>
      </w:r>
      <w:r w:rsidR="00F83754" w:rsidRPr="00872679">
        <w:rPr>
          <w:b/>
          <w:bCs/>
          <w:i/>
          <w:iCs/>
        </w:rPr>
        <w:t>Dupont Durand).</w:t>
      </w:r>
    </w:p>
    <w:p w:rsidR="00F83754" w:rsidRPr="00872679" w:rsidRDefault="00872679" w:rsidP="00F83754">
      <w:pPr>
        <w:pStyle w:val="Paragraphedeliste"/>
        <w:numPr>
          <w:ilvl w:val="0"/>
          <w:numId w:val="28"/>
        </w:numPr>
        <w:rPr>
          <w:b/>
          <w:bCs/>
          <w:i/>
          <w:iCs/>
        </w:rPr>
      </w:pPr>
      <w:r>
        <w:rPr>
          <w:bCs/>
          <w:iCs/>
        </w:rPr>
        <w:t>Copier les fichiers du serveur « EPTSI/SII/</w:t>
      </w:r>
      <w:proofErr w:type="spellStart"/>
      <w:r>
        <w:rPr>
          <w:bCs/>
          <w:iCs/>
        </w:rPr>
        <w:t>Serie</w:t>
      </w:r>
      <w:proofErr w:type="spellEnd"/>
      <w:r>
        <w:rPr>
          <w:bCs/>
          <w:iCs/>
        </w:rPr>
        <w:t>-9</w:t>
      </w:r>
      <w:r w:rsidR="00F83754" w:rsidRPr="00872679">
        <w:rPr>
          <w:bCs/>
          <w:iCs/>
        </w:rPr>
        <w:t xml:space="preserve"> dans votre dossier.</w:t>
      </w:r>
    </w:p>
    <w:p w:rsidR="00872679" w:rsidRDefault="00872679" w:rsidP="00F83754"/>
    <w:p w:rsidR="00F83754" w:rsidRPr="00E42526" w:rsidRDefault="00872679" w:rsidP="00F83754">
      <w:r>
        <w:sym w:font="Symbol" w:char="F0B7"/>
      </w:r>
      <w:r>
        <w:t xml:space="preserve"> L'étude géométrique se fait sous</w:t>
      </w:r>
      <w:r w:rsidR="00F83754">
        <w:t xml:space="preserve"> </w:t>
      </w:r>
      <w:proofErr w:type="spellStart"/>
      <w:r w:rsidR="00F83754" w:rsidRPr="00E42526">
        <w:rPr>
          <w:b/>
        </w:rPr>
        <w:t>SolidWorks</w:t>
      </w:r>
      <w:proofErr w:type="spellEnd"/>
      <w:r w:rsidR="00F83754">
        <w:t>.</w:t>
      </w:r>
    </w:p>
    <w:p w:rsidR="00F83754" w:rsidRDefault="00F83754" w:rsidP="00872679">
      <w:pPr>
        <w:pStyle w:val="Titre3"/>
      </w:pPr>
      <w:r>
        <w:t>Création de l'assemblage et de ses contraintes</w:t>
      </w:r>
    </w:p>
    <w:p w:rsidR="00872679" w:rsidRDefault="00F83754" w:rsidP="00F83754">
      <w:pPr>
        <w:pStyle w:val="Paragraphedeliste"/>
        <w:numPr>
          <w:ilvl w:val="0"/>
          <w:numId w:val="29"/>
        </w:numPr>
      </w:pPr>
      <w:r>
        <w:t xml:space="preserve">Lancer </w:t>
      </w:r>
      <w:proofErr w:type="spellStart"/>
      <w:r>
        <w:t>SolidWorks</w:t>
      </w:r>
      <w:proofErr w:type="spellEnd"/>
      <w:r>
        <w:t xml:space="preserve">, cliquez </w:t>
      </w:r>
      <w:r w:rsidRPr="00872679">
        <w:rPr>
          <w:b/>
          <w:bCs/>
          <w:i/>
          <w:iCs/>
        </w:rPr>
        <w:t>fichier</w:t>
      </w:r>
      <w:r>
        <w:t xml:space="preserve"> / </w:t>
      </w:r>
      <w:r w:rsidRPr="00872679">
        <w:rPr>
          <w:b/>
          <w:bCs/>
          <w:i/>
          <w:iCs/>
        </w:rPr>
        <w:t>nouveau</w:t>
      </w:r>
      <w:r>
        <w:t xml:space="preserve"> / </w:t>
      </w:r>
      <w:r w:rsidRPr="00872679">
        <w:rPr>
          <w:b/>
          <w:bCs/>
          <w:i/>
          <w:iCs/>
        </w:rPr>
        <w:t>assemblage</w:t>
      </w:r>
      <w:r>
        <w:t>.</w:t>
      </w:r>
    </w:p>
    <w:p w:rsidR="00872679" w:rsidRDefault="00872679" w:rsidP="00F83754">
      <w:pPr>
        <w:pStyle w:val="Paragraphedeliste"/>
        <w:numPr>
          <w:ilvl w:val="0"/>
          <w:numId w:val="29"/>
        </w:numPr>
      </w:pPr>
      <w:r>
        <w:t>Insérer</w:t>
      </w:r>
      <w:r w:rsidR="00F83754">
        <w:t xml:space="preserve"> dans l'assemblage les pièces disponibles dans le </w:t>
      </w:r>
      <w:r w:rsidR="00F83754" w:rsidRPr="00872679">
        <w:rPr>
          <w:rStyle w:val="Titre9Car"/>
        </w:rPr>
        <w:t>dossier train avant</w:t>
      </w:r>
      <w:r>
        <w:t xml:space="preserve"> </w:t>
      </w:r>
      <w:r w:rsidR="00F83754">
        <w:t xml:space="preserve"> fourni de manière à former le mécanisme de direction.</w:t>
      </w:r>
    </w:p>
    <w:p w:rsidR="00872679" w:rsidRDefault="00872679" w:rsidP="00F83754">
      <w:pPr>
        <w:pStyle w:val="Paragraphedeliste"/>
        <w:numPr>
          <w:ilvl w:val="0"/>
          <w:numId w:val="29"/>
        </w:numPr>
      </w:pPr>
      <w:r>
        <w:t>Insérer</w:t>
      </w:r>
      <w:r w:rsidR="00F83754">
        <w:t xml:space="preserve"> les contraintes nécessaires pour un fonctionnement correct.</w:t>
      </w:r>
    </w:p>
    <w:p w:rsidR="00F83754" w:rsidRDefault="00872679" w:rsidP="00F83754">
      <w:pPr>
        <w:pStyle w:val="Paragraphedeliste"/>
        <w:numPr>
          <w:ilvl w:val="0"/>
          <w:numId w:val="29"/>
        </w:numPr>
      </w:pPr>
      <w:r>
        <w:t>Orienter</w:t>
      </w:r>
      <w:r w:rsidR="00F83754">
        <w:t xml:space="preserve"> les axes de roues de façon à ce que la voiture aille en ligne droite. Le résultat doit être celui-ci.</w:t>
      </w:r>
    </w:p>
    <w:p w:rsidR="00F83754" w:rsidRDefault="00F83754" w:rsidP="00F83754"/>
    <w:p w:rsidR="00F83754" w:rsidRDefault="00F83754" w:rsidP="00F83754">
      <w:pPr>
        <w:jc w:val="center"/>
      </w:pPr>
      <w:r>
        <w:rPr>
          <w:noProof/>
          <w:lang w:eastAsia="fr-FR" w:bidi="ar-SA"/>
        </w:rPr>
        <w:drawing>
          <wp:inline distT="0" distB="0" distL="0" distR="0">
            <wp:extent cx="3331210" cy="2286000"/>
            <wp:effectExtent l="19050" t="0" r="2540" b="0"/>
            <wp:docPr id="27" name="Image 27" descr="tr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ain1"/>
                    <pic:cNvPicPr>
                      <a:picLocks noChangeAspect="1" noChangeArrowheads="1"/>
                    </pic:cNvPicPr>
                  </pic:nvPicPr>
                  <pic:blipFill>
                    <a:blip r:embed="rId38" cstate="print"/>
                    <a:srcRect t="18555" b="12479"/>
                    <a:stretch>
                      <a:fillRect/>
                    </a:stretch>
                  </pic:blipFill>
                  <pic:spPr bwMode="auto">
                    <a:xfrm>
                      <a:off x="0" y="0"/>
                      <a:ext cx="3331210" cy="2286000"/>
                    </a:xfrm>
                    <a:prstGeom prst="rect">
                      <a:avLst/>
                    </a:prstGeom>
                    <a:noFill/>
                    <a:ln w="9525">
                      <a:noFill/>
                      <a:miter lim="800000"/>
                      <a:headEnd/>
                      <a:tailEnd/>
                    </a:ln>
                  </pic:spPr>
                </pic:pic>
              </a:graphicData>
            </a:graphic>
          </wp:inline>
        </w:drawing>
      </w:r>
    </w:p>
    <w:p w:rsidR="00F83754" w:rsidRDefault="00F83754" w:rsidP="00F83754">
      <w:pPr>
        <w:pStyle w:val="En-tte"/>
        <w:tabs>
          <w:tab w:val="clear" w:pos="4536"/>
          <w:tab w:val="clear" w:pos="9072"/>
        </w:tabs>
      </w:pPr>
    </w:p>
    <w:p w:rsidR="00F83754" w:rsidRDefault="00AD7068" w:rsidP="00EA668B">
      <w:pPr>
        <w:pStyle w:val="Titre3"/>
      </w:pPr>
      <w:r>
        <w:t>Utilisation de méca 3D</w:t>
      </w:r>
    </w:p>
    <w:p w:rsidR="00AD7068" w:rsidRDefault="00AD7068" w:rsidP="00AD7068">
      <w:pPr>
        <w:pStyle w:val="Titre4"/>
        <w:rPr>
          <w:lang w:eastAsia="fr-FR"/>
        </w:rPr>
      </w:pPr>
      <w:r>
        <w:rPr>
          <w:lang w:eastAsia="fr-FR"/>
        </w:rPr>
        <w:t>Création des liaisons</w:t>
      </w:r>
    </w:p>
    <w:p w:rsidR="00AD7068" w:rsidRDefault="00AD7068" w:rsidP="00AD7068">
      <w:pPr>
        <w:rPr>
          <w:lang w:eastAsia="fr-FR"/>
        </w:rPr>
      </w:pPr>
      <w:r>
        <w:rPr>
          <w:lang w:eastAsia="fr-FR"/>
        </w:rPr>
        <w:sym w:font="Symbol" w:char="F0B7"/>
      </w:r>
      <w:r>
        <w:rPr>
          <w:lang w:eastAsia="fr-FR"/>
        </w:rPr>
        <w:t xml:space="preserve"> En réalisant un clic droit sur liaisons dans le menu Méca3d, ajouter les différentes liaisons. Pour cela :</w:t>
      </w:r>
    </w:p>
    <w:p w:rsidR="00AD7068" w:rsidRDefault="00AD7068" w:rsidP="00AD7068">
      <w:pPr>
        <w:pStyle w:val="Paragraphedeliste"/>
        <w:numPr>
          <w:ilvl w:val="0"/>
          <w:numId w:val="35"/>
        </w:numPr>
        <w:rPr>
          <w:lang w:eastAsia="fr-FR"/>
        </w:rPr>
      </w:pPr>
      <w:r>
        <w:rPr>
          <w:lang w:eastAsia="fr-FR"/>
        </w:rPr>
        <w:t>Sélectionner la liaison</w:t>
      </w:r>
    </w:p>
    <w:p w:rsidR="00AD7068" w:rsidRDefault="00AD7068" w:rsidP="00AD7068">
      <w:pPr>
        <w:pStyle w:val="Paragraphedeliste"/>
        <w:numPr>
          <w:ilvl w:val="0"/>
          <w:numId w:val="35"/>
        </w:numPr>
        <w:rPr>
          <w:lang w:eastAsia="fr-FR"/>
        </w:rPr>
      </w:pPr>
      <w:r>
        <w:rPr>
          <w:lang w:eastAsia="fr-FR"/>
        </w:rPr>
        <w:t>Sélectionner les 2 pièces puis cliquer sur suivant</w:t>
      </w:r>
    </w:p>
    <w:p w:rsidR="00AD7068" w:rsidRDefault="00AD7068" w:rsidP="00AD7068">
      <w:pPr>
        <w:pStyle w:val="Paragraphedeliste"/>
        <w:numPr>
          <w:ilvl w:val="0"/>
          <w:numId w:val="35"/>
        </w:numPr>
        <w:rPr>
          <w:lang w:eastAsia="fr-FR"/>
        </w:rPr>
      </w:pPr>
      <w:r>
        <w:rPr>
          <w:lang w:eastAsia="fr-FR"/>
        </w:rPr>
        <w:t>Sélectionner la contrainte (apparition d’un drapeau vert) et cliquer sur terminer.</w:t>
      </w:r>
    </w:p>
    <w:p w:rsidR="00AD7068" w:rsidRDefault="00AD7068" w:rsidP="00AD7068">
      <w:pPr>
        <w:rPr>
          <w:lang w:eastAsia="fr-FR"/>
        </w:rPr>
      </w:pPr>
    </w:p>
    <w:p w:rsidR="00AD7068" w:rsidRDefault="00AD7068" w:rsidP="00AD7068">
      <w:pPr>
        <w:ind w:left="45"/>
        <w:jc w:val="center"/>
        <w:rPr>
          <w:lang w:eastAsia="fr-FR"/>
        </w:rPr>
      </w:pPr>
    </w:p>
    <w:p w:rsidR="00AD7068" w:rsidRPr="00BB1F10" w:rsidRDefault="00AD7068" w:rsidP="00AD7068">
      <w:pPr>
        <w:pStyle w:val="Paragraphedeliste"/>
        <w:ind w:left="405"/>
        <w:rPr>
          <w:lang w:eastAsia="fr-FR"/>
        </w:rPr>
      </w:pPr>
    </w:p>
    <w:p w:rsidR="00AD7068" w:rsidRDefault="00AD7068" w:rsidP="00AD7068">
      <w:pPr>
        <w:pStyle w:val="Titre4"/>
        <w:rPr>
          <w:lang w:eastAsia="fr-FR"/>
        </w:rPr>
        <w:sectPr w:rsidR="00AD7068" w:rsidSect="006334A5">
          <w:pgSz w:w="11907" w:h="16840" w:code="9"/>
          <w:pgMar w:top="720" w:right="720" w:bottom="720" w:left="720" w:header="720" w:footer="720" w:gutter="0"/>
          <w:cols w:space="720"/>
          <w:docGrid w:linePitch="299"/>
        </w:sectPr>
      </w:pPr>
    </w:p>
    <w:p w:rsidR="00AD7068" w:rsidRDefault="00AD7068" w:rsidP="00AD7068">
      <w:pPr>
        <w:pStyle w:val="Titre4"/>
        <w:rPr>
          <w:lang w:eastAsia="fr-FR"/>
        </w:rPr>
      </w:pPr>
      <w:r>
        <w:rPr>
          <w:lang w:eastAsia="fr-FR"/>
        </w:rPr>
        <w:lastRenderedPageBreak/>
        <w:t>Analyse et Calcul</w:t>
      </w:r>
    </w:p>
    <w:p w:rsidR="00AD7068" w:rsidRDefault="00AD7068" w:rsidP="00AD7068">
      <w:pPr>
        <w:pStyle w:val="Paragraphedeliste"/>
        <w:numPr>
          <w:ilvl w:val="0"/>
          <w:numId w:val="32"/>
        </w:numPr>
        <w:rPr>
          <w:lang w:eastAsia="fr-FR"/>
        </w:rPr>
      </w:pPr>
      <w:r>
        <w:rPr>
          <w:lang w:eastAsia="fr-FR"/>
        </w:rPr>
        <w:t>Cliquer droit sur Analyse puis clic sur graphe de structure. Vérifier ainsi que le graphe de structure est bien conforme à vos choix de modélisation.</w:t>
      </w:r>
    </w:p>
    <w:p w:rsidR="00AD7068" w:rsidRDefault="00AD7068" w:rsidP="00AD7068">
      <w:pPr>
        <w:pStyle w:val="Paragraphedeliste"/>
        <w:ind w:left="360"/>
        <w:jc w:val="center"/>
        <w:rPr>
          <w:lang w:eastAsia="fr-FR"/>
        </w:rPr>
      </w:pPr>
      <w:r>
        <w:rPr>
          <w:noProof/>
          <w:lang w:eastAsia="fr-FR" w:bidi="ar-SA"/>
        </w:rPr>
        <w:drawing>
          <wp:inline distT="0" distB="0" distL="0" distR="0">
            <wp:extent cx="2517140" cy="772795"/>
            <wp:effectExtent l="19050" t="0" r="0" b="0"/>
            <wp:docPr id="7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7140" cy="772795"/>
                    </a:xfrm>
                    <a:prstGeom prst="rect">
                      <a:avLst/>
                    </a:prstGeom>
                  </pic:spPr>
                </pic:pic>
              </a:graphicData>
            </a:graphic>
          </wp:inline>
        </w:drawing>
      </w:r>
    </w:p>
    <w:p w:rsidR="00AD7068" w:rsidRDefault="00AD7068" w:rsidP="00AD7068">
      <w:pPr>
        <w:pStyle w:val="Paragraphedeliste"/>
        <w:numPr>
          <w:ilvl w:val="0"/>
          <w:numId w:val="32"/>
        </w:numPr>
        <w:rPr>
          <w:lang w:eastAsia="fr-FR"/>
        </w:rPr>
      </w:pPr>
      <w:r>
        <w:rPr>
          <w:lang w:eastAsia="fr-FR"/>
        </w:rPr>
        <w:t>Clic droit sur Analyse</w:t>
      </w:r>
    </w:p>
    <w:p w:rsidR="00AD7068" w:rsidRDefault="00AD7068" w:rsidP="00AD7068">
      <w:pPr>
        <w:pStyle w:val="Paragraphedeliste"/>
        <w:numPr>
          <w:ilvl w:val="0"/>
          <w:numId w:val="32"/>
        </w:numPr>
        <w:rPr>
          <w:lang w:eastAsia="fr-FR"/>
        </w:rPr>
      </w:pPr>
      <w:r>
        <w:rPr>
          <w:lang w:eastAsia="fr-FR"/>
        </w:rPr>
        <w:t>Sélectionner calcul mécanique</w:t>
      </w:r>
    </w:p>
    <w:p w:rsidR="00AD7068" w:rsidRDefault="00AD7068" w:rsidP="00AD7068">
      <w:pPr>
        <w:pStyle w:val="Paragraphedeliste"/>
        <w:numPr>
          <w:ilvl w:val="0"/>
          <w:numId w:val="32"/>
        </w:numPr>
        <w:rPr>
          <w:lang w:eastAsia="fr-FR"/>
        </w:rPr>
      </w:pPr>
      <w:r>
        <w:rPr>
          <w:lang w:eastAsia="fr-FR"/>
        </w:rPr>
        <w:t>Puis sur suivant.</w:t>
      </w:r>
    </w:p>
    <w:p w:rsidR="00AD7068" w:rsidRDefault="00AD7068" w:rsidP="00AD7068">
      <w:pPr>
        <w:pStyle w:val="Paragraphedeliste"/>
        <w:numPr>
          <w:ilvl w:val="0"/>
          <w:numId w:val="32"/>
        </w:numPr>
        <w:rPr>
          <w:lang w:eastAsia="fr-FR"/>
        </w:rPr>
      </w:pPr>
      <w:r>
        <w:rPr>
          <w:lang w:eastAsia="fr-FR"/>
        </w:rPr>
        <w:t>Dans la liste des liaisons, sélectionner la liaison entre l’arbre moteur et le bâti.</w:t>
      </w:r>
    </w:p>
    <w:p w:rsidR="00AD7068" w:rsidRDefault="00AD7068" w:rsidP="00AD7068">
      <w:pPr>
        <w:pStyle w:val="Paragraphedeliste"/>
        <w:numPr>
          <w:ilvl w:val="0"/>
          <w:numId w:val="32"/>
        </w:numPr>
        <w:rPr>
          <w:lang w:eastAsia="fr-FR"/>
        </w:rPr>
      </w:pPr>
      <w:r>
        <w:rPr>
          <w:lang w:eastAsia="fr-FR"/>
        </w:rPr>
        <w:t>Laisser à zéro la seconde liaison.</w:t>
      </w:r>
    </w:p>
    <w:p w:rsidR="00AD7068" w:rsidRDefault="00AD7068" w:rsidP="00AD7068">
      <w:pPr>
        <w:pStyle w:val="Paragraphedeliste"/>
        <w:numPr>
          <w:ilvl w:val="0"/>
          <w:numId w:val="32"/>
        </w:numPr>
        <w:rPr>
          <w:lang w:eastAsia="fr-FR"/>
        </w:rPr>
      </w:pPr>
      <w:r>
        <w:rPr>
          <w:lang w:eastAsia="fr-FR"/>
        </w:rPr>
        <w:t xml:space="preserve">Renseigner 1500 tr/min pour la vitesse de rotation. </w:t>
      </w:r>
    </w:p>
    <w:p w:rsidR="00AD7068" w:rsidRDefault="00AD7068" w:rsidP="00AD7068">
      <w:pPr>
        <w:pStyle w:val="Paragraphedeliste"/>
        <w:numPr>
          <w:ilvl w:val="0"/>
          <w:numId w:val="32"/>
        </w:numPr>
        <w:rPr>
          <w:lang w:eastAsia="fr-FR"/>
        </w:rPr>
      </w:pPr>
      <w:r>
        <w:rPr>
          <w:lang w:eastAsia="fr-FR"/>
        </w:rPr>
        <w:t>Renseigner 100 pour le nombre positions</w:t>
      </w:r>
    </w:p>
    <w:p w:rsidR="00AD7068" w:rsidRDefault="00AD7068" w:rsidP="00AD7068">
      <w:pPr>
        <w:pStyle w:val="Paragraphedeliste"/>
        <w:numPr>
          <w:ilvl w:val="0"/>
          <w:numId w:val="32"/>
        </w:numPr>
        <w:rPr>
          <w:lang w:eastAsia="fr-FR"/>
        </w:rPr>
      </w:pPr>
      <w:r>
        <w:rPr>
          <w:lang w:eastAsia="fr-FR"/>
        </w:rPr>
        <w:t>Renseigner 0,04 seconde pour un tour complet</w:t>
      </w:r>
    </w:p>
    <w:p w:rsidR="00AD7068" w:rsidRDefault="00AD7068" w:rsidP="00AD7068">
      <w:pPr>
        <w:pStyle w:val="Paragraphedeliste"/>
        <w:numPr>
          <w:ilvl w:val="0"/>
          <w:numId w:val="32"/>
        </w:numPr>
        <w:rPr>
          <w:lang w:eastAsia="fr-FR"/>
        </w:rPr>
      </w:pPr>
      <w:r>
        <w:rPr>
          <w:lang w:eastAsia="fr-FR"/>
        </w:rPr>
        <w:t>Lancer le calcul</w:t>
      </w:r>
    </w:p>
    <w:p w:rsidR="00AD7068" w:rsidRDefault="00AD7068" w:rsidP="00AD7068">
      <w:pPr>
        <w:pStyle w:val="Paragraphedeliste"/>
        <w:numPr>
          <w:ilvl w:val="0"/>
          <w:numId w:val="32"/>
        </w:numPr>
        <w:rPr>
          <w:lang w:eastAsia="fr-FR"/>
        </w:rPr>
      </w:pPr>
      <w:r>
        <w:rPr>
          <w:lang w:eastAsia="fr-FR"/>
        </w:rPr>
        <w:t>Cliquer sur fin.</w:t>
      </w:r>
    </w:p>
    <w:p w:rsidR="00AD7068" w:rsidRDefault="00AD7068" w:rsidP="00AD7068">
      <w:pPr>
        <w:ind w:left="1080"/>
        <w:jc w:val="center"/>
        <w:rPr>
          <w:lang w:eastAsia="fr-FR"/>
        </w:rPr>
      </w:pPr>
      <w:r w:rsidRPr="00AD7068">
        <w:rPr>
          <w:noProof/>
          <w:lang w:eastAsia="fr-FR" w:bidi="ar-SA"/>
        </w:rPr>
        <w:drawing>
          <wp:inline distT="0" distB="0" distL="0" distR="0">
            <wp:extent cx="2452370" cy="1501775"/>
            <wp:effectExtent l="19050" t="0" r="5080" b="0"/>
            <wp:docPr id="7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52370" cy="1501775"/>
                    </a:xfrm>
                    <a:prstGeom prst="rect">
                      <a:avLst/>
                    </a:prstGeom>
                  </pic:spPr>
                </pic:pic>
              </a:graphicData>
            </a:graphic>
          </wp:inline>
        </w:drawing>
      </w:r>
    </w:p>
    <w:p w:rsidR="00AD7068" w:rsidRDefault="00AD7068" w:rsidP="00AD7068">
      <w:pPr>
        <w:rPr>
          <w:lang w:eastAsia="fr-FR"/>
        </w:rPr>
      </w:pPr>
    </w:p>
    <w:p w:rsidR="00AD7068" w:rsidRPr="00246746" w:rsidRDefault="00AD7068" w:rsidP="00AD7068">
      <w:pPr>
        <w:rPr>
          <w:lang w:eastAsia="fr-FR"/>
        </w:rPr>
      </w:pPr>
    </w:p>
    <w:p w:rsidR="00AD7068" w:rsidRDefault="00AD7068" w:rsidP="00AD7068">
      <w:pPr>
        <w:pStyle w:val="Titre4"/>
        <w:rPr>
          <w:lang w:eastAsia="fr-FR"/>
        </w:rPr>
      </w:pPr>
      <w:r w:rsidRPr="00497759">
        <w:rPr>
          <w:noProof/>
          <w:lang w:eastAsia="fr-FR" w:bidi="ar-SA"/>
        </w:rPr>
        <w:drawing>
          <wp:anchor distT="0" distB="0" distL="114300" distR="114300" simplePos="0" relativeHeight="251692032" behindDoc="0" locked="0" layoutInCell="1" allowOverlap="1">
            <wp:simplePos x="0" y="0"/>
            <wp:positionH relativeFrom="column">
              <wp:posOffset>3679190</wp:posOffset>
            </wp:positionH>
            <wp:positionV relativeFrom="paragraph">
              <wp:posOffset>163830</wp:posOffset>
            </wp:positionV>
            <wp:extent cx="2955290" cy="1173480"/>
            <wp:effectExtent l="19050" t="0" r="0" b="0"/>
            <wp:wrapSquare wrapText="bothSides"/>
            <wp:docPr id="7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5290" cy="1173480"/>
                    </a:xfrm>
                    <a:prstGeom prst="rect">
                      <a:avLst/>
                    </a:prstGeom>
                  </pic:spPr>
                </pic:pic>
              </a:graphicData>
            </a:graphic>
          </wp:anchor>
        </w:drawing>
      </w:r>
      <w:r>
        <w:rPr>
          <w:lang w:eastAsia="fr-FR"/>
        </w:rPr>
        <w:t>Simulation des mouvements</w:t>
      </w:r>
    </w:p>
    <w:p w:rsidR="00AD7068" w:rsidRDefault="00AD7068" w:rsidP="00AD7068">
      <w:pPr>
        <w:pStyle w:val="Paragraphedeliste"/>
        <w:numPr>
          <w:ilvl w:val="0"/>
          <w:numId w:val="31"/>
        </w:numPr>
        <w:rPr>
          <w:lang w:eastAsia="fr-FR"/>
        </w:rPr>
      </w:pPr>
      <w:r>
        <w:rPr>
          <w:lang w:eastAsia="fr-FR"/>
        </w:rPr>
        <w:t xml:space="preserve">Visualiser le résultat en simulant le fonctionnement de la pompe. Pour cela : </w:t>
      </w:r>
    </w:p>
    <w:p w:rsidR="00AD7068" w:rsidRDefault="00AD7068" w:rsidP="00AD7068">
      <w:pPr>
        <w:pStyle w:val="Paragraphedeliste"/>
        <w:numPr>
          <w:ilvl w:val="1"/>
          <w:numId w:val="31"/>
        </w:numPr>
        <w:rPr>
          <w:lang w:eastAsia="fr-FR"/>
        </w:rPr>
      </w:pPr>
      <w:r>
        <w:rPr>
          <w:lang w:eastAsia="fr-FR"/>
        </w:rPr>
        <w:t>Clic droit sur résultats</w:t>
      </w:r>
    </w:p>
    <w:p w:rsidR="00AD7068" w:rsidRDefault="00AD7068" w:rsidP="00AD7068">
      <w:pPr>
        <w:pStyle w:val="Paragraphedeliste"/>
        <w:numPr>
          <w:ilvl w:val="1"/>
          <w:numId w:val="31"/>
        </w:numPr>
        <w:rPr>
          <w:lang w:eastAsia="fr-FR"/>
        </w:rPr>
      </w:pPr>
      <w:r>
        <w:rPr>
          <w:lang w:eastAsia="fr-FR"/>
        </w:rPr>
        <w:t>Simulation …</w:t>
      </w:r>
    </w:p>
    <w:p w:rsidR="00AD7068" w:rsidRDefault="00AD7068" w:rsidP="00AD7068">
      <w:pPr>
        <w:pStyle w:val="Paragraphedeliste"/>
        <w:numPr>
          <w:ilvl w:val="1"/>
          <w:numId w:val="31"/>
        </w:numPr>
        <w:rPr>
          <w:lang w:eastAsia="fr-FR"/>
        </w:rPr>
      </w:pPr>
      <w:r>
        <w:rPr>
          <w:lang w:eastAsia="fr-FR"/>
        </w:rPr>
        <w:t>« Play » pour lancer la simulation.</w:t>
      </w:r>
    </w:p>
    <w:p w:rsidR="00AD7068" w:rsidRDefault="00AD7068" w:rsidP="00AD7068">
      <w:pPr>
        <w:rPr>
          <w:lang w:eastAsia="fr-FR"/>
        </w:rPr>
      </w:pPr>
    </w:p>
    <w:p w:rsidR="00AD7068" w:rsidRPr="000840DA" w:rsidRDefault="00AD7068" w:rsidP="00AD7068">
      <w:pPr>
        <w:rPr>
          <w:lang w:eastAsia="fr-FR"/>
        </w:rPr>
      </w:pPr>
    </w:p>
    <w:p w:rsidR="00AD7068" w:rsidRDefault="00AD7068" w:rsidP="00AD7068">
      <w:pPr>
        <w:pStyle w:val="Titre4"/>
        <w:rPr>
          <w:lang w:eastAsia="fr-FR"/>
        </w:rPr>
      </w:pPr>
      <w:r>
        <w:rPr>
          <w:lang w:eastAsia="fr-FR"/>
        </w:rPr>
        <w:t>Courbes de trajectoires, vitesses et accélérations</w:t>
      </w:r>
    </w:p>
    <w:p w:rsidR="00AD7068" w:rsidRDefault="00AD7068" w:rsidP="00AD7068">
      <w:pPr>
        <w:pStyle w:val="Paragraphedeliste"/>
        <w:numPr>
          <w:ilvl w:val="0"/>
          <w:numId w:val="36"/>
        </w:numPr>
        <w:rPr>
          <w:lang w:eastAsia="fr-FR"/>
        </w:rPr>
      </w:pPr>
      <w:r>
        <w:rPr>
          <w:lang w:eastAsia="fr-FR"/>
        </w:rPr>
        <w:t xml:space="preserve">Plusieurs types d’affichages sont possibles. </w:t>
      </w:r>
    </w:p>
    <w:p w:rsidR="00AD7068" w:rsidRDefault="008C68CB" w:rsidP="00AD7068">
      <w:pPr>
        <w:pStyle w:val="Paragraphedeliste"/>
        <w:numPr>
          <w:ilvl w:val="0"/>
          <w:numId w:val="33"/>
        </w:numPr>
        <w:rPr>
          <w:lang w:eastAsia="fr-FR"/>
        </w:rPr>
      </w:pPr>
      <w:r>
        <w:rPr>
          <w:noProof/>
          <w:lang w:eastAsia="fr-FR" w:bidi="ar-SA"/>
        </w:rPr>
        <w:drawing>
          <wp:anchor distT="0" distB="0" distL="114300" distR="114300" simplePos="0" relativeHeight="251693056" behindDoc="0" locked="0" layoutInCell="1" allowOverlap="1">
            <wp:simplePos x="0" y="0"/>
            <wp:positionH relativeFrom="column">
              <wp:posOffset>4386580</wp:posOffset>
            </wp:positionH>
            <wp:positionV relativeFrom="paragraph">
              <wp:posOffset>75565</wp:posOffset>
            </wp:positionV>
            <wp:extent cx="1862455" cy="1524000"/>
            <wp:effectExtent l="19050" t="0" r="4445" b="0"/>
            <wp:wrapSquare wrapText="bothSides"/>
            <wp:docPr id="7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62455" cy="1524000"/>
                    </a:xfrm>
                    <a:prstGeom prst="rect">
                      <a:avLst/>
                    </a:prstGeom>
                  </pic:spPr>
                </pic:pic>
              </a:graphicData>
            </a:graphic>
          </wp:anchor>
        </w:drawing>
      </w:r>
      <w:r w:rsidR="00AD7068">
        <w:rPr>
          <w:lang w:eastAsia="fr-FR"/>
        </w:rPr>
        <w:t>Faire un clic droit sur Courbes</w:t>
      </w:r>
    </w:p>
    <w:p w:rsidR="00AD7068" w:rsidRDefault="00AD7068" w:rsidP="00AD7068">
      <w:pPr>
        <w:pStyle w:val="Paragraphedeliste"/>
        <w:numPr>
          <w:ilvl w:val="0"/>
          <w:numId w:val="33"/>
        </w:numPr>
        <w:rPr>
          <w:lang w:eastAsia="fr-FR"/>
        </w:rPr>
      </w:pPr>
      <w:r>
        <w:rPr>
          <w:lang w:eastAsia="fr-FR"/>
        </w:rPr>
        <w:t>Ajouter Simples</w:t>
      </w:r>
    </w:p>
    <w:p w:rsidR="00AD7068" w:rsidRDefault="00AD7068" w:rsidP="00AD7068">
      <w:pPr>
        <w:pStyle w:val="Paragraphedeliste"/>
        <w:numPr>
          <w:ilvl w:val="0"/>
          <w:numId w:val="33"/>
        </w:numPr>
        <w:rPr>
          <w:lang w:eastAsia="fr-FR"/>
        </w:rPr>
      </w:pPr>
      <w:r>
        <w:rPr>
          <w:lang w:eastAsia="fr-FR"/>
        </w:rPr>
        <w:t>La référence doit être l’ensemble fixe.</w:t>
      </w:r>
    </w:p>
    <w:p w:rsidR="00AD7068" w:rsidRDefault="00AD7068" w:rsidP="00AD7068">
      <w:pPr>
        <w:pStyle w:val="Paragraphedeliste"/>
        <w:numPr>
          <w:ilvl w:val="0"/>
          <w:numId w:val="33"/>
        </w:numPr>
        <w:rPr>
          <w:lang w:eastAsia="fr-FR"/>
        </w:rPr>
      </w:pPr>
      <w:r>
        <w:rPr>
          <w:lang w:eastAsia="fr-FR"/>
        </w:rPr>
        <w:t>Choisir de tracer la vitesse suivant l’axe de déplacement du piston.</w:t>
      </w:r>
    </w:p>
    <w:p w:rsidR="00AD7068" w:rsidRDefault="00AD7068" w:rsidP="00AD7068">
      <w:pPr>
        <w:pStyle w:val="Titre4"/>
        <w:rPr>
          <w:lang w:eastAsia="fr-FR"/>
        </w:rPr>
      </w:pPr>
      <w:r>
        <w:rPr>
          <w:lang w:eastAsia="fr-FR"/>
        </w:rPr>
        <w:t>Visualisation des courbes sur Excel</w:t>
      </w:r>
    </w:p>
    <w:p w:rsidR="00AD7068" w:rsidRDefault="00AD7068" w:rsidP="00AD7068">
      <w:pPr>
        <w:pStyle w:val="Paragraphedeliste"/>
        <w:numPr>
          <w:ilvl w:val="0"/>
          <w:numId w:val="34"/>
        </w:numPr>
        <w:rPr>
          <w:lang w:eastAsia="fr-FR"/>
        </w:rPr>
      </w:pPr>
      <w:r>
        <w:rPr>
          <w:lang w:eastAsia="fr-FR"/>
        </w:rPr>
        <w:t xml:space="preserve">Afficher les courbes dans </w:t>
      </w:r>
      <w:proofErr w:type="spellStart"/>
      <w:r>
        <w:rPr>
          <w:lang w:eastAsia="fr-FR"/>
        </w:rPr>
        <w:t>Soldiworks</w:t>
      </w:r>
      <w:proofErr w:type="spellEnd"/>
    </w:p>
    <w:p w:rsidR="00AD7068" w:rsidRDefault="00AD7068" w:rsidP="00AD7068">
      <w:pPr>
        <w:pStyle w:val="Paragraphedeliste"/>
        <w:numPr>
          <w:ilvl w:val="0"/>
          <w:numId w:val="34"/>
        </w:numPr>
        <w:rPr>
          <w:lang w:eastAsia="fr-FR"/>
        </w:rPr>
      </w:pPr>
      <w:r>
        <w:rPr>
          <w:lang w:eastAsia="fr-FR"/>
        </w:rPr>
        <w:t xml:space="preserve">Clic droit sur le tableau de points </w:t>
      </w:r>
    </w:p>
    <w:p w:rsidR="00AD7068" w:rsidRDefault="00AD7068" w:rsidP="00AD7068">
      <w:pPr>
        <w:pStyle w:val="Paragraphedeliste"/>
        <w:numPr>
          <w:ilvl w:val="0"/>
          <w:numId w:val="34"/>
        </w:numPr>
        <w:rPr>
          <w:lang w:eastAsia="fr-FR"/>
        </w:rPr>
      </w:pPr>
      <w:r>
        <w:rPr>
          <w:lang w:eastAsia="fr-FR"/>
        </w:rPr>
        <w:t>Créer un rapport</w:t>
      </w:r>
    </w:p>
    <w:p w:rsidR="00AD7068" w:rsidRDefault="00AD7068" w:rsidP="00AD7068">
      <w:pPr>
        <w:pStyle w:val="Paragraphedeliste"/>
        <w:numPr>
          <w:ilvl w:val="0"/>
          <w:numId w:val="34"/>
        </w:numPr>
        <w:rPr>
          <w:lang w:eastAsia="fr-FR"/>
        </w:rPr>
      </w:pPr>
      <w:r>
        <w:rPr>
          <w:lang w:eastAsia="fr-FR"/>
        </w:rPr>
        <w:lastRenderedPageBreak/>
        <w:t>Un fichier s’ouvre dans Internet Explorer</w:t>
      </w:r>
    </w:p>
    <w:p w:rsidR="00AD7068" w:rsidRDefault="00AD7068" w:rsidP="00AD7068">
      <w:pPr>
        <w:pStyle w:val="Paragraphedeliste"/>
        <w:numPr>
          <w:ilvl w:val="0"/>
          <w:numId w:val="34"/>
        </w:numPr>
        <w:rPr>
          <w:lang w:eastAsia="fr-FR"/>
        </w:rPr>
      </w:pPr>
      <w:r>
        <w:rPr>
          <w:lang w:eastAsia="fr-FR"/>
        </w:rPr>
        <w:t>Sélectionner les données à l’aide de la souris</w:t>
      </w:r>
    </w:p>
    <w:p w:rsidR="00AD7068" w:rsidRDefault="00AD7068" w:rsidP="00AD7068">
      <w:pPr>
        <w:pStyle w:val="Paragraphedeliste"/>
        <w:numPr>
          <w:ilvl w:val="0"/>
          <w:numId w:val="34"/>
        </w:numPr>
        <w:rPr>
          <w:lang w:eastAsia="fr-FR"/>
        </w:rPr>
      </w:pPr>
      <w:r>
        <w:rPr>
          <w:lang w:eastAsia="fr-FR"/>
        </w:rPr>
        <w:t>Copier les points</w:t>
      </w:r>
    </w:p>
    <w:p w:rsidR="00AD7068" w:rsidRDefault="00AD7068" w:rsidP="00AD7068">
      <w:pPr>
        <w:pStyle w:val="Paragraphedeliste"/>
        <w:numPr>
          <w:ilvl w:val="0"/>
          <w:numId w:val="34"/>
        </w:numPr>
        <w:rPr>
          <w:lang w:eastAsia="fr-FR"/>
        </w:rPr>
      </w:pPr>
      <w:r>
        <w:rPr>
          <w:lang w:eastAsia="fr-FR"/>
        </w:rPr>
        <w:t>Coller dans Excel</w:t>
      </w:r>
    </w:p>
    <w:p w:rsidR="00AD7068" w:rsidRDefault="00AD7068" w:rsidP="00AD7068">
      <w:pPr>
        <w:pStyle w:val="Paragraphedeliste"/>
        <w:numPr>
          <w:ilvl w:val="0"/>
          <w:numId w:val="34"/>
        </w:numPr>
        <w:rPr>
          <w:lang w:eastAsia="fr-FR"/>
        </w:rPr>
      </w:pPr>
      <w:r>
        <w:rPr>
          <w:lang w:eastAsia="fr-FR"/>
        </w:rPr>
        <w:t>Remplacer les points par des virgules.</w:t>
      </w:r>
    </w:p>
    <w:p w:rsidR="00AD7068" w:rsidRDefault="00AD7068" w:rsidP="00AD7068">
      <w:pPr>
        <w:rPr>
          <w:lang w:eastAsia="fr-FR"/>
        </w:rPr>
      </w:pPr>
    </w:p>
    <w:p w:rsidR="00F83754" w:rsidRDefault="00AD7068" w:rsidP="00F83754">
      <w:pPr>
        <w:rPr>
          <w:lang w:eastAsia="fr-FR"/>
        </w:rPr>
      </w:pPr>
      <w:r>
        <w:rPr>
          <w:lang w:eastAsia="fr-FR"/>
        </w:rPr>
        <w:sym w:font="Symbol" w:char="F0B7"/>
      </w:r>
      <w:r>
        <w:rPr>
          <w:lang w:eastAsia="fr-FR"/>
        </w:rPr>
        <w:t xml:space="preserve"> Au final on obtiendra les courbes suivantes pour un angle d’inclinaison de la liaison pivot pilote de 35°.</w:t>
      </w:r>
    </w:p>
    <w:p w:rsidR="00F83754" w:rsidRDefault="00F83754" w:rsidP="00F83754">
      <w:pPr>
        <w:pStyle w:val="En-tte"/>
        <w:tabs>
          <w:tab w:val="clear" w:pos="4536"/>
          <w:tab w:val="clear" w:pos="9072"/>
        </w:tabs>
      </w:pPr>
    </w:p>
    <w:p w:rsidR="00F83754" w:rsidRDefault="00F83754" w:rsidP="00F83754">
      <w:pPr>
        <w:jc w:val="center"/>
      </w:pPr>
      <w:r>
        <w:rPr>
          <w:noProof/>
          <w:lang w:eastAsia="fr-FR" w:bidi="ar-SA"/>
        </w:rPr>
        <w:drawing>
          <wp:inline distT="0" distB="0" distL="0" distR="0">
            <wp:extent cx="4384766" cy="2770414"/>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l="21642" t="33896"/>
                    <a:stretch>
                      <a:fillRect/>
                    </a:stretch>
                  </pic:blipFill>
                  <pic:spPr bwMode="auto">
                    <a:xfrm>
                      <a:off x="0" y="0"/>
                      <a:ext cx="4384766" cy="2770414"/>
                    </a:xfrm>
                    <a:prstGeom prst="rect">
                      <a:avLst/>
                    </a:prstGeom>
                    <a:noFill/>
                    <a:ln w="9525">
                      <a:noFill/>
                      <a:miter lim="800000"/>
                      <a:headEnd/>
                      <a:tailEnd/>
                    </a:ln>
                  </pic:spPr>
                </pic:pic>
              </a:graphicData>
            </a:graphic>
          </wp:inline>
        </w:drawing>
      </w:r>
    </w:p>
    <w:p w:rsidR="00F83754" w:rsidRDefault="00F83754" w:rsidP="00F83754"/>
    <w:p w:rsidR="00F83754" w:rsidRDefault="00141195" w:rsidP="00141195">
      <w:pPr>
        <w:pStyle w:val="Titre9"/>
        <w:ind w:left="2835" w:right="2529"/>
      </w:pPr>
      <w:r>
        <w:t>Il faudra i</w:t>
      </w:r>
      <w:r w:rsidR="00F83754">
        <w:t>mprimez ces courbes.</w:t>
      </w:r>
    </w:p>
    <w:p w:rsidR="00141195" w:rsidRDefault="00141195" w:rsidP="00141195"/>
    <w:p w:rsidR="00F83754" w:rsidRDefault="00141195" w:rsidP="00141195">
      <w:pPr>
        <w:pStyle w:val="Titre6"/>
      </w:pPr>
      <w:r w:rsidRPr="00141195">
        <w:rPr>
          <w:sz w:val="24"/>
        </w:rPr>
        <w:sym w:font="Wingdings" w:char="F03F"/>
      </w:r>
      <w:r>
        <w:rPr>
          <w:b/>
          <w:sz w:val="24"/>
        </w:rPr>
        <w:t>3</w:t>
      </w:r>
      <w:r>
        <w:t xml:space="preserve"> Expliquer</w:t>
      </w:r>
      <w:r w:rsidR="00F83754">
        <w:t xml:space="preserve"> sur la sortie imprimante :</w:t>
      </w:r>
    </w:p>
    <w:p w:rsidR="00F83754" w:rsidRPr="00141195" w:rsidRDefault="00F83754" w:rsidP="00141195">
      <w:pPr>
        <w:pStyle w:val="Titre6"/>
        <w:numPr>
          <w:ilvl w:val="0"/>
          <w:numId w:val="37"/>
        </w:numPr>
      </w:pPr>
      <w:r w:rsidRPr="00141195">
        <w:t>Les valeurs en abscisse</w:t>
      </w:r>
    </w:p>
    <w:p w:rsidR="00F83754" w:rsidRPr="00141195" w:rsidRDefault="00F83754" w:rsidP="00141195">
      <w:pPr>
        <w:pStyle w:val="Titre6"/>
        <w:numPr>
          <w:ilvl w:val="0"/>
          <w:numId w:val="37"/>
        </w:numPr>
      </w:pPr>
      <w:r w:rsidRPr="00141195">
        <w:t>Les valeurs en ordonnée</w:t>
      </w:r>
    </w:p>
    <w:p w:rsidR="00F83754" w:rsidRPr="00141195" w:rsidRDefault="00F83754" w:rsidP="00141195">
      <w:pPr>
        <w:pStyle w:val="Titre6"/>
        <w:numPr>
          <w:ilvl w:val="0"/>
          <w:numId w:val="37"/>
        </w:numPr>
      </w:pPr>
      <w:r w:rsidRPr="00141195">
        <w:t>Où est la courbe de braquage de la roue droite</w:t>
      </w:r>
    </w:p>
    <w:p w:rsidR="00F83754" w:rsidRPr="00141195" w:rsidRDefault="00F83754" w:rsidP="00141195">
      <w:pPr>
        <w:pStyle w:val="Titre6"/>
        <w:numPr>
          <w:ilvl w:val="0"/>
          <w:numId w:val="37"/>
        </w:numPr>
      </w:pPr>
      <w:r w:rsidRPr="00141195">
        <w:t>Où est la courbe de braquage de la roue gauche</w:t>
      </w:r>
    </w:p>
    <w:p w:rsidR="00F83754" w:rsidRPr="00141195" w:rsidRDefault="00141195" w:rsidP="00141195">
      <w:pPr>
        <w:pStyle w:val="Titre6"/>
        <w:numPr>
          <w:ilvl w:val="0"/>
          <w:numId w:val="37"/>
        </w:numPr>
      </w:pPr>
      <w:r>
        <w:t>Où est la valeur de 35° utilisée</w:t>
      </w:r>
      <w:r w:rsidR="00F83754" w:rsidRPr="00141195">
        <w:t xml:space="preserve"> pour le calcul</w:t>
      </w:r>
    </w:p>
    <w:p w:rsidR="00F83754" w:rsidRDefault="00F83754" w:rsidP="00F83754"/>
    <w:p w:rsidR="00F83754" w:rsidRDefault="00141195" w:rsidP="00141195">
      <w:pPr>
        <w:pStyle w:val="Titre3"/>
      </w:pPr>
      <w:r>
        <w:t>Évaluation</w:t>
      </w:r>
      <w:r w:rsidR="00F83754">
        <w:t xml:space="preserve"> de la géométrie du train avant</w:t>
      </w:r>
    </w:p>
    <w:p w:rsidR="00F83754" w:rsidRDefault="00141195" w:rsidP="00F83754">
      <w:r>
        <w:sym w:font="Symbol" w:char="F0B7"/>
      </w:r>
      <w:r>
        <w:t xml:space="preserve"> </w:t>
      </w:r>
      <w:r w:rsidR="00F83754">
        <w:t xml:space="preserve">Le but de ce paragraphe est de comparer l'évolution du braquage de la roue gauche voulue, c'est à dire celle générée par la formule trouvée à la question 2 avec celle obtenue par le système de bielles étudié avec </w:t>
      </w:r>
      <w:proofErr w:type="spellStart"/>
      <w:r w:rsidR="00F83754">
        <w:t>SolidWorks</w:t>
      </w:r>
      <w:proofErr w:type="spellEnd"/>
      <w:r w:rsidR="00F83754">
        <w:t>.</w:t>
      </w:r>
    </w:p>
    <w:p w:rsidR="00F83754" w:rsidRDefault="00F83754" w:rsidP="00F83754"/>
    <w:p w:rsidR="00F83754" w:rsidRDefault="00141195" w:rsidP="00F83754">
      <w:r>
        <w:sym w:font="Symbol" w:char="F0B7"/>
      </w:r>
      <w:r>
        <w:t xml:space="preserve"> </w:t>
      </w:r>
      <w:r w:rsidR="00F83754">
        <w:t>Lancez le logiciel EXCEL.</w:t>
      </w:r>
    </w:p>
    <w:p w:rsidR="00141195" w:rsidRDefault="00141195" w:rsidP="00141195">
      <w:pPr>
        <w:pStyle w:val="Paragraphedeliste"/>
        <w:numPr>
          <w:ilvl w:val="0"/>
          <w:numId w:val="31"/>
        </w:numPr>
      </w:pPr>
      <w:r>
        <w:t xml:space="preserve">Utiliser les valeurs obtenues sous </w:t>
      </w:r>
      <w:proofErr w:type="spellStart"/>
      <w:r>
        <w:t>Solidworks</w:t>
      </w:r>
      <w:proofErr w:type="spellEnd"/>
    </w:p>
    <w:p w:rsidR="00141195" w:rsidRDefault="00141195" w:rsidP="00141195">
      <w:pPr>
        <w:pStyle w:val="Paragraphedeliste"/>
        <w:numPr>
          <w:ilvl w:val="0"/>
          <w:numId w:val="31"/>
        </w:numPr>
      </w:pPr>
      <w:r>
        <w:t xml:space="preserve">Utiliser les valeurs obtenues à l’aide de la question </w:t>
      </w:r>
      <w:r w:rsidRPr="00141195">
        <w:rPr>
          <w:b/>
        </w:rPr>
        <w:t>1</w:t>
      </w:r>
      <w:r>
        <w:t xml:space="preserve"> et de la question </w:t>
      </w:r>
      <w:r w:rsidRPr="00141195">
        <w:rPr>
          <w:b/>
        </w:rPr>
        <w:t>2</w:t>
      </w:r>
      <w:r>
        <w:t xml:space="preserve">. </w:t>
      </w:r>
    </w:p>
    <w:p w:rsidR="00141195" w:rsidRDefault="00141195" w:rsidP="00F83754"/>
    <w:p w:rsidR="00141195" w:rsidRDefault="00141195" w:rsidP="00141195">
      <w:pPr>
        <w:pStyle w:val="Titre6"/>
      </w:pPr>
      <w:r w:rsidRPr="00141195">
        <w:rPr>
          <w:sz w:val="24"/>
        </w:rPr>
        <w:sym w:font="Wingdings" w:char="F03F"/>
      </w:r>
      <w:r>
        <w:rPr>
          <w:b/>
          <w:sz w:val="24"/>
        </w:rPr>
        <w:t>4</w:t>
      </w:r>
      <w:r>
        <w:t xml:space="preserve"> Mettre en place l’écart entre les résultats du calcul est les résultats obtenus à l’aide de </w:t>
      </w:r>
      <w:proofErr w:type="spellStart"/>
      <w:r>
        <w:t>Solidworks</w:t>
      </w:r>
      <w:proofErr w:type="spellEnd"/>
      <w:r>
        <w:t>. Conclure !</w:t>
      </w:r>
    </w:p>
    <w:p w:rsidR="00141195" w:rsidRDefault="00141195" w:rsidP="00141195">
      <w:pPr>
        <w:pStyle w:val="Titre1"/>
        <w:sectPr w:rsidR="00141195" w:rsidSect="006334A5">
          <w:pgSz w:w="11907" w:h="16840" w:code="9"/>
          <w:pgMar w:top="720" w:right="720" w:bottom="720" w:left="720" w:header="720" w:footer="720" w:gutter="0"/>
          <w:cols w:space="720"/>
          <w:docGrid w:linePitch="299"/>
        </w:sectPr>
      </w:pPr>
    </w:p>
    <w:p w:rsidR="00F83754" w:rsidRDefault="00F83754" w:rsidP="00141195">
      <w:pPr>
        <w:pStyle w:val="Titre1"/>
      </w:pPr>
      <w:r>
        <w:lastRenderedPageBreak/>
        <w:t>Étude de la suspension</w:t>
      </w:r>
    </w:p>
    <w:p w:rsidR="00F83754" w:rsidRDefault="00141195" w:rsidP="00F83754">
      <w:r>
        <w:sym w:font="Symbol" w:char="F0B7"/>
      </w:r>
      <w:r>
        <w:t xml:space="preserve"> </w:t>
      </w:r>
      <w:r w:rsidR="00F83754">
        <w:t xml:space="preserve">La figure ci-dessous représente un modèle cinématique plan de la suspension avant. Elle est de type Mac </w:t>
      </w:r>
      <w:proofErr w:type="spellStart"/>
      <w:r w:rsidR="00F83754">
        <w:t>Pherson</w:t>
      </w:r>
      <w:proofErr w:type="spellEnd"/>
      <w:r w:rsidR="00F83754">
        <w:t>, constituée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3417"/>
        <w:gridCol w:w="7266"/>
      </w:tblGrid>
      <w:tr w:rsidR="00F83754" w:rsidTr="00E86D52">
        <w:tc>
          <w:tcPr>
            <w:tcW w:w="4889" w:type="dxa"/>
          </w:tcPr>
          <w:p w:rsidR="00F83754" w:rsidRDefault="00F83754" w:rsidP="00F83754">
            <w:pPr>
              <w:pStyle w:val="puces"/>
              <w:numPr>
                <w:ilvl w:val="0"/>
                <w:numId w:val="23"/>
              </w:numPr>
              <w:jc w:val="left"/>
            </w:pPr>
            <w:r>
              <w:t xml:space="preserve">d'un triangle </w:t>
            </w:r>
            <w:proofErr w:type="spellStart"/>
            <w:r>
              <w:t>inférieur</w:t>
            </w:r>
            <w:proofErr w:type="spellEnd"/>
            <w:r>
              <w:t xml:space="preserve"> (2) </w:t>
            </w:r>
            <w:proofErr w:type="spellStart"/>
            <w:r>
              <w:t>lié</w:t>
            </w:r>
            <w:proofErr w:type="spellEnd"/>
            <w:r>
              <w:t xml:space="preserve"> au </w:t>
            </w:r>
            <w:proofErr w:type="spellStart"/>
            <w:r>
              <w:t>châssis</w:t>
            </w:r>
            <w:proofErr w:type="spellEnd"/>
            <w:r>
              <w:t xml:space="preserve"> (1) par </w:t>
            </w:r>
            <w:proofErr w:type="spellStart"/>
            <w:r>
              <w:t>deux</w:t>
            </w:r>
            <w:proofErr w:type="spellEnd"/>
            <w:r>
              <w:t xml:space="preserve"> </w:t>
            </w:r>
            <w:proofErr w:type="spellStart"/>
            <w:r>
              <w:t>rotules</w:t>
            </w:r>
            <w:proofErr w:type="spellEnd"/>
            <w:r>
              <w:t xml:space="preserve"> en A et B</w:t>
            </w:r>
          </w:p>
          <w:p w:rsidR="00F83754" w:rsidRDefault="00F83754" w:rsidP="00F83754">
            <w:pPr>
              <w:pStyle w:val="puces"/>
              <w:numPr>
                <w:ilvl w:val="0"/>
                <w:numId w:val="23"/>
              </w:numPr>
              <w:jc w:val="left"/>
            </w:pPr>
            <w:proofErr w:type="spellStart"/>
            <w:r>
              <w:t>d'une</w:t>
            </w:r>
            <w:proofErr w:type="spellEnd"/>
            <w:r>
              <w:t xml:space="preserve"> </w:t>
            </w:r>
            <w:proofErr w:type="spellStart"/>
            <w:r>
              <w:t>fusée</w:t>
            </w:r>
            <w:proofErr w:type="spellEnd"/>
            <w:r>
              <w:t xml:space="preserve"> (3) </w:t>
            </w:r>
            <w:proofErr w:type="spellStart"/>
            <w:r>
              <w:t>liée</w:t>
            </w:r>
            <w:proofErr w:type="spellEnd"/>
            <w:r>
              <w:t xml:space="preserve"> au triangle (2) par </w:t>
            </w:r>
            <w:proofErr w:type="spellStart"/>
            <w:r>
              <w:t>une</w:t>
            </w:r>
            <w:proofErr w:type="spellEnd"/>
            <w:r>
              <w:t xml:space="preserve"> </w:t>
            </w:r>
            <w:proofErr w:type="spellStart"/>
            <w:r>
              <w:t>rotule</w:t>
            </w:r>
            <w:proofErr w:type="spellEnd"/>
            <w:r>
              <w:t xml:space="preserve"> de centre C. </w:t>
            </w:r>
            <w:proofErr w:type="spellStart"/>
            <w:r>
              <w:t>L'ensemble</w:t>
            </w:r>
            <w:proofErr w:type="spellEnd"/>
            <w:r>
              <w:t xml:space="preserve"> (5) </w:t>
            </w:r>
            <w:proofErr w:type="spellStart"/>
            <w:r>
              <w:t>roue</w:t>
            </w:r>
            <w:proofErr w:type="spellEnd"/>
            <w:r>
              <w:t xml:space="preserve"> - </w:t>
            </w:r>
            <w:proofErr w:type="spellStart"/>
            <w:r>
              <w:t>moyeu</w:t>
            </w:r>
            <w:proofErr w:type="spellEnd"/>
            <w:r>
              <w:t xml:space="preserve"> - </w:t>
            </w:r>
            <w:proofErr w:type="spellStart"/>
            <w:r>
              <w:t>disque</w:t>
            </w:r>
            <w:proofErr w:type="spellEnd"/>
            <w:r>
              <w:t xml:space="preserve"> de </w:t>
            </w:r>
            <w:proofErr w:type="spellStart"/>
            <w:r>
              <w:t>frein</w:t>
            </w:r>
            <w:proofErr w:type="spellEnd"/>
            <w:r>
              <w:t xml:space="preserve"> </w:t>
            </w:r>
            <w:proofErr w:type="spellStart"/>
            <w:r>
              <w:t>est</w:t>
            </w:r>
            <w:proofErr w:type="spellEnd"/>
            <w:r>
              <w:t xml:space="preserve"> </w:t>
            </w:r>
            <w:proofErr w:type="spellStart"/>
            <w:r>
              <w:t>guidé</w:t>
            </w:r>
            <w:proofErr w:type="spellEnd"/>
            <w:r>
              <w:t xml:space="preserve"> </w:t>
            </w:r>
            <w:proofErr w:type="spellStart"/>
            <w:r>
              <w:t>dans</w:t>
            </w:r>
            <w:proofErr w:type="spellEnd"/>
            <w:r>
              <w:t xml:space="preserve"> la </w:t>
            </w:r>
            <w:proofErr w:type="spellStart"/>
            <w:r>
              <w:t>fusée</w:t>
            </w:r>
            <w:proofErr w:type="spellEnd"/>
            <w:r>
              <w:t xml:space="preserve"> par </w:t>
            </w:r>
            <w:proofErr w:type="spellStart"/>
            <w:r>
              <w:t>une</w:t>
            </w:r>
            <w:proofErr w:type="spellEnd"/>
            <w:r>
              <w:t xml:space="preserve"> liaison pivot </w:t>
            </w:r>
            <w:proofErr w:type="spellStart"/>
            <w:r>
              <w:t>réalisée</w:t>
            </w:r>
            <w:proofErr w:type="spellEnd"/>
            <w:r>
              <w:t xml:space="preserve"> au </w:t>
            </w:r>
            <w:proofErr w:type="spellStart"/>
            <w:r>
              <w:t>moyen</w:t>
            </w:r>
            <w:proofErr w:type="spellEnd"/>
            <w:r>
              <w:t xml:space="preserve"> d'un </w:t>
            </w:r>
            <w:proofErr w:type="spellStart"/>
            <w:r>
              <w:t>roulement</w:t>
            </w:r>
            <w:proofErr w:type="spellEnd"/>
            <w:r>
              <w:t xml:space="preserve"> </w:t>
            </w:r>
            <w:proofErr w:type="spellStart"/>
            <w:r>
              <w:t>spécifique</w:t>
            </w:r>
            <w:proofErr w:type="spellEnd"/>
            <w:r>
              <w:t xml:space="preserve"> à </w:t>
            </w:r>
            <w:proofErr w:type="spellStart"/>
            <w:r>
              <w:t>deux</w:t>
            </w:r>
            <w:proofErr w:type="spellEnd"/>
            <w:r>
              <w:t xml:space="preserve"> </w:t>
            </w:r>
            <w:proofErr w:type="spellStart"/>
            <w:r>
              <w:t>rangées</w:t>
            </w:r>
            <w:proofErr w:type="spellEnd"/>
            <w:r>
              <w:t xml:space="preserve"> de </w:t>
            </w:r>
            <w:proofErr w:type="spellStart"/>
            <w:r>
              <w:t>billes</w:t>
            </w:r>
            <w:proofErr w:type="spellEnd"/>
            <w:r>
              <w:t xml:space="preserve"> à contact oblique</w:t>
            </w:r>
          </w:p>
          <w:p w:rsidR="00F83754" w:rsidRDefault="00F83754" w:rsidP="00F83754">
            <w:pPr>
              <w:pStyle w:val="puces"/>
              <w:numPr>
                <w:ilvl w:val="0"/>
                <w:numId w:val="23"/>
              </w:numPr>
              <w:jc w:val="left"/>
            </w:pPr>
            <w:proofErr w:type="spellStart"/>
            <w:r>
              <w:t>d'une</w:t>
            </w:r>
            <w:proofErr w:type="spellEnd"/>
            <w:r>
              <w:t xml:space="preserve"> </w:t>
            </w:r>
            <w:proofErr w:type="spellStart"/>
            <w:r>
              <w:t>jambe</w:t>
            </w:r>
            <w:proofErr w:type="spellEnd"/>
            <w:r>
              <w:t xml:space="preserve"> (4) </w:t>
            </w:r>
            <w:proofErr w:type="spellStart"/>
            <w:r>
              <w:t>liée</w:t>
            </w:r>
            <w:proofErr w:type="spellEnd"/>
            <w:r>
              <w:t xml:space="preserve"> à la </w:t>
            </w:r>
            <w:proofErr w:type="spellStart"/>
            <w:r>
              <w:t>fusée</w:t>
            </w:r>
            <w:proofErr w:type="spellEnd"/>
            <w:r>
              <w:t xml:space="preserve"> par </w:t>
            </w:r>
            <w:proofErr w:type="spellStart"/>
            <w:r>
              <w:t>une</w:t>
            </w:r>
            <w:proofErr w:type="spellEnd"/>
            <w:r>
              <w:t xml:space="preserve"> liaison pivot </w:t>
            </w:r>
            <w:proofErr w:type="spellStart"/>
            <w:r>
              <w:t>glissant</w:t>
            </w:r>
            <w:proofErr w:type="spellEnd"/>
            <w:r>
              <w:t xml:space="preserve"> </w:t>
            </w:r>
            <w:proofErr w:type="spellStart"/>
            <w:r>
              <w:t>d'axe</w:t>
            </w:r>
            <w:proofErr w:type="spellEnd"/>
            <w:r>
              <w:t xml:space="preserve"> </w:t>
            </w:r>
            <w:r w:rsidR="0031764B" w:rsidRPr="0031764B">
              <w:rPr>
                <w:position w:val="-8"/>
                <w:lang w:val="fr-FR"/>
              </w:rPr>
              <w:object w:dxaOrig="540" w:dyaOrig="480">
                <v:shape id="_x0000_i1034" type="#_x0000_t75" style="width:26.85pt;height:23.65pt" o:ole="">
                  <v:imagedata r:id="rId44" o:title=""/>
                </v:shape>
                <o:OLEObject Type="Embed" ProgID="Equation.DSMT4" ShapeID="_x0000_i1034" DrawAspect="Content" ObjectID="_1461139104" r:id="rId45"/>
              </w:object>
            </w:r>
            <w:r>
              <w:t xml:space="preserve"> </w:t>
            </w:r>
            <w:proofErr w:type="spellStart"/>
            <w:r>
              <w:t>faisant</w:t>
            </w:r>
            <w:proofErr w:type="spellEnd"/>
            <w:r>
              <w:t xml:space="preserve"> </w:t>
            </w:r>
            <w:proofErr w:type="spellStart"/>
            <w:r>
              <w:t>fonction</w:t>
            </w:r>
            <w:proofErr w:type="spellEnd"/>
            <w:r>
              <w:t xml:space="preserve"> de </w:t>
            </w:r>
            <w:proofErr w:type="spellStart"/>
            <w:r>
              <w:t>vérin</w:t>
            </w:r>
            <w:proofErr w:type="spellEnd"/>
            <w:r>
              <w:t xml:space="preserve"> et au </w:t>
            </w:r>
            <w:proofErr w:type="spellStart"/>
            <w:r>
              <w:t>châssis</w:t>
            </w:r>
            <w:proofErr w:type="spellEnd"/>
            <w:r>
              <w:t xml:space="preserve"> (1) par </w:t>
            </w:r>
            <w:proofErr w:type="spellStart"/>
            <w:r>
              <w:t>une</w:t>
            </w:r>
            <w:proofErr w:type="spellEnd"/>
            <w:r>
              <w:t xml:space="preserve"> liaison </w:t>
            </w:r>
            <w:proofErr w:type="spellStart"/>
            <w:r>
              <w:t>élastique</w:t>
            </w:r>
            <w:proofErr w:type="spellEnd"/>
            <w:r>
              <w:t xml:space="preserve"> à </w:t>
            </w:r>
            <w:proofErr w:type="spellStart"/>
            <w:r>
              <w:t>comportement</w:t>
            </w:r>
            <w:proofErr w:type="spellEnd"/>
            <w:r>
              <w:t xml:space="preserve"> de </w:t>
            </w:r>
            <w:proofErr w:type="spellStart"/>
            <w:r>
              <w:t>rotule</w:t>
            </w:r>
            <w:proofErr w:type="spellEnd"/>
            <w:r>
              <w:t xml:space="preserve"> de centre D</w:t>
            </w:r>
          </w:p>
          <w:p w:rsidR="00F83754" w:rsidRDefault="00F83754" w:rsidP="00E86D52"/>
        </w:tc>
        <w:tc>
          <w:tcPr>
            <w:tcW w:w="4889" w:type="dxa"/>
          </w:tcPr>
          <w:p w:rsidR="00F83754" w:rsidRDefault="00712237" w:rsidP="00E86D52">
            <w:r w:rsidRPr="00712237">
              <w:rPr>
                <w:lang w:val="fr-FR"/>
              </w:rPr>
            </w:r>
            <w:r w:rsidRPr="00712237">
              <w:rPr>
                <w:lang w:val="fr-FR"/>
              </w:rPr>
              <w:pict>
                <v:group id="_x0000_s9919" editas="canvas" style="width:352.25pt;height:332.5pt;mso-position-horizontal-relative:char;mso-position-vertical-relative:line" coordsize="7045,6650">
                  <o:lock v:ext="edit" aspectratio="t"/>
                  <v:shape id="_x0000_s9918" type="#_x0000_t75" style="position:absolute;width:7045;height:6650" o:preferrelative="f">
                    <v:fill o:detectmouseclick="t"/>
                    <v:path o:extrusionok="t" o:connecttype="none"/>
                    <o:lock v:ext="edit" text="t"/>
                  </v:shape>
                  <v:group id="_x0000_s10120" style="position:absolute;top:384;width:6891;height:6132" coordorigin=",384" coordsize="6891,6132">
                    <v:line id="_x0000_s9920" style="position:absolute" from="2214,2334" to="2215,5282" strokeweight="0"/>
                    <v:shape id="_x0000_s9921" style="position:absolute;left:3544;top:3327;width:2612;height:452" coordsize="2612,452" path="m24,394r-5,5l10,399r-5,5l,413r,15l5,433r,9l10,447r9,5l34,452,2588,58r5,-5l2603,53r4,-5l2612,39r,-15l2607,20r,-10l2603,5,2593,r-14,l24,394xe" fillcolor="black" stroked="f">
                      <v:path arrowok="t"/>
                    </v:shape>
                    <v:rect id="_x0000_s9922" style="position:absolute;top:5622;width:3750;height:572" stroked="f"/>
                    <v:line id="_x0000_s9923" style="position:absolute;flip:y" from="0,5622" to="259,5882" strokeweight="0"/>
                    <v:line id="_x0000_s9924" style="position:absolute;flip:y" from="0,5622" to="509,6131" strokeweight="0"/>
                    <v:line id="_x0000_s9925" style="position:absolute;flip:y" from="202,5622" to="768,6189" strokeweight="0"/>
                    <v:line id="_x0000_s9926" style="position:absolute;flip:y" from="451,5622" to="1018,6189" strokeweight="0"/>
                    <v:line id="_x0000_s9927" style="position:absolute;flip:y" from="711,5622" to="1277,6189" strokeweight="0"/>
                    <v:line id="_x0000_s9928" style="position:absolute;flip:y" from="960,5622" to="1527,6189" strokeweight="0"/>
                    <v:line id="_x0000_s9929" style="position:absolute;flip:y" from="1220,5622" to="1786,6189" strokeweight="0"/>
                    <v:line id="_x0000_s9930" style="position:absolute;flip:y" from="1474,5622" to="2041,6189" strokeweight="0"/>
                    <v:line id="_x0000_s9931" style="position:absolute;flip:y" from="1729,5622" to="2295,6189" strokeweight="0"/>
                    <v:line id="_x0000_s9932" style="position:absolute;flip:y" from="1983,5622" to="2550,6189" strokeweight="0"/>
                    <v:line id="_x0000_s9933" style="position:absolute;flip:y" from="2238,5622" to="2804,6189" strokeweight="0"/>
                    <v:line id="_x0000_s9934" style="position:absolute;flip:y" from="2492,5622" to="3059,6189" strokeweight="0"/>
                    <v:line id="_x0000_s9935" style="position:absolute;flip:y" from="2747,5622" to="3313,6189" strokeweight="0"/>
                    <v:line id="_x0000_s9936" style="position:absolute;flip:y" from="3001,5622" to="3568,6189" strokeweight="0"/>
                    <v:line id="_x0000_s9937" style="position:absolute;flip:y" from="3256,5699" to="3746,6189" strokeweight="0"/>
                    <v:line id="_x0000_s9938" style="position:absolute;flip:y" from="3510,5954" to="3746,6189" strokeweight="0"/>
                    <v:shape id="_x0000_s9939" style="position:absolute;left:2660;top:4523;width:433;height:427" coordsize="433,427" path="m44,341r,5l48,355r10,10l68,365r,9l77,384r10,5l92,394r19,9l125,413r15,l159,422r14,l183,427r62,l255,422r9,l274,418r10,l308,408r-5,l308,408r29,-14l346,384r,-5l356,379r29,-29l385,341r9,-5l409,312r,-5l409,312r14,-34l423,274r5,-5l428,254r5,-9l433,182r-5,-9l428,163r-5,-9l423,144,413,120r,5l413,120,404,96,394,91,385,72,356,43,346,38r-5,-4l322,24r-5,-5l293,10r-9,l274,5r-5,l260,,178,,168,5r-9,l125,19r5,l125,19,101,34,92,48r9,-10l77,48,48,77r-4,9l24,110r,10l24,115,10,149r,5l5,158r,15l,182r,63l5,254r,10l10,274r,9l20,307r,-5l20,307r9,24l44,341,82,302r-5,-9l77,298r,-15l68,269r,5l68,264,63,254r,-9l58,235r,-43l63,182r,-4l68,173r,-15l72,154,82,139r,-9l92,125r4,-10l116,96,130,86r10,-9l140,72r-5,5l149,77,164,67r4,-5l178,62r10,-4l250,58r10,4l264,62r10,5l284,67r-5,l284,72r19,10l308,86r9,5l337,110r4,10l356,130r,4l356,130r,14l365,158r,-4l365,163r5,10l370,182r5,10l375,235r-5,10l370,250r-5,4l365,269r-4,5l351,288r,14l356,298r-10,4l337,312r-20,19l308,341r-10,14l308,346r-10,4l284,350r-15,10l274,360r-10,l255,365r-10,l236,370r-44,l183,365r-15,l149,355r-5,l149,355r-19,-9l125,341r-9,-5l106,326,96,317,92,307,82,302,44,341xe" fillcolor="black" stroked="f">
                      <v:path arrowok="t"/>
                    </v:shape>
                    <v:shape id="_x0000_s9940" style="position:absolute;left:2584;top:4461;width:585;height:571" coordsize="585,571" path="m62,264r,-5l57,249r,-5l48,240r-5,-5l28,235r-9,5l14,240r-5,9l4,254r,10l14,244,,259r,53l4,316r,29l9,350r,10l14,364r,10l19,379r,5l24,388r,10l33,408r,4l38,417r,5l48,436r4,5l57,456r53,53l120,513r9,10l148,533r10,l163,542r19,10l201,557r10,l240,566r9,l264,571r57,l336,566r9,l360,561r14,l403,552r29,-19l437,533r14,-5l461,518r62,-58l528,451r9,-10l547,422r,-10l557,408r9,-20l571,369r,-9l581,331r,-10l585,307r,-63l581,235r,-15l576,206r,-10l571,177r-5,-9l557,148,547,134,537,115r-9,-10l528,100,518,91,509,76,494,67r10,9l494,62,480,52,465,38r5,10l480,52,456,28r-5,l446,24r-5,l437,19r-5,l427,14r-5,l417,9r-4,l408,4r-5,l398,,379,r9,l374,,364,4r-9,10l350,19r,14l355,43r9,9l369,57r10,l384,62r4,l393,67r5,l403,72r5,l413,76r4,l422,81r5,l432,86r5,l422,72r10,14l446,96r15,14l456,100,446,96r29,28l470,115r-9,-5l470,120r,4l494,148r-5,-4l499,163r10,14l509,187r4,9l518,206r,10l523,230r,14l528,254r,43l523,312r,9l513,350r,10l509,369r-10,15l489,403r-9,9l475,422r-53,58l432,470r-15,5l403,484r-15,10l384,494r-15,5l364,504r-14,l336,509r-10,l312,513r-39,l259,509r-10,l220,499r-9,l201,494,187,484r-19,-9l158,465r-10,-5l105,417r-5,-5l96,403r,-5l91,393r,-5l81,379r,-10l76,364r,-4l72,355r,-10l67,340r,-9l62,326r,-29l57,292r,-14l52,283,62,264xe" fillcolor="black" stroked="f">
                      <v:path arrowok="t"/>
                    </v:shape>
                    <v:rect id="_x0000_s9941" style="position:absolute;left:6396;top:3908;width:289;height:1138" stroked="f"/>
                    <v:line id="_x0000_s9942" style="position:absolute;flip:x y" from="6396,4888" to="6550,5042" strokeweight="0"/>
                    <v:line id="_x0000_s9943" style="position:absolute;flip:x y" from="6396,4739" to="6680,5022" strokeweight="0"/>
                    <v:line id="_x0000_s9944" style="position:absolute;flip:x y" from="6396,4585" to="6680,4869" strokeweight="0"/>
                    <v:line id="_x0000_s9945" style="position:absolute;flip:x y" from="6396,4432" to="6680,4715" strokeweight="0"/>
                    <v:line id="_x0000_s9946" style="position:absolute;flip:x y" from="6396,4278" to="6680,4561" strokeweight="0"/>
                    <v:line id="_x0000_s9947" style="position:absolute;flip:x y" from="6396,4129" to="6680,4413" strokeweight="0"/>
                    <v:line id="_x0000_s9948" style="position:absolute;flip:x y" from="6396,3976" to="6680,4259" strokeweight="0"/>
                    <v:line id="_x0000_s9949" style="position:absolute;flip:x y" from="6483,3908" to="6680,4105" strokeweight="0"/>
                    <v:line id="_x0000_s9950" style="position:absolute;flip:x y" from="6636,3908" to="6680,3952" strokeweight="0"/>
                    <v:shape id="_x0000_s9951" style="position:absolute;left:6137;top:4446;width:288;height:58" coordsize="288,58" path="m29,l19,,10,10,,19,,39r10,9l19,58r250,l279,48r9,-9l288,19r-9,-9l269,,259,,29,xe" fillcolor="black" stroked="f">
                      <v:path arrowok="t"/>
                    </v:shape>
                    <v:shape id="_x0000_s9952" style="position:absolute;left:6368;top:3880;width:57;height:1190" coordsize="57,1190" path="m,1162r,9l9,1181r10,9l38,1190r10,-9l57,1171,57,19,48,9,38,,19,,9,9,,19r,9l,1162xe" fillcolor="black" stroked="f">
                      <v:path arrowok="t"/>
                    </v:shape>
                    <v:shape id="_x0000_s9953" style="position:absolute;left:2718;top:1882;width:466;height:1076" coordsize="466,1076" path="m58,1076l466,19,408,,,1056r58,20xe" fillcolor="black" stroked="f">
                      <v:path arrowok="t"/>
                    </v:shape>
                    <v:shape id="_x0000_s9954" style="position:absolute;left:2675;top:1997;width:341;height:764" coordsize="341,764" path="m57,764l341,20,283,,,745r57,19xe" fillcolor="black" stroked="f">
                      <v:path arrowok="t"/>
                    </v:shape>
                    <v:shape id="_x0000_s9955" style="position:absolute;left:2886;top:2079;width:341;height:759" coordsize="341,759" path="m58,759l341,19,283,,,739r58,20xe" fillcolor="black" stroked="f">
                      <v:path arrowok="t"/>
                    </v:shape>
                    <v:rect id="_x0000_s9956" style="position:absolute;left:2041;top:3668;width:797;height:58" fillcolor="black" stroked="f"/>
                    <v:rect id="_x0000_s9957" style="position:absolute;left:2041;top:3894;width:797;height:58" fillcolor="black" stroked="f"/>
                    <v:rect id="_x0000_s9958" style="position:absolute;left:1873;top:3779;width:1133;height:57" fillcolor="black" stroked="f"/>
                    <v:rect id="_x0000_s9959" style="position:absolute;left:1954;top:3639;width:58;height:341" fillcolor="black" stroked="f"/>
                    <v:rect id="_x0000_s9960" style="position:absolute;left:2862;top:3639;width:58;height:341" fillcolor="black" stroked="f"/>
                    <v:rect id="_x0000_s9961" style="position:absolute;left:1844;top:2334;width:58;height:2948" fillcolor="black" stroked="f"/>
                    <v:oval id="_x0000_s9962" style="position:absolute;left:1532;top:1993;width:687;height:686" fillcolor="#80ffc0" stroked="f"/>
                    <v:shape id="_x0000_s9963" style="position:absolute;left:1522;top:1983;width:701;height:701" coordsize="701,701" path="m,351r,48l5,423r5,14l15,456r9,29l34,499r5,15l77,571r10,10l116,610r9,9l183,658r14,5l212,672r28,10l260,687r14,4l298,696r34,l351,701r5,l365,696r34,l423,691r14,-4l456,682r29,-10l500,663r14,-5l572,619r9,-9l610,581r10,-10l658,514r5,-15l673,485r9,-29l687,437r5,-14l697,399r,-34l701,355r,-4l697,331r,-33l692,274r-5,-15l682,240r-9,-29l663,197r-5,-15l620,125,610,115,581,86r-9,-9l514,38,500,34,485,24,456,14,437,10,423,5,399,,298,,274,5r-14,5l240,14,212,24,197,34r-14,4l125,77r-9,9l87,115,77,125,39,182r-5,15l24,211r-9,29l10,259,5,274,,298r,53l19,351r,-53l24,283r5,-14l34,250r9,-29l53,206r5,-14l96,134r10,-9l111,110r14,-4l135,96,192,58r15,-5l221,43r29,-9l269,29r15,-5l298,19r53,l399,19r14,5l428,29r19,5l476,43r14,10l504,58r58,38l572,106r14,4l591,125r10,9l639,192r5,14l653,221r10,29l668,269r5,14l677,298r,33l682,351r,-5l677,365r,34l673,413r-5,14l663,447r-10,28l644,490r-5,14l601,562r-10,9l586,586r-14,5l562,600r-58,39l490,643r-14,10l447,663r-19,4l413,672r-14,5l365,677r-19,5l351,682r-19,-5l298,677r-14,-5l269,667r-19,-4l221,653,207,643r-15,-4l135,600r-10,-9l111,586r-5,-15l96,562,58,504,53,490,43,475,34,447,29,427,24,413,19,399r,-48l,351xe" fillcolor="black" stroked="f">
                      <v:path arrowok="t"/>
                    </v:shape>
                    <v:oval id="_x0000_s9964" style="position:absolute;left:1532;top:4941;width:687;height:686" fillcolor="#80ffc0" stroked="f"/>
                    <v:shape id="_x0000_s9965" style="position:absolute;left:1522;top:4931;width:701;height:701" coordsize="701,701" path="m,351r,48l5,423r5,14l15,456r9,29l34,499r5,15l77,571r10,10l116,610r9,9l183,658r14,5l212,672r28,10l260,687r14,4l298,696r34,l351,701r5,l365,696r34,l423,691r14,-4l456,682r29,-10l500,663r14,-5l572,619r9,-9l610,581r10,-10l658,514r5,-15l673,485r9,-29l687,437r5,-14l697,399r,-34l701,355r,-4l697,331r,-33l692,274r-5,-15l682,240r-9,-29l663,197r-5,-14l620,125,610,115,581,87,572,77,514,39,500,34,485,24,456,14,437,10,423,5,399,,298,,274,5r-14,5l240,14,212,24,197,34r-14,5l125,77r-9,10l87,115,77,125,39,183r-5,14l24,211r-9,29l10,259,5,274,,298r,53l19,351r,-53l24,283r5,-14l34,250r9,-29l53,207r5,-15l96,135r10,-10l111,111r14,-5l135,96,192,58r15,-5l221,43r29,-9l269,29r15,-5l298,19r53,l399,19r14,5l428,29r19,5l476,43r14,10l504,58r58,38l572,106r14,5l591,125r10,10l639,192r5,15l653,221r10,29l668,269r5,14l677,298r,33l682,351r,-5l677,365r,34l673,413r-5,14l663,447r-10,28l644,490r-5,14l601,562r-10,9l586,586r-14,5l562,600r-58,39l490,643r-14,10l447,663r-19,4l413,672r-14,5l365,677r-19,5l351,682r-19,-5l298,677r-14,-5l269,667r-19,-4l221,653,207,643r-15,-4l135,600r-10,-9l111,586r-5,-15l96,562,58,504,53,490,43,475,34,447,29,427,24,413,19,399r,-48l,351xe" fillcolor="black" stroked="f">
                      <v:path arrowok="t"/>
                    </v:shape>
                    <v:shape id="_x0000_s9966" style="position:absolute;left:3217;top:970;width:428;height:427" coordsize="428,427" path="m428,197r,-29l423,158r,-9l418,139r,-5l404,101r-5,-5l394,86r-5,-4l385,72,375,62r-10,l361,53,341,34,322,24r-5,-5l293,9r-9,l274,5r-9,l255,,173,r-9,5l154,5,144,9r-9,l111,19r-5,5l87,34,68,53r-5,9l53,62,44,72,39,82r-5,4l29,96r-5,5l15,125r,5l15,125,5,149r,9l,168r,82l5,259r,10l15,288r,14l24,317r10,19l53,355r10,5l68,370r19,19l106,398r5,5l135,413r9,l154,418r10,l173,422r24,l207,427r24,-5l255,422r10,-4l274,418r10,-5l293,413r24,-10l322,398r19,-9l361,370r4,-10l375,355r19,-19l404,317r5,-5l418,288r,-10l423,269r,-10l428,250r,-24l428,197r-48,29l380,197r-10,19l370,240r-5,10l365,259r-4,10l361,278r,-4l356,278r-10,20l337,307r,10l327,322r-5,9l313,331r-10,10l284,350r-5,5l284,355r-10,l265,360r-10,l245,365r-24,l202,374r24,-4l207,365r-24,l173,360r-9,l154,355r-10,l149,355r-5,-5l125,341r-9,-10l106,331r-5,-9l92,317r,-10l82,298,72,278r,5l72,278,63,259r,-9l58,240r,-29l58,178r5,-10l63,158r,5l72,149r,-15l72,139r5,-5l82,125r5,-5l92,110r9,-9l106,91r10,l125,82,144,72r5,-5l144,67r10,l164,62r9,l183,58r33,l245,58r10,4l265,62r9,5l284,67r-5,l284,72r19,10l313,91r9,l327,101r10,9l341,120r5,5l351,134r5,5l361,144r,5l365,158r,10l370,178r,28l380,226r48,-29xe" fillcolor="black" stroked="f">
                      <v:path arrowok="t"/>
                    </v:shape>
                    <v:shape id="_x0000_s9967" style="position:absolute;left:3141;top:888;width:585;height:480" coordsize="585,480" path="m480,432r,10l475,447r,14l480,471r5,5l494,476r5,4l513,480r10,-4l528,471r5,-19l533,456r9,-9l542,442r5,-5l547,432r10,-9l557,418r4,-5l561,404r5,-5l566,394r5,-5l571,380r5,-5l576,360r5,-4l581,308r-5,4l585,284r-4,-10l581,245r-5,-9l576,221r-5,-19l566,192r-5,-14l557,168r-5,-14l542,135r-9,-10l528,116,509,96r-5,-9l480,63,470,58,456,48,441,43r-4,-9l417,24,403,19,393,15,360,5r-10,l336,,244,r-9,5l220,5r-19,5l192,15r-15,4l168,24,148,34r-14,9l124,48r-9,10l105,63,62,106r-5,10l48,125r-5,10l33,149r-9,19l19,178r-5,14l9,202,4,221r,15l,245,,351r4,5l4,370r5,5l9,384r5,5l14,394r5,5l19,408r5,5l24,418r4,5l28,428r5,4l33,437r10,10l43,452r19,19l57,466r5,10l67,476r9,4l91,480r5,-4l105,471r,-5l110,456r,-14l105,437r-5,-5l100,428,91,418r,-5l86,408r,-4l81,399r,-5l76,389r,-9l72,375r,-5l67,365r,-9l62,351r,-15l57,332r,-39l57,255r5,-10l62,231r5,-10l72,212r4,-15l81,188r,-10l91,173r5,-9l105,154r5,-10l144,111r9,-5l163,96r9,-5l177,82r10,l196,77r15,-5l220,67r10,-4l244,63r10,-5l292,58r34,l341,63r9,l374,72r10,5l398,82r15,9l427,96r5,10l441,111r15,14l461,135r19,19l485,164r9,9l499,188r5,9l509,212r4,9l518,231r,14l523,255r,29l528,303r9,-29l523,288r,48l518,341r,15l513,360r,10l509,375r,5l504,384r,10l499,399r,5l489,413r,5l485,423r,5l475,437r,15l480,432xe" fillcolor="black" stroked="f">
                      <v:path arrowok="t"/>
                    </v:shape>
                    <v:shape id="_x0000_s9968" style="position:absolute;left:2415;top:3908;width:389;height:711" coordsize="389,711" path="m,29l341,711r48,-29l48,,,29xe" fillcolor="black" stroked="f">
                      <v:path arrowok="t"/>
                    </v:shape>
                    <v:rect id="_x0000_s9969" style="position:absolute;top:5613;width:3746;height:19" fillcolor="black" stroked="f"/>
                    <v:shape id="_x0000_s9970" style="position:absolute;left:3126;top:1340;width:279;height:561" coordsize="279,561" path="m58,561l279,19,221,,,542r58,19xe" fillcolor="black" stroked="f">
                      <v:path arrowok="t"/>
                    </v:shape>
                    <v:shape id="_x0000_s9971" style="position:absolute;left:2367;top:2305;width:500;height:1397" coordsize="500,1397" path="m481,57r9,-4l495,48r,-10l500,33r,-14l495,9,490,4r-9,l476,,461,,20,168r-10,5l5,177r,10l,192,,1378r10,9l20,1397r19,l48,1387r10,-9l58,1368,58,197,39,225,481,57xe" fillcolor="black" stroked="f">
                      <v:path arrowok="t"/>
                    </v:shape>
                    <v:rect id="_x0000_s9972" style="position:absolute;left:2886;top:384;width:1138;height:293" stroked="f"/>
                    <v:line id="_x0000_s9973" style="position:absolute;flip:x" from="3866,519" to="4019,672" strokeweight="0"/>
                    <v:line id="_x0000_s9974" style="position:absolute;flip:x" from="3712,384" to="4000,672" strokeweight="0"/>
                    <v:line id="_x0000_s9975" style="position:absolute;flip:x" from="3558,384" to="3846,672" strokeweight="0"/>
                    <v:line id="_x0000_s9976" style="position:absolute;flip:x" from="3409,384" to="3698,672" strokeweight="0"/>
                    <v:line id="_x0000_s9977" style="position:absolute;flip:x" from="3256,384" to="3544,672" strokeweight="0"/>
                    <v:line id="_x0000_s9978" style="position:absolute;flip:x" from="3102,384" to="3390,672" strokeweight="0"/>
                    <v:line id="_x0000_s9979" style="position:absolute;flip:x" from="2948,384" to="3237,672" strokeweight="0"/>
                    <v:line id="_x0000_s9980" style="position:absolute;flip:x" from="2886,384" to="3088,586" strokeweight="0"/>
                    <v:line id="_x0000_s9981" style="position:absolute;flip:x" from="2886,384" to="2934,432" strokeweight="0"/>
                    <v:shape id="_x0000_s9982" style="position:absolute;left:3424;top:643;width:58;height:284" coordsize="58,284" path="m,255r,9l9,274r10,10l38,284,48,274,58,264,58,20,48,10,38,,19,,9,10,,20r,9l,255xe" fillcolor="black" stroked="f">
                      <v:path arrowok="t"/>
                    </v:shape>
                    <v:shape id="_x0000_s9983" style="position:absolute;left:2857;top:643;width:1191;height:58" coordsize="1191,58" path="m1162,58r10,l1182,48r9,-9l1191,20r-9,-10l1172,,19,,10,10,,20,,39r10,9l19,58r10,l1162,58xe" fillcolor="black" stroked="f">
                      <v:path arrowok="t"/>
                    </v:shape>
                    <v:shape id="_x0000_s9984" style="position:absolute;left:3169;top:4461;width:2680;height:283" coordsize="2680,283" path="m10,283l2680,57,2670,,,225r10,58xe" fillcolor="black" stroked="f">
                      <v:path arrowok="t"/>
                    </v:shape>
                    <v:rect id="_x0000_s9985" style="position:absolute;left:1863;top:5565;width:19;height:115" fillcolor="black" stroked="f"/>
                    <v:shape id="_x0000_s9986" style="position:absolute;left:3006;top:3476;width:120;height:658" coordsize="120,658" path="m58,l53,,48,,43,,39,,34,,29,r,5l24,5r-5,l19,10r-4,l15,15r-5,l10,19,5,24r,5l5,34,,34r,5l,43r,5l,67,,82r,19l,115r,20l,149r,19l,188r,14l,221r,15l,255r,14l,288r,20l,322r,19l,356r,19l,389r,19l,428r,14l,461r,15l,495r,14l,528r,20l,562r,19l,596r,19l,620r,4l,629r5,l5,634r5,5l10,644r5,l15,648r4,l24,648r,5l29,653r5,l39,653r4,5l48,658r5,-5l58,653r5,l67,653r5,-5l77,648r5,-4l87,644r,-5l91,639r5,-5l101,629r5,-5l111,620r,-5l115,610r,-5l120,605r,-5l120,596r,-5l120,586r,-19l120,552r,-19l120,519r,-15l120,490r,-19l120,456r,-14l120,423r,-15l120,394r,-19l120,360r-5,-14l115,327r,-15l115,298r,-19l115,264r,-14l115,231r,-15l115,202r,-19l115,168r,-14l115,135r,-15l115,106,111,91r,-19l111,58r,-5l111,48r,-5l111,39r-5,l106,34r,-5l101,29r,-5l96,19,91,15,87,10r-5,l82,5r-5,l72,5,72,,67,,63,,58,xe" fillcolor="#80ffc0" stroked="f">
                      <v:path arrowok="t"/>
                    </v:shape>
                    <v:shape id="_x0000_s9987" style="position:absolute;left:3001;top:3471;width:135;height:673" coordsize="135,673" path="m29,l24,10,34,,20,5,15,15,24,5r-9,5l10,20,20,10,10,15,5,24r5,-4l,24,,39,10,29,,34,,639r10,5l,634r,10l10,649,5,644r5,9l20,658,10,649r5,9l29,663,20,653r4,10l44,668r-5,-5l44,673r14,l63,663r-5,5l77,668r5,-10l77,663r10,l92,653r-5,5l96,653r5,-9l92,653r9,l125,629r,-9l120,625r10,-5l130,610r-10,10l130,615r5,-250l130,346r,5l130,111,125,92r,4l120,39r-9,-5l120,44,116,29,106,24r10,10l116,24,96,5r-9,l96,15,92,5,77,,87,10,82,,29,r5,15l77,15,68,5r4,10l87,20,77,10r5,10l92,24,87,20r14,14l96,29r5,10l111,44,101,34r5,14l116,53,106,44r,52l111,116r,-5l111,351r5,19l116,365r,245l125,601r-9,4l111,615r5,-5l106,615r,10l111,620,92,639r4,-5l87,639r-5,10l92,639r-10,l77,649r5,-5l72,644r-4,9l72,649r-19,l48,658r5,-5l48,653r5,5l48,649r-19,l39,658r-5,-9l20,644r9,9l24,644r-9,-5l24,649r,-10l15,634r5,5l15,629,5,625r10,9l15,39,5,48,15,44,20,29r-5,5l24,29r,-9l15,29r9,-5l29,15r-9,9l29,20,34,10,24,20,39,15,44,5,34,15,29,xe" fillcolor="black" stroked="f">
                      <v:path arrowok="t"/>
                    </v:shape>
                    <v:shape id="_x0000_s9988" style="position:absolute;left:3117;top:3486;width:134;height:610" coordsize="134,610" path="m57,l52,,48,,43,,38,,33,5r-5,l24,5r,4l19,9r,5l14,14,9,19r,5l4,24r,5l4,33r,5l,38r,5l,48,,62,,81,4,96r,14l4,125r,19l4,158r,15l4,192r,14l4,221r,19l4,254r,15l4,288r,14l4,317r,19l9,350r,15l9,384r,14l9,413r,19l9,446r,15l9,480r,14l9,509r,14l9,542r,15l9,576r5,5l14,586r,4l19,595r5,5l24,605r4,l33,605r,5l38,610r5,l48,610r4,l57,610r5,l67,610r5,l76,610r5,-5l86,605r5,-5l96,600r4,-5l105,595r,-5l110,590r,-4l115,586r,-5l120,581r,-5l124,576r,-5l124,566r5,l129,562r,-5l134,552r,-5l134,542r,-14l129,514r,-15l129,485r,-15l129,456r,-14l129,427r,-19l129,394r-5,-15l124,365r,-15l124,336r,-14l124,307r,-14l124,278r-4,-14l120,250r,-20l120,216r,-14l120,187r,-14l120,158r,-14l115,129r,-14l115,101r,-15l115,72r,-15l115,53r,-5l110,43r,-5l110,33r-5,l105,29r-5,-5l96,19,91,14r-5,l86,9r-5,l76,5r-4,l67,5,62,,57,xe" fillcolor="#80ffc0" stroked="f">
                      <v:path arrowok="t"/>
                    </v:shape>
                    <v:shape id="_x0000_s9989" style="position:absolute;left:3107;top:3476;width:154;height:629" coordsize="154,629" path="m43,l38,10,43,5,29,10r-5,9l34,10,24,15r-5,9l29,15r-10,l10,24r,10l19,24r-9,5l5,48r9,-9l5,43,,91r5,20l5,106r,240l10,365r,-5l10,591r9,5l14,591r,14l29,615r-5,-5l29,620r14,4l34,615r4,9l91,629r5,-9l91,624r10,l106,615r-5,5l110,620r5,-10l110,615r10,-5l125,600r-10,10l125,605r5,-9l120,605r10,-5l134,591r-9,9l134,596r5,-10l130,596r9,-5l144,576r-10,10l144,581r5,-14l144,572r10,-5l154,538r-5,-19l149,524r,-120l144,384r,5l144,288r-5,-19l139,274r,-120l134,135r,4l134,53r-9,-5l130,53,125,39,115,34r10,9l125,34,106,15r-10,l106,24r-5,-9l91,10r5,5l91,5,77,5r5,5l77,,43,r5,19l72,19,67,15r5,9l86,24,82,19r4,10l96,29,86,19r5,10l101,34,96,29r14,14l106,39r4,9l120,53,110,43r,15l120,63r-5,-5l115,139r5,20l120,154r,120l125,293r,-5l125,389r5,19l130,404r,120l134,543r,-5l134,562r5,-5l130,562r,14l139,567r-9,5l125,586r9,-10l125,581r-5,10l130,581r-10,5l115,596r10,-10l115,591r-5,9l120,591r-10,5l106,605r9,-9l106,596r-5,9l106,600r-10,l91,610r5,-5l86,605r-4,10l86,610r-43,l53,620,48,610,34,605r9,10l43,605,29,596r5,4l34,586,24,581r5,5l29,360,24,341r,5l24,106,19,87r,4l19,48,10,58r9,-5l24,34,14,43,24,39,29,29r-5,5l29,29r-5,5l34,29,38,19,29,29r9,-5l43,15r-9,9l48,24r5,-9l48,19,43,xe" fillcolor="black" stroked="f">
                      <v:path arrowok="t"/>
                    </v:shape>
                    <v:shape id="_x0000_s9990" style="position:absolute;left:3232;top:3500;width:139;height:562" coordsize="139,562" path="m53,l48,,43,,38,,33,,29,,24,r,5l19,5r-5,5l9,10r,5l5,15r,4l5,24,,24r,5l,34r,5l,43,,58,,72,,87r,14l,115r5,15l5,144r,15l5,173r,15l5,202r,14l5,236r,14l9,264r,15l9,293r,15l9,322r,14l9,351r,14l14,380r,14l14,413r,15l14,442r,14l14,471r,14l14,500r5,14l19,528r,5l19,538r,5l24,543r,5l29,552r4,5l38,557r,5l43,562r5,l53,562r4,l62,562r5,l72,562r5,l81,562r,-5l86,557r5,l96,557r5,-5l105,552r,-4l110,548r5,-5l120,538r5,-5l129,528r,-4l134,519r,-5l139,514r,-5l139,504r,-4l139,485r,-14l134,456r,-14l134,432r,-14l134,404r,-15l129,375r,-15l129,351r,-15l129,322r,-14l125,293r,-14l125,269r,-14l125,240r,-14l120,212r,-15l120,188r,-15l120,159r-5,-15l115,130r,-15l115,106r,-15l115,77,110,63r,-15l110,43r,-4l105,34r,-5l101,24,96,19,91,15,86,10r-5,l81,5r-4,l72,5,67,,62,,57,,53,xe" fillcolor="#80ffc0" stroked="f">
                      <v:path arrowok="t"/>
                    </v:shape>
                    <v:shape id="_x0000_s9991" style="position:absolute;left:3222;top:3491;width:159;height:576" coordsize="159,576" path="m29,4l24,14,34,4,24,4,19,14,24,9r-9,5l10,24,19,14r-9,5l5,33,15,24,5,28,,124r5,20l5,139r,120l10,278r,-5l10,374r5,19l15,389r,120l19,528r,-5l24,557r10,4l24,552r,9l39,576r9,l39,566r4,10l96,576r5,-10l91,576r20,l115,566r-4,5l120,566r5,-9l115,566r10,l149,542r,-9l144,537r10,-4l154,523r-10,10l154,528r5,-48l154,461r,4l154,398r-5,-19l149,384r,-67l144,297r,5l144,235r-5,-19l139,221r,-53l135,148r,5l135,86,130,67r,5l130,43,120,38r5,5l125,33,101,9,91,9r10,10l96,9,82,4r5,5l82,,29,4r5,15l77,19,72,14r5,10l91,24,82,14r5,10l96,28,91,24r20,19l106,38r,10l115,52r-4,-4l111,72r4,19l115,86r,67l120,173r,-5l120,221r5,19l125,235r,67l130,321r,-4l130,384r5,19l135,398r,67l139,485r,-5l139,523r10,-10l139,518r-4,10l139,523r-9,5l130,537r5,-4l115,552r5,-5l111,552r-5,9l115,552r-9,l101,561r5,-4l87,561r-5,10l91,561r-43,l58,571,53,561,43,557r5,4l39,552r4,5l39,547,29,542r10,10l39,523,34,504r,5l34,389,29,369r,5l29,273,24,254r,5l24,139,19,120r,4l19,33,10,43r9,-5l24,24r-9,9l24,28r5,-9l19,28r10,l34,19r-5,5l39,19,43,9,34,19,29,4xe" fillcolor="black" stroked="f">
                      <v:path arrowok="t"/>
                    </v:shape>
                    <v:shape id="_x0000_s9992" style="position:absolute;left:3342;top:3510;width:149;height:518" coordsize="149,518" path="m53,l48,,43,,39,,34,,29,5r-5,l19,5r,4l15,9r-5,5l10,19r-5,l5,24r,5l,29r,4l,38,,53,5,67r,14l5,96r,9l5,120r,14l10,149r,14l10,178r,9l10,202r5,14l15,230r,15l15,259r,10l15,283r4,15l19,312r,14l19,341r,9l19,365r5,14l24,394r,14l24,422r,10l24,446r5,15l29,475r,15l29,494r,5l34,499r,5l39,509r4,5l48,514r5,4l58,518r5,l67,518r5,l77,518r5,l87,518r4,l91,514r5,l101,514r5,l106,509r5,l116,509r,-5l120,504r5,-5l130,499r,-5l135,494r,-4l140,490r,-5l144,485r,-5l144,475r5,l149,470r,-4l149,461r,-5l149,446r,-14l149,422r-5,-14l144,394r,-10l144,370r-4,-10l140,346r,-15l140,322r,-15l135,298r,-15l135,274r,-15l130,245r,-10l130,221r,-10l125,197r,-10l125,173r,-15l125,149r-5,-15l120,125r,-15l120,96,116,86r,-14l116,62r,-14l116,43r-5,-5l111,33r-5,-4l101,24,96,19,91,14r-4,l87,9r-5,l77,9r,-4l72,5r-5,l63,5,63,,58,,53,xe" fillcolor="#80ffc0" stroked="f">
                      <v:path arrowok="t"/>
                    </v:shape>
                    <v:shape id="_x0000_s9993" style="position:absolute;left:3333;top:3500;width:168;height:538" coordsize="168,538" path="m38,l33,10,38,5,24,10r-5,9l28,10r-9,l9,19r,10l19,19,9,24,4,39,14,29,4,34,,63,4,82r,-5l4,144r5,20l9,159r,53l14,231r,-5l14,293r5,19l19,308r,67l24,394r,-5l24,456r4,20l28,471r5,43l43,519,33,509r,10l48,533r9,l52,528r5,10l105,533r5,-9l100,533r20,-5l125,519r-10,9l129,524r5,-10l125,524r9,l139,514r-5,5l144,514r5,-10l139,514r10,-5l153,500r-9,9l153,504r5,-9l149,504r9,-4l163,485r-10,10l163,490r5,-58l163,413r,5l163,380r-5,-15l158,370r,-53l153,303r,5l153,269r-4,-19l149,255r,-34l144,202r,5l144,159r-5,-20l139,144r,-38l134,91r,5l134,48r-9,-5l129,48r,-9l105,15r-9,l105,24r-5,-9l86,10r10,9l91,10,72,5r9,10l76,5,38,r5,19l72,19,62,10r5,9l86,24,76,15r5,9l96,29,86,19r5,10l100,34,96,29r19,19l110,43r,10l120,58r-5,-5l115,96r5,15l120,106r,38l125,164r,-5l125,207r4,19l129,221r,34l134,274r,-5l134,308r5,14l139,317r,53l144,384r,-4l144,418r5,19l149,432r,53l158,476r-9,4l144,495r9,-10l144,490r-5,10l149,490r-10,5l134,504r10,-9l134,500r-5,9l139,500r-10,l125,509r4,-5l120,509r-5,10l125,509r-15,5l105,524r10,-10l96,519r-5,9l100,519r-38,l67,524,62,514r-10,l57,519,48,509r4,5l48,504,38,500r10,9l48,471,43,452r,4l43,389,38,370r,5l38,308,33,288r,5l33,226,28,207r,5l28,159,24,139r,5l24,77,19,58r,5l19,39,9,48,19,43,24,29,14,39,24,34,28,24r-4,5l28,24r-4,5l33,24r5,-9l28,24r15,l48,15r-5,4l38,xe" fillcolor="black" stroked="f">
                      <v:path arrowok="t"/>
                    </v:shape>
                    <v:shape id="_x0000_s9994" style="position:absolute;left:3458;top:3524;width:158;height:471" coordsize="158,471" path="m52,l48,,43,,38,,33,,28,,24,,19,r,5l14,5,9,5r,5l4,10r,5l,19r,5l,29r,5l,48,,58,,72,4,82r,14l4,111r,9l9,135r,9l9,159r,14l9,183r5,14l14,207r,14l14,231r5,14l19,260r,9l19,284r5,9l24,308r,9l24,332r,14l28,356r,14l28,380r,14l33,408r,10l33,432r,10l33,447r5,5l38,456r5,5l48,461r,5l52,466r5,l57,471r5,l67,471r5,l76,471r5,l86,471r5,l96,471r,-5l100,466r5,l110,466r,-5l115,461r5,l124,456r5,-4l134,452r,-5l139,447r5,-5l148,437r,-5l153,432r,-4l153,423r5,l158,418r,-5l153,413r,-9l153,389r,-9l148,370r,-14l148,346r-4,-10l144,322r,-10l144,303r-5,-15l139,279r,-10l139,255r-5,-10l134,236r,-15l129,212r,-10l129,188r,-10l124,168r,-14l124,144r-4,-14l120,120r,-9l120,96r-5,-9l115,77r,-14l110,53r,-10l110,39r,-5l105,29r,-5l100,24r,-5l96,19r,-4l91,15r-5,l86,10r-5,l76,5r-4,l67,,62,,57,,52,xe" fillcolor="#80ffc0" stroked="f">
                      <v:path arrowok="t"/>
                    </v:shape>
                    <v:shape id="_x0000_s9995" style="position:absolute;left:3448;top:3515;width:173;height:485" coordsize="173,485" path="m24,4l19,14,29,4,14,9,10,19,19,9r-9,5l5,24r5,-5l,24,,81,5,96r,-5l5,129r5,20l10,144r,48l14,211r,-5l14,240r5,19l19,254r,39l24,307r,-5l24,355r5,14l29,365r,38l34,422r,-5l34,461r9,4l38,461r,9l48,480r10,l48,470r5,10l67,485,58,475r4,10l110,485r5,-10l106,485r19,-5l130,470r-10,10l134,480r10,-15l139,470r10,-5l154,456r-10,9l154,465r14,-14l168,441r-10,10l168,446r5,-14l163,441r10,-4l173,417r-10,-4l173,422r,-33l168,374r,5l168,355r-5,-14l163,345r,-33l158,293r,4l158,264r-4,-15l154,254r,-24l149,216r,5l149,187r-5,-14l144,177r,-24l139,134r,5l139,105,134,91r,5l134,72,130,57r,5l130,38,120,33r5,5l120,28,110,24r10,9l115,24r-9,-5l115,28r-5,-9l96,14r10,10l101,14,91,9r5,5l91,4r-9,l86,9,82,,24,4r5,15l77,19,72,14r5,10l86,24,82,19r4,9l96,28,86,19r5,9l106,33,96,24r5,9l110,38,101,28r5,10l115,43,106,33r,10l115,48r-5,-5l110,62r5,14l115,72r,24l120,110r,-5l120,139r5,19l125,153r,24l130,192r,-5l130,221r4,14l134,230r,24l139,269r,-5l139,297r5,20l144,312r,33l149,360r,-5l149,379r5,14l154,389r4,38l168,432,158,422r,10l168,422r-10,5l154,441r9,-9l154,437r-5,9l154,441r-10,10l149,446r-10,5l134,461r10,-10l134,451r-9,14l130,461r-15,4l110,475r10,-10l101,470r-5,10l106,470r-39,l77,480,72,470,58,465r9,10l62,465r-9,-4l58,465r-5,-4l58,465r,-9l48,451r5,5l53,417,48,398r,5l48,365,43,350r,5l43,302,38,288r,5l38,254,34,235r,5l34,206,29,187r,5l29,144,24,124r,5l24,91,19,76r,5l19,28r-5,5l24,28r,-9l14,28,24,24,29,14,19,24,34,19,38,9,29,19,24,4xe" fillcolor="black" stroked="f">
                      <v:path arrowok="t"/>
                    </v:shape>
                    <v:rect id="_x0000_s9996" style="position:absolute;left:3774;top:1037;width:174;height:276;mso-wrap-style:none" filled="f" stroked="f">
                      <v:textbox style="mso-fit-shape-to-text:t" inset="0,0,0,0">
                        <w:txbxContent>
                          <w:p w:rsidR="00141195" w:rsidRDefault="00141195">
                            <w:r>
                              <w:rPr>
                                <w:rFonts w:ascii="ISOCPEUR" w:hAnsi="ISOCPEUR" w:cs="ISOCPEUR"/>
                                <w:color w:val="000000"/>
                                <w:sz w:val="24"/>
                                <w:szCs w:val="24"/>
                                <w:lang w:val="en-US"/>
                              </w:rPr>
                              <w:t>D</w:t>
                            </w:r>
                          </w:p>
                        </w:txbxContent>
                      </v:textbox>
                    </v:rect>
                    <v:rect id="_x0000_s9997" style="position:absolute;left:3563;top:1825;width:1655;height:276;mso-wrap-style:none" filled="f" stroked="f">
                      <v:textbox style="mso-fit-shape-to-text:t" inset="0,0,0,0">
                        <w:txbxContent>
                          <w:p w:rsidR="00141195" w:rsidRDefault="00141195">
                            <w:proofErr w:type="spellStart"/>
                            <w:r>
                              <w:rPr>
                                <w:rFonts w:ascii="ISOCPEUR" w:hAnsi="ISOCPEUR" w:cs="ISOCPEUR"/>
                                <w:color w:val="000000"/>
                                <w:sz w:val="24"/>
                                <w:szCs w:val="24"/>
                                <w:lang w:val="en-US"/>
                              </w:rPr>
                              <w:t>Jambe</w:t>
                            </w:r>
                            <w:proofErr w:type="spellEnd"/>
                            <w:r>
                              <w:rPr>
                                <w:rFonts w:ascii="ISOCPEUR" w:hAnsi="ISOCPEUR" w:cs="ISOCPEUR"/>
                                <w:color w:val="000000"/>
                                <w:sz w:val="24"/>
                                <w:szCs w:val="24"/>
                                <w:lang w:val="en-US"/>
                              </w:rPr>
                              <w:t xml:space="preserve"> de force</w:t>
                            </w:r>
                          </w:p>
                        </w:txbxContent>
                      </v:textbox>
                    </v:rect>
                    <v:shape id="_x0000_s9998" style="position:absolute;left:2896;top:1383;width:686;height:614" coordsize="686,614" path="m201,29l614,355r10,-33l38,269,494,595r15,-33l9,466,,504,586,614,115,278r-10,34l686,365,221,,201,29xe" fillcolor="black" stroked="f">
                      <v:path arrowok="t"/>
                    </v:shape>
                    <v:rect id="_x0000_s9999" style="position:absolute;left:3208;top:4801;width:174;height:276;mso-wrap-style:none" filled="f" stroked="f">
                      <v:textbox style="mso-fit-shape-to-text:t" inset="0,0,0,0">
                        <w:txbxContent>
                          <w:p w:rsidR="00141195" w:rsidRDefault="00141195">
                            <w:r>
                              <w:rPr>
                                <w:rFonts w:ascii="ISOCPEUR" w:hAnsi="ISOCPEUR" w:cs="ISOCPEUR"/>
                                <w:color w:val="000000"/>
                                <w:sz w:val="24"/>
                                <w:szCs w:val="24"/>
                                <w:lang w:val="en-US"/>
                              </w:rPr>
                              <w:t>C</w:t>
                            </w:r>
                          </w:p>
                        </w:txbxContent>
                      </v:textbox>
                    </v:rect>
                    <v:rect id="_x0000_s10000" style="position:absolute;left:4951;top:2727;width:921;height:276;mso-wrap-style:none" filled="f" stroked="f">
                      <v:textbox style="mso-fit-shape-to-text:t" inset="0,0,0,0">
                        <w:txbxContent>
                          <w:p w:rsidR="00141195" w:rsidRDefault="00141195">
                            <w:proofErr w:type="spellStart"/>
                            <w:r>
                              <w:rPr>
                                <w:rFonts w:ascii="ISOCPEUR" w:hAnsi="ISOCPEUR" w:cs="ISOCPEUR"/>
                                <w:color w:val="000000"/>
                                <w:sz w:val="24"/>
                                <w:szCs w:val="24"/>
                                <w:lang w:val="en-US"/>
                              </w:rPr>
                              <w:t>Arbre</w:t>
                            </w:r>
                            <w:proofErr w:type="spellEnd"/>
                            <w:r>
                              <w:rPr>
                                <w:rFonts w:ascii="ISOCPEUR" w:hAnsi="ISOCPEUR" w:cs="ISOCPEUR"/>
                                <w:color w:val="000000"/>
                                <w:sz w:val="24"/>
                                <w:szCs w:val="24"/>
                                <w:lang w:val="en-US"/>
                              </w:rPr>
                              <w:t xml:space="preserve"> de</w:t>
                            </w:r>
                          </w:p>
                        </w:txbxContent>
                      </v:textbox>
                    </v:rect>
                    <v:rect id="_x0000_s10001" style="position:absolute;left:4951;top:3020;width:1348;height:276;mso-wrap-style:none" filled="f" stroked="f">
                      <v:textbox style="mso-fit-shape-to-text:t" inset="0,0,0,0">
                        <w:txbxContent>
                          <w:p w:rsidR="00141195" w:rsidRDefault="00141195">
                            <w:proofErr w:type="gramStart"/>
                            <w:r>
                              <w:rPr>
                                <w:rFonts w:ascii="ISOCPEUR" w:hAnsi="ISOCPEUR" w:cs="ISOCPEUR"/>
                                <w:color w:val="000000"/>
                                <w:sz w:val="24"/>
                                <w:szCs w:val="24"/>
                                <w:lang w:val="en-US"/>
                              </w:rPr>
                              <w:t>transmission</w:t>
                            </w:r>
                            <w:proofErr w:type="gramEnd"/>
                          </w:p>
                        </w:txbxContent>
                      </v:textbox>
                    </v:rect>
                    <v:rect id="_x0000_s10002" style="position:absolute;left:4010;top:3760;width:2135;height:276;mso-wrap-style:none" filled="f" stroked="f">
                      <v:textbox style="mso-fit-shape-to-text:t" inset="0,0,0,0">
                        <w:txbxContent>
                          <w:p w:rsidR="00141195" w:rsidRDefault="00141195">
                            <w:r>
                              <w:rPr>
                                <w:rFonts w:ascii="ISOCPEUR" w:hAnsi="ISOCPEUR" w:cs="ISOCPEUR"/>
                                <w:color w:val="000000"/>
                                <w:sz w:val="24"/>
                                <w:szCs w:val="24"/>
                                <w:lang w:val="en-US"/>
                              </w:rPr>
                              <w:t xml:space="preserve">Joint </w:t>
                            </w:r>
                            <w:proofErr w:type="spellStart"/>
                            <w:r>
                              <w:rPr>
                                <w:rFonts w:ascii="ISOCPEUR" w:hAnsi="ISOCPEUR" w:cs="ISOCPEUR"/>
                                <w:color w:val="000000"/>
                                <w:sz w:val="24"/>
                                <w:szCs w:val="24"/>
                                <w:lang w:val="en-US"/>
                              </w:rPr>
                              <w:t>homocinétique</w:t>
                            </w:r>
                            <w:proofErr w:type="spellEnd"/>
                          </w:p>
                        </w:txbxContent>
                      </v:textbox>
                    </v:rect>
                    <v:line id="_x0000_s10003" style="position:absolute;flip:x" from="3640,3913" to="3971,3914" strokeweight="0"/>
                    <v:shape id="_x0000_s10004" style="position:absolute;left:3640;top:3865;width:86;height:91" coordsize="86,91" path="m86,91l,48,86,,43,48,86,91xe" fillcolor="black" strokeweight="0">
                      <v:path arrowok="t"/>
                    </v:shape>
                    <v:line id="_x0000_s10005" style="position:absolute" from="1532,2334" to="1533,5282" strokeweight="0"/>
                    <v:rect id="_x0000_s10006" style="position:absolute;left:211;top:5277;width:347;height:276;mso-wrap-style:none" filled="f" stroked="f">
                      <v:textbox style="mso-fit-shape-to-text:t" inset="0,0,0,0">
                        <w:txbxContent>
                          <w:p w:rsidR="00141195" w:rsidRDefault="00141195">
                            <w:r>
                              <w:rPr>
                                <w:rFonts w:ascii="ISOCPEUR" w:hAnsi="ISOCPEUR" w:cs="ISOCPEUR"/>
                                <w:color w:val="000000"/>
                                <w:sz w:val="24"/>
                                <w:szCs w:val="24"/>
                                <w:lang w:val="en-US"/>
                              </w:rPr>
                              <w:t>Sol</w:t>
                            </w:r>
                          </w:p>
                        </w:txbxContent>
                      </v:textbox>
                    </v:rect>
                    <v:rect id="_x0000_s10007" style="position:absolute;left:5450;top:792;width:1441;height:276;mso-wrap-style:none" filled="f" stroked="f">
                      <v:textbox style="mso-fit-shape-to-text:t" inset="0,0,0,0">
                        <w:txbxContent>
                          <w:p w:rsidR="00141195" w:rsidRDefault="00141195">
                            <w:r>
                              <w:rPr>
                                <w:rFonts w:ascii="ISOCPEUR" w:hAnsi="ISOCPEUR" w:cs="ISOCPEUR"/>
                                <w:color w:val="000000"/>
                                <w:sz w:val="24"/>
                                <w:szCs w:val="24"/>
                                <w:lang w:val="en-US"/>
                              </w:rPr>
                              <w:t>Chassis de la</w:t>
                            </w:r>
                          </w:p>
                        </w:txbxContent>
                      </v:textbox>
                    </v:rect>
                    <v:rect id="_x0000_s10008" style="position:absolute;left:5450;top:1090;width:721;height:276;mso-wrap-style:none" filled="f" stroked="f">
                      <v:textbox style="mso-fit-shape-to-text:t" inset="0,0,0,0">
                        <w:txbxContent>
                          <w:p w:rsidR="00141195" w:rsidRDefault="00141195">
                            <w:proofErr w:type="spellStart"/>
                            <w:proofErr w:type="gramStart"/>
                            <w:r>
                              <w:rPr>
                                <w:rFonts w:ascii="ISOCPEUR" w:hAnsi="ISOCPEUR" w:cs="ISOCPEUR"/>
                                <w:color w:val="000000"/>
                                <w:sz w:val="24"/>
                                <w:szCs w:val="24"/>
                                <w:lang w:val="en-US"/>
                              </w:rPr>
                              <w:t>voiture</w:t>
                            </w:r>
                            <w:proofErr w:type="spellEnd"/>
                            <w:proofErr w:type="gramEnd"/>
                          </w:p>
                        </w:txbxContent>
                      </v:textbox>
                    </v:rect>
                    <v:line id="_x0000_s10009" style="position:absolute;flip:x y" from="3986,519" to="5292,1018" strokeweight="0"/>
                    <v:shape id="_x0000_s10010" style="position:absolute;left:3986;top:504;width:101;height:87" coordsize="101,87" path="m72,87l,15,101,,43,29,72,87xe" fillcolor="black" strokeweight="0">
                      <v:path arrowok="t"/>
                    </v:shape>
                    <v:line id="_x0000_s10011" style="position:absolute" from="6411,1263" to="6521,3865" strokeweight="0"/>
                    <v:shape id="_x0000_s10012" style="position:absolute;left:6473;top:3774;width:91;height:91" coordsize="91,91" path="m91,l48,91,,,48,43,91,xe" fillcolor="black" strokeweight="0">
                      <v:path arrowok="t"/>
                    </v:shape>
                    <v:rect id="_x0000_s10013" style="position:absolute;left:4235;top:4633;width:868;height:276;mso-wrap-style:none" filled="f" stroked="f">
                      <v:textbox style="mso-fit-shape-to-text:t" inset="0,0,0,0">
                        <w:txbxContent>
                          <w:p w:rsidR="00141195" w:rsidRDefault="00141195">
                            <w:r>
                              <w:rPr>
                                <w:rFonts w:ascii="ISOCPEUR" w:hAnsi="ISOCPEUR" w:cs="ISOCPEUR"/>
                                <w:color w:val="000000"/>
                                <w:sz w:val="24"/>
                                <w:szCs w:val="24"/>
                                <w:lang w:val="en-US"/>
                              </w:rPr>
                              <w:t>Triangle</w:t>
                            </w:r>
                          </w:p>
                        </w:txbxContent>
                      </v:textbox>
                    </v:rect>
                    <v:rect id="_x0000_s10014" style="position:absolute;left:4235;top:4926;width:868;height:276;mso-wrap-style:none" filled="f" stroked="f">
                      <v:textbox style="mso-fit-shape-to-text:t" inset="0,0,0,0">
                        <w:txbxContent>
                          <w:p w:rsidR="00141195" w:rsidRDefault="00141195">
                            <w:proofErr w:type="spellStart"/>
                            <w:proofErr w:type="gramStart"/>
                            <w:r>
                              <w:rPr>
                                <w:rFonts w:ascii="ISOCPEUR" w:hAnsi="ISOCPEUR" w:cs="ISOCPEUR"/>
                                <w:color w:val="000000"/>
                                <w:sz w:val="24"/>
                                <w:szCs w:val="24"/>
                                <w:lang w:val="en-US"/>
                              </w:rPr>
                              <w:t>inférieur</w:t>
                            </w:r>
                            <w:proofErr w:type="spellEnd"/>
                            <w:proofErr w:type="gramEnd"/>
                          </w:p>
                        </w:txbxContent>
                      </v:textbox>
                    </v:rect>
                    <v:rect id="_x0000_s10015" style="position:absolute;left:5974;top:4825;width:387;height:276;mso-wrap-style:none" filled="f" stroked="f">
                      <v:textbox style="mso-fit-shape-to-text:t" inset="0,0,0,0">
                        <w:txbxContent>
                          <w:p w:rsidR="00141195" w:rsidRDefault="00141195">
                            <w:r>
                              <w:rPr>
                                <w:rFonts w:ascii="ISOCPEUR" w:hAnsi="ISOCPEUR" w:cs="ISOCPEUR"/>
                                <w:color w:val="000000"/>
                                <w:sz w:val="24"/>
                                <w:szCs w:val="24"/>
                                <w:lang w:val="en-US"/>
                              </w:rPr>
                              <w:t>A</w:t>
                            </w:r>
                            <w:proofErr w:type="gramStart"/>
                            <w:r>
                              <w:rPr>
                                <w:rFonts w:ascii="ISOCPEUR" w:hAnsi="ISOCPEUR" w:cs="ISOCPEUR"/>
                                <w:color w:val="000000"/>
                                <w:sz w:val="24"/>
                                <w:szCs w:val="24"/>
                                <w:lang w:val="en-US"/>
                              </w:rPr>
                              <w:t>,B</w:t>
                            </w:r>
                            <w:proofErr w:type="gramEnd"/>
                          </w:p>
                        </w:txbxContent>
                      </v:textbox>
                    </v:rect>
                    <v:shape id="_x0000_s10016" style="position:absolute;left:5839;top:4317;width:341;height:336" coordsize="341,336" path="m,168r,38l5,216r,9l10,230r,10l24,254r,10l72,312r10,l96,326r10,l111,331r9,l130,336r29,l192,331r-4,5l212,336r9,-5l231,331r5,-5l245,326r15,-14l269,312r48,-48l317,254r15,-14l332,230r4,-5l336,216r5,-10l341,182r-5,5l341,153r,-33l336,115r-4,-10l332,96,322,81r-5,-9l317,76r,-4l279,28,255,19,245,9r-9,l231,4r-10,l212,,130,,120,4r-9,l106,9,96,9,87,19,63,28,24,72r,4l24,72r-4,9l10,96r,9l5,115,,120r,48l58,168r,-29l63,134r,-10l68,115r,5l72,110,82,96r,-5l101,76r-5,l106,76r10,-9l125,67r5,-5l140,57r33,l202,57r10,5l216,67r10,l236,76r9,l240,76r20,15l260,96r9,14l274,120r,-5l279,124r,10l284,139r,24l293,182r5,-34l284,163r,33l279,206r-5,5l274,220r-14,15l260,244r-10,10l240,254r-14,14l216,268r-4,5l202,278r-34,l154,292r34,-4l168,278r-28,l130,273r-5,-5l116,268,101,254r-9,l82,244r,-9l68,220r,-9l63,206,58,196r,-28l,168xe" fillcolor="black" stroked="f">
                      <v:path arrowok="t"/>
                    </v:shape>
                    <v:shape id="_x0000_s10017" style="position:absolute;left:2584;top:6477;width:14;height:39" coordsize="14,39" path="m9,39l14,,4,,,39r9,xe" fillcolor="black" stroked="f">
                      <v:path arrowok="t"/>
                    </v:shape>
                    <v:shape id="_x0000_s10018" style="position:absolute;left:2593;top:6429;width:15;height:39" coordsize="15,39" path="m10,39l15,,5,,,39r10,xe" fillcolor="black" stroked="f">
                      <v:path arrowok="t"/>
                    </v:shape>
                    <v:shape id="_x0000_s10019" style="position:absolute;left:2598;top:6381;width:14;height:39" coordsize="14,39" path="m10,39l14,,5,,,39r10,xe" fillcolor="black" stroked="f">
                      <v:path arrowok="t"/>
                    </v:shape>
                    <v:shape id="_x0000_s10020" style="position:absolute;left:2608;top:6333;width:14;height:39" coordsize="14,39" path="m9,39l14,,4,,,39r9,xe" fillcolor="black" stroked="f">
                      <v:path arrowok="t"/>
                    </v:shape>
                    <v:shape id="_x0000_s10021" style="position:absolute;left:2612;top:6290;width:15;height:34" coordsize="15,34" path="m10,34l15,,5,,,34r10,xe" fillcolor="black" stroked="f">
                      <v:path arrowok="t"/>
                    </v:shape>
                    <v:shape id="_x0000_s10022" style="position:absolute;left:2622;top:6242;width:14;height:38" coordsize="14,38" path="m10,38l14,,5,,,38r10,xe" fillcolor="black" stroked="f">
                      <v:path arrowok="t"/>
                    </v:shape>
                    <v:shape id="_x0000_s10023" style="position:absolute;left:2627;top:6194;width:19;height:38" coordsize="19,38" path="m9,38l19,,9,,,38r9,xe" fillcolor="black" stroked="f">
                      <v:path arrowok="t"/>
                    </v:shape>
                    <v:shape id="_x0000_s10024" style="position:absolute;left:2636;top:6146;width:15;height:38" coordsize="15,38" path="m10,38l15,,5,,,38r10,xe" fillcolor="black" stroked="f">
                      <v:path arrowok="t"/>
                    </v:shape>
                    <v:shape id="_x0000_s10025" style="position:absolute;left:2641;top:6098;width:19;height:38" coordsize="19,38" path="m10,38l19,,10,,,38r10,xe" fillcolor="black" stroked="f">
                      <v:path arrowok="t"/>
                    </v:shape>
                    <v:shape id="_x0000_s10026" style="position:absolute;left:2651;top:6050;width:14;height:38" coordsize="14,38" path="m9,38l14,,5,,,38r9,xe" fillcolor="black" stroked="f">
                      <v:path arrowok="t"/>
                    </v:shape>
                    <v:shape id="_x0000_s10027" style="position:absolute;left:2656;top:6002;width:19;height:38" coordsize="19,38" path="m9,38l19,,9,,,38r9,xe" fillcolor="black" stroked="f">
                      <v:path arrowok="t"/>
                    </v:shape>
                    <v:shape id="_x0000_s10028" style="position:absolute;left:2665;top:5954;width:15;height:38" coordsize="15,38" path="m10,38l15,,5,,,38r10,xe" fillcolor="black" stroked="f">
                      <v:path arrowok="t"/>
                    </v:shape>
                    <v:shape id="_x0000_s10029" style="position:absolute;left:2675;top:5911;width:14;height:33" coordsize="14,33" path="m9,33l14,,5,,,33r9,xe" fillcolor="black" stroked="f">
                      <v:path arrowok="t"/>
                    </v:shape>
                    <v:shape id="_x0000_s10030" style="position:absolute;left:2680;top:5863;width:14;height:38" coordsize="14,38" path="m9,38l14,,4,,,38r9,xe" fillcolor="black" stroked="f">
                      <v:path arrowok="t"/>
                    </v:shape>
                    <v:shape id="_x0000_s10031" style="position:absolute;left:2689;top:5815;width:15;height:38" coordsize="15,38" path="m10,38l15,,5,,,38r10,xe" fillcolor="black" stroked="f">
                      <v:path arrowok="t"/>
                    </v:shape>
                    <v:shape id="_x0000_s10032" style="position:absolute;left:2694;top:5767;width:14;height:38" coordsize="14,38" path="m10,38l14,,5,,,38r10,xe" fillcolor="black" stroked="f">
                      <v:path arrowok="t"/>
                    </v:shape>
                    <v:shape id="_x0000_s10033" style="position:absolute;left:2704;top:5719;width:14;height:38" coordsize="14,38" path="m9,38l14,,4,,,38r9,xe" fillcolor="black" stroked="f">
                      <v:path arrowok="t"/>
                    </v:shape>
                    <v:shape id="_x0000_s10034" style="position:absolute;left:2708;top:5671;width:20;height:38" coordsize="20,38" path="m10,38l20,,10,,,38r10,xe" fillcolor="black" stroked="f">
                      <v:path arrowok="t"/>
                    </v:shape>
                    <v:shape id="_x0000_s10035" style="position:absolute;left:2718;top:5622;width:14;height:39" coordsize="14,39" path="m10,39l14,,5,,,39r10,xe" fillcolor="black" stroked="f">
                      <v:path arrowok="t"/>
                    </v:shape>
                    <v:shape id="_x0000_s10036" style="position:absolute;left:2723;top:5574;width:19;height:39" coordsize="19,39" path="m9,39l19,,9,,,39r9,xe" fillcolor="black" stroked="f">
                      <v:path arrowok="t"/>
                    </v:shape>
                    <v:shape id="_x0000_s10037" style="position:absolute;left:2732;top:5531;width:15;height:34" coordsize="15,34" path="m10,34l15,,5,,,34r10,xe" fillcolor="black" stroked="f">
                      <v:path arrowok="t"/>
                    </v:shape>
                    <v:shape id="_x0000_s10038" style="position:absolute;left:2737;top:5483;width:19;height:39" coordsize="19,39" path="m10,39l19,,10,,,39r10,xe" fillcolor="black" stroked="f">
                      <v:path arrowok="t"/>
                    </v:shape>
                    <v:shape id="_x0000_s10039" style="position:absolute;left:2747;top:5435;width:14;height:39" coordsize="14,39" path="m9,39l14,,5,,,39r9,xe" fillcolor="black" stroked="f">
                      <v:path arrowok="t"/>
                    </v:shape>
                    <v:shape id="_x0000_s10040" style="position:absolute;left:2756;top:5387;width:15;height:39" coordsize="15,39" path="m10,39l15,,5,,,39r10,xe" fillcolor="black" stroked="f">
                      <v:path arrowok="t"/>
                    </v:shape>
                    <v:shape id="_x0000_s10041" style="position:absolute;left:2761;top:5339;width:15;height:39" coordsize="15,39" path="m10,39l15,,5,,,39r10,xe" fillcolor="black" stroked="f">
                      <v:path arrowok="t"/>
                    </v:shape>
                    <v:shape id="_x0000_s10042" style="position:absolute;left:2771;top:5291;width:14;height:39" coordsize="14,39" path="m9,39l14,,5,,,39r9,xe" fillcolor="black" stroked="f">
                      <v:path arrowok="t"/>
                    </v:shape>
                    <v:shape id="_x0000_s10043" style="position:absolute;left:2776;top:5243;width:14;height:39" coordsize="14,39" path="m9,39l14,,4,,,39r9,xe" fillcolor="black" stroked="f">
                      <v:path arrowok="t"/>
                    </v:shape>
                    <v:shape id="_x0000_s10044" style="position:absolute;left:2785;top:5195;width:15;height:39" coordsize="15,39" path="m10,39l15,,5,,,39r10,xe" fillcolor="black" stroked="f">
                      <v:path arrowok="t"/>
                    </v:shape>
                    <v:shape id="_x0000_s10045" style="position:absolute;left:2790;top:5147;width:19;height:39" coordsize="19,39" path="m10,39l19,,10,,,39r10,xe" fillcolor="black" stroked="f">
                      <v:path arrowok="t"/>
                    </v:shape>
                    <v:shape id="_x0000_s10046" style="position:absolute;left:2800;top:5104;width:14;height:38" coordsize="14,38" path="m9,38l14,,4,,,38r9,xe" fillcolor="black" stroked="f">
                      <v:path arrowok="t"/>
                    </v:shape>
                    <v:shape id="_x0000_s10047" style="position:absolute;left:2804;top:5056;width:20;height:38" coordsize="20,38" path="m10,38l20,,10,,,38r10,xe" fillcolor="black" stroked="f">
                      <v:path arrowok="t"/>
                    </v:shape>
                    <v:shape id="_x0000_s10048" style="position:absolute;left:2814;top:5008;width:14;height:38" coordsize="14,38" path="m10,38l14,,5,,,38r10,xe" fillcolor="black" stroked="f">
                      <v:path arrowok="t"/>
                    </v:shape>
                    <v:shape id="_x0000_s10049" style="position:absolute;left:2824;top:4960;width:14;height:38" coordsize="14,38" path="m9,38l14,,4,,,38r9,xe" fillcolor="black" stroked="f">
                      <v:path arrowok="t"/>
                    </v:shape>
                    <v:shape id="_x0000_s10050" style="position:absolute;left:2828;top:4912;width:15;height:38" coordsize="15,38" path="m10,38l15,,5,,,38r10,xe" fillcolor="black" stroked="f">
                      <v:path arrowok="t"/>
                    </v:shape>
                    <v:shape id="_x0000_s10051" style="position:absolute;left:2838;top:4864;width:14;height:38" coordsize="14,38" path="m10,38l14,,5,,,38r10,xe" fillcolor="black" stroked="f">
                      <v:path arrowok="t"/>
                    </v:shape>
                    <v:shape id="_x0000_s10052" style="position:absolute;left:2843;top:4816;width:14;height:38" coordsize="14,38" path="m9,38l14,,5,,,38r9,xe" fillcolor="black" stroked="f">
                      <v:path arrowok="t"/>
                    </v:shape>
                    <v:shape id="_x0000_s10053" style="position:absolute;left:2852;top:4768;width:15;height:38" coordsize="15,38" path="m10,38l15,,5,,,38r10,xe" fillcolor="black" stroked="f">
                      <v:path arrowok="t"/>
                    </v:shape>
                    <v:shape id="_x0000_s10054" style="position:absolute;left:2857;top:4725;width:15;height:33" coordsize="15,33" path="m10,33l15,,5,,,33r10,xe" fillcolor="black" stroked="f">
                      <v:path arrowok="t"/>
                    </v:shape>
                    <v:shape id="_x0000_s10055" style="position:absolute;left:2867;top:4677;width:14;height:38" coordsize="14,38" path="m9,38l14,,5,,,38r9,xe" fillcolor="black" stroked="f">
                      <v:path arrowok="t"/>
                    </v:shape>
                    <v:shape id="_x0000_s10056" style="position:absolute;left:2872;top:4629;width:19;height:38" coordsize="19,38" path="m9,38l19,,9,,,38r9,xe" fillcolor="black" stroked="f">
                      <v:path arrowok="t"/>
                    </v:shape>
                    <v:shape id="_x0000_s10057" style="position:absolute;left:2881;top:4581;width:15;height:38" coordsize="15,38" path="m10,38l15,,5,,,38r10,xe" fillcolor="black" stroked="f">
                      <v:path arrowok="t"/>
                    </v:shape>
                    <v:shape id="_x0000_s10058" style="position:absolute;left:2886;top:4533;width:19;height:38" coordsize="19,38" path="m10,38l19,,10,,,38r10,xe" fillcolor="black" stroked="f">
                      <v:path arrowok="t"/>
                    </v:shape>
                    <v:shape id="_x0000_s10059" style="position:absolute;left:2896;top:4485;width:14;height:38" coordsize="14,38" path="m9,38l14,,4,,,38r9,xe" fillcolor="black" stroked="f">
                      <v:path arrowok="t"/>
                    </v:shape>
                    <v:shape id="_x0000_s10060" style="position:absolute;left:2905;top:4437;width:15;height:38" coordsize="15,38" path="m10,38l15,,5,,,38r10,xe" fillcolor="black" stroked="f">
                      <v:path arrowok="t"/>
                    </v:shape>
                    <v:shape id="_x0000_s10061" style="position:absolute;left:2910;top:4389;width:14;height:38" coordsize="14,38" path="m10,38l14,,5,,,38r10,xe" fillcolor="black" stroked="f">
                      <v:path arrowok="t"/>
                    </v:shape>
                    <v:shape id="_x0000_s10062" style="position:absolute;left:2920;top:4345;width:14;height:34" coordsize="14,34" path="m9,34l14,,4,,,34r9,xe" fillcolor="black" stroked="f">
                      <v:path arrowok="t"/>
                    </v:shape>
                    <v:shape id="_x0000_s10063" style="position:absolute;left:2924;top:4297;width:15;height:39" coordsize="15,39" path="m10,39l15,,5,,,39r10,xe" fillcolor="black" stroked="f">
                      <v:path arrowok="t"/>
                    </v:shape>
                    <v:shape id="_x0000_s10064" style="position:absolute;left:2934;top:4249;width:14;height:39" coordsize="14,39" path="m10,39l14,,5,,,39r10,xe" fillcolor="black" stroked="f">
                      <v:path arrowok="t"/>
                    </v:shape>
                    <v:shape id="_x0000_s10065" style="position:absolute;left:2939;top:4201;width:19;height:39" coordsize="19,39" path="m9,39l19,,9,,,39r9,xe" fillcolor="black" stroked="f">
                      <v:path arrowok="t"/>
                    </v:shape>
                    <v:shape id="_x0000_s10066" style="position:absolute;left:2948;top:4153;width:15;height:39" coordsize="15,39" path="m10,39l15,,5,,,39r10,xe" fillcolor="black" stroked="f">
                      <v:path arrowok="t"/>
                    </v:shape>
                    <v:shape id="_x0000_s10067" style="position:absolute;left:2953;top:4105;width:19;height:39" coordsize="19,39" path="m10,39l19,,10,,,39r10,xe" fillcolor="black" stroked="f">
                      <v:path arrowok="t"/>
                    </v:shape>
                    <v:shape id="_x0000_s10068" style="position:absolute;left:2963;top:4057;width:14;height:39" coordsize="14,39" path="m9,39l14,,5,,,39r9,xe" fillcolor="black" stroked="f">
                      <v:path arrowok="t"/>
                    </v:shape>
                    <v:shape id="_x0000_s10069" style="position:absolute;left:2968;top:4009;width:19;height:39" coordsize="19,39" path="m9,39l19,,9,,,39r9,xe" fillcolor="black" stroked="f">
                      <v:path arrowok="t"/>
                    </v:shape>
                    <v:shape id="_x0000_s10070" style="position:absolute;left:2977;top:3966;width:15;height:34" coordsize="15,34" path="m10,34l15,,5,,,34r10,xe" fillcolor="black" stroked="f">
                      <v:path arrowok="t"/>
                    </v:shape>
                    <v:shape id="_x0000_s10071" style="position:absolute;left:2987;top:3918;width:14;height:38" coordsize="14,38" path="m10,38l14,,5,,,38r10,xe" fillcolor="black" stroked="f">
                      <v:path arrowok="t"/>
                    </v:shape>
                    <v:shape id="_x0000_s10072" style="position:absolute;left:2992;top:3870;width:14;height:38" coordsize="14,38" path="m9,38l14,,5,,,38r9,xe" fillcolor="black" stroked="f">
                      <v:path arrowok="t"/>
                    </v:shape>
                    <v:shape id="_x0000_s10073" style="position:absolute;left:3001;top:3822;width:15;height:38" coordsize="15,38" path="m10,38l15,,5,,,38r10,xe" fillcolor="black" stroked="f">
                      <v:path arrowok="t"/>
                    </v:shape>
                    <v:shape id="_x0000_s10074" style="position:absolute;left:3006;top:3774;width:15;height:38" coordsize="15,38" path="m10,38l15,,5,,,38r10,xe" fillcolor="black" stroked="f">
                      <v:path arrowok="t"/>
                    </v:shape>
                    <v:shape id="_x0000_s10075" style="position:absolute;left:3016;top:3726;width:14;height:38" coordsize="14,38" path="m9,38l14,,5,,,38r9,xe" fillcolor="black" stroked="f">
                      <v:path arrowok="t"/>
                    </v:shape>
                    <v:shape id="_x0000_s10076" style="position:absolute;left:3021;top:3678;width:19;height:38" coordsize="19,38" path="m9,38l19,,9,,,38r9,xe" fillcolor="black" stroked="f">
                      <v:path arrowok="t"/>
                    </v:shape>
                    <v:shape id="_x0000_s10077" style="position:absolute;left:3030;top:3630;width:15;height:38" coordsize="15,38" path="m10,38l15,,5,,,38r10,xe" fillcolor="black" stroked="f">
                      <v:path arrowok="t"/>
                    </v:shape>
                    <v:shape id="_x0000_s10078" style="position:absolute;left:3035;top:3582;width:19;height:38" coordsize="19,38" path="m10,38l19,,10,,,38r10,xe" fillcolor="black" stroked="f">
                      <v:path arrowok="t"/>
                    </v:shape>
                    <v:shape id="_x0000_s10079" style="position:absolute;left:3045;top:3539;width:14;height:33" coordsize="14,33" path="m9,33l14,,4,,,33r9,xe" fillcolor="black" stroked="f">
                      <v:path arrowok="t"/>
                    </v:shape>
                    <v:shape id="_x0000_s10080" style="position:absolute;left:3049;top:3491;width:20;height:38" coordsize="20,38" path="m10,38l20,,10,,,38r10,xe" fillcolor="black" stroked="f">
                      <v:path arrowok="t"/>
                    </v:shape>
                    <v:shape id="_x0000_s10081" style="position:absolute;left:3059;top:3443;width:14;height:38" coordsize="14,38" path="m10,38l14,,5,,,38r10,xe" fillcolor="black" stroked="f">
                      <v:path arrowok="t"/>
                    </v:shape>
                    <v:shape id="_x0000_s10082" style="position:absolute;left:3069;top:3395;width:14;height:38" coordsize="14,38" path="m9,38l14,,4,,,38r9,xe" fillcolor="black" stroked="f">
                      <v:path arrowok="t"/>
                    </v:shape>
                    <v:shape id="_x0000_s10083" style="position:absolute;left:3073;top:3347;width:15;height:38" coordsize="15,38" path="m10,38l15,,5,,,38r10,xe" fillcolor="black" stroked="f">
                      <v:path arrowok="t"/>
                    </v:shape>
                    <v:shape id="_x0000_s10084" style="position:absolute;left:3083;top:3299;width:14;height:38" coordsize="14,38" path="m10,38l14,,5,,,38r10,xe" fillcolor="black" stroked="f">
                      <v:path arrowok="t"/>
                    </v:shape>
                    <v:shape id="_x0000_s10085" style="position:absolute;left:3088;top:3251;width:14;height:38" coordsize="14,38" path="m9,38l14,,5,,,38r9,xe" fillcolor="black" stroked="f">
                      <v:path arrowok="t"/>
                    </v:shape>
                    <v:shape id="_x0000_s10086" style="position:absolute;left:3097;top:3203;width:15;height:38" coordsize="15,38" path="m10,38l15,,5,,,38r10,xe" fillcolor="black" stroked="f">
                      <v:path arrowok="t"/>
                    </v:shape>
                    <v:shape id="_x0000_s10087" style="position:absolute;left:3102;top:3159;width:19;height:34" coordsize="19,34" path="m10,34l19,,10,,,34r10,xe" fillcolor="black" stroked="f">
                      <v:path arrowok="t"/>
                    </v:shape>
                    <v:shape id="_x0000_s10088" style="position:absolute;left:3112;top:3111;width:14;height:39" coordsize="14,39" path="m9,39l14,,5,,,39r9,xe" fillcolor="black" stroked="f">
                      <v:path arrowok="t"/>
                    </v:shape>
                    <v:shape id="_x0000_s10089" style="position:absolute;left:3117;top:3063;width:19;height:39" coordsize="19,39" path="m9,39l19,,9,,,39r9,xe" fillcolor="black" stroked="f">
                      <v:path arrowok="t"/>
                    </v:shape>
                    <v:shape id="_x0000_s10090" style="position:absolute;left:3126;top:3015;width:15;height:39" coordsize="15,39" path="m10,39l15,,5,,,39r10,xe" fillcolor="black" stroked="f">
                      <v:path arrowok="t"/>
                    </v:shape>
                    <v:shape id="_x0000_s10091" style="position:absolute;left:3131;top:2967;width:19;height:39" coordsize="19,39" path="m10,39l19,,10,,,39r10,xe" fillcolor="black" stroked="f">
                      <v:path arrowok="t"/>
                    </v:shape>
                    <v:shape id="_x0000_s10092" style="position:absolute;left:3141;top:2919;width:14;height:39" coordsize="14,39" path="m9,39l14,,4,,,39r9,xe" fillcolor="black" stroked="f">
                      <v:path arrowok="t"/>
                    </v:shape>
                    <v:shape id="_x0000_s10093" style="position:absolute;left:3150;top:2871;width:15;height:39" coordsize="15,39" path="m10,39l15,,5,,,39r10,xe" fillcolor="black" stroked="f">
                      <v:path arrowok="t"/>
                    </v:shape>
                    <v:shape id="_x0000_s10094" style="position:absolute;left:3155;top:2823;width:14;height:39" coordsize="14,39" path="m10,39l14,,5,,,39r10,xe" fillcolor="black" stroked="f">
                      <v:path arrowok="t"/>
                    </v:shape>
                    <v:shape id="_x0000_s10095" style="position:absolute;left:3165;top:2780;width:14;height:34" coordsize="14,34" path="m9,34l14,,4,,,34r9,xe" fillcolor="black" stroked="f">
                      <v:path arrowok="t"/>
                    </v:shape>
                    <v:shape id="_x0000_s10096" style="position:absolute;left:3169;top:2732;width:15;height:38" coordsize="15,38" path="m10,38l15,,5,,,38r10,xe" fillcolor="black" stroked="f">
                      <v:path arrowok="t"/>
                    </v:shape>
                    <v:shape id="_x0000_s10097" style="position:absolute;left:3179;top:2684;width:14;height:38" coordsize="14,38" path="m10,38l14,,5,,,38r10,xe" fillcolor="black" stroked="f">
                      <v:path arrowok="t"/>
                    </v:shape>
                    <v:shape id="_x0000_s10098" style="position:absolute;left:3184;top:2636;width:19;height:38" coordsize="19,38" path="m9,38l19,,9,,,38r9,xe" fillcolor="black" stroked="f">
                      <v:path arrowok="t"/>
                    </v:shape>
                    <v:shape id="_x0000_s10099" style="position:absolute;left:3193;top:2588;width:15;height:38" coordsize="15,38" path="m10,38l15,,5,,,38r10,xe" fillcolor="black" stroked="f">
                      <v:path arrowok="t"/>
                    </v:shape>
                    <v:shape id="_x0000_s10100" style="position:absolute;left:3198;top:2540;width:19;height:38" coordsize="19,38" path="m10,38l19,,10,,,38r10,xe" fillcolor="black" stroked="f">
                      <v:path arrowok="t"/>
                    </v:shape>
                    <v:shape id="_x0000_s10101" style="position:absolute;left:3208;top:2492;width:14;height:38" coordsize="14,38" path="m9,38l14,,5,,,38r9,xe" fillcolor="black" stroked="f">
                      <v:path arrowok="t"/>
                    </v:shape>
                    <v:shape id="_x0000_s10102" style="position:absolute;left:3217;top:2444;width:15;height:38" coordsize="15,38" path="m10,38l15,,5,,,38r10,xe" fillcolor="black" stroked="f">
                      <v:path arrowok="t"/>
                    </v:shape>
                    <v:shape id="_x0000_s10103" style="position:absolute;left:3222;top:2396;width:15;height:38" coordsize="15,38" path="m10,38l15,,5,,,38r10,xe" fillcolor="black" stroked="f">
                      <v:path arrowok="t"/>
                    </v:shape>
                    <v:shape id="_x0000_s10104" style="position:absolute;left:3232;top:2353;width:14;height:38" coordsize="14,38" path="m9,38l14,,5,,,38r9,xe" fillcolor="black" stroked="f">
                      <v:path arrowok="t"/>
                    </v:shape>
                    <v:shape id="_x0000_s10105" style="position:absolute;left:3237;top:2305;width:14;height:38" coordsize="14,38" path="m9,38l14,,4,,,38r9,xe" fillcolor="black" stroked="f">
                      <v:path arrowok="t"/>
                    </v:shape>
                    <v:shape id="_x0000_s10106" style="position:absolute;left:3246;top:2257;width:15;height:38" coordsize="15,38" path="m10,38l15,,5,,,38r10,xe" fillcolor="black" stroked="f">
                      <v:path arrowok="t"/>
                    </v:shape>
                    <v:shape id="_x0000_s10107" style="position:absolute;left:3251;top:2209;width:14;height:38" coordsize="14,38" path="m10,38l14,,5,,,38r10,xe" fillcolor="black" stroked="f">
                      <v:path arrowok="t"/>
                    </v:shape>
                    <v:shape id="_x0000_s10108" style="position:absolute;left:3261;top:2161;width:14;height:38" coordsize="14,38" path="m9,38l14,,4,,,38r9,xe" fillcolor="black" stroked="f">
                      <v:path arrowok="t"/>
                    </v:shape>
                    <v:shape id="_x0000_s10109" style="position:absolute;left:3265;top:2113;width:20;height:38" coordsize="20,38" path="m10,38l20,,10,,,38r10,xe" fillcolor="black" stroked="f">
                      <v:path arrowok="t"/>
                    </v:shape>
                    <v:shape id="_x0000_s10110" style="position:absolute;left:3275;top:2065;width:14;height:38" coordsize="14,38" path="m10,38l14,,5,,,38r10,xe" fillcolor="black" stroked="f">
                      <v:path arrowok="t"/>
                    </v:shape>
                    <v:shape id="_x0000_s10111" style="position:absolute;left:3280;top:2017;width:19;height:38" coordsize="19,38" path="m9,38l19,,9,,,38r9,xe" fillcolor="black" stroked="f">
                      <v:path arrowok="t"/>
                    </v:shape>
                    <v:shape id="_x0000_s10112" style="position:absolute;left:3289;top:1973;width:15;height:34" coordsize="15,34" path="m10,34l15,,5,,,34r10,xe" fillcolor="black" stroked="f">
                      <v:path arrowok="t"/>
                    </v:shape>
                    <v:shape id="_x0000_s10113" style="position:absolute;left:3299;top:1925;width:14;height:39" coordsize="14,39" path="m10,39l14,,5,,,39r10,xe" fillcolor="black" stroked="f">
                      <v:path arrowok="t"/>
                    </v:shape>
                    <v:shape id="_x0000_s10114" style="position:absolute;left:3304;top:1877;width:14;height:39" coordsize="14,39" path="m9,39l14,,5,,,39r9,xe" fillcolor="black" stroked="f">
                      <v:path arrowok="t"/>
                    </v:shape>
                    <v:shape id="_x0000_s10115" style="position:absolute;left:3313;top:1829;width:15;height:39" coordsize="15,39" path="m10,39l15,,5,,,39r10,xe" fillcolor="black" stroked="f">
                      <v:path arrowok="t"/>
                    </v:shape>
                    <v:shape id="_x0000_s10116" style="position:absolute;left:3318;top:1781;width:15;height:39" coordsize="15,39" path="m10,39l15,,5,,,39r10,xe" fillcolor="black" stroked="f">
                      <v:path arrowok="t"/>
                    </v:shape>
                    <v:shape id="_x0000_s10117" style="position:absolute;left:3328;top:1733;width:14;height:39" coordsize="14,39" path="m9,39l14,,5,,,39r9,xe" fillcolor="black" stroked="f">
                      <v:path arrowok="t"/>
                    </v:shape>
                    <v:shape id="_x0000_s10118" style="position:absolute;left:3333;top:1685;width:19;height:39" coordsize="19,39" path="m9,39l19,,9,,,39r9,xe" fillcolor="black" stroked="f">
                      <v:path arrowok="t"/>
                    </v:shape>
                    <v:shape id="_x0000_s10119" style="position:absolute;left:3342;top:1637;width:15;height:39" coordsize="15,39" path="m10,39l15,,5,,,39r10,xe" fillcolor="black" stroked="f">
                      <v:path arrowok="t"/>
                    </v:shape>
                  </v:group>
                  <v:shape id="_x0000_s10121" style="position:absolute;left:3347;top:1594;width:19;height:34" coordsize="19,34" path="m10,34l19,,10,,,34r10,xe" fillcolor="black" stroked="f">
                    <v:path arrowok="t"/>
                  </v:shape>
                  <v:shape id="_x0000_s10122" style="position:absolute;left:3357;top:1546;width:14;height:38" coordsize="14,38" path="m9,38l14,,4,,,38r9,xe" fillcolor="black" stroked="f">
                    <v:path arrowok="t"/>
                  </v:shape>
                  <v:shape id="_x0000_s10123" style="position:absolute;left:3361;top:1498;width:20;height:38" coordsize="20,38" path="m10,38l20,,10,,,38r10,xe" fillcolor="black" stroked="f">
                    <v:path arrowok="t"/>
                  </v:shape>
                  <v:shape id="_x0000_s10124" style="position:absolute;left:3371;top:1450;width:14;height:38" coordsize="14,38" path="m10,38l14,,5,,,38r10,xe" fillcolor="black" stroked="f">
                    <v:path arrowok="t"/>
                  </v:shape>
                  <v:shape id="_x0000_s10125" style="position:absolute;left:3381;top:1402;width:14;height:38" coordsize="14,38" path="m9,38l14,,4,,,38r9,xe" fillcolor="black" stroked="f">
                    <v:path arrowok="t"/>
                  </v:shape>
                  <v:shape id="_x0000_s10126" style="position:absolute;left:3385;top:1354;width:15;height:38" coordsize="15,38" path="m10,38l15,,5,,,38r10,xe" fillcolor="black" stroked="f">
                    <v:path arrowok="t"/>
                  </v:shape>
                  <v:shape id="_x0000_s10127" style="position:absolute;left:3395;top:1306;width:14;height:38" coordsize="14,38" path="m10,38l14,,5,,,38r10,xe" fillcolor="black" stroked="f">
                    <v:path arrowok="t"/>
                  </v:shape>
                  <v:shape id="_x0000_s10128" style="position:absolute;left:3400;top:1258;width:14;height:38" coordsize="14,38" path="m9,38l14,,5,,,38r9,xe" fillcolor="black" stroked="f">
                    <v:path arrowok="t"/>
                  </v:shape>
                  <v:shape id="_x0000_s10129" style="position:absolute;left:3409;top:1215;width:15;height:33" coordsize="15,33" path="m10,33l15,,5,,,33r10,xe" fillcolor="black" stroked="f">
                    <v:path arrowok="t"/>
                  </v:shape>
                  <v:shape id="_x0000_s10130" style="position:absolute;left:3414;top:1167;width:19;height:38" coordsize="19,38" path="m10,38l19,,10,,,38r10,xe" fillcolor="black" stroked="f">
                    <v:path arrowok="t"/>
                  </v:shape>
                  <v:shape id="_x0000_s10131" style="position:absolute;left:3424;top:1119;width:14;height:38" coordsize="14,38" path="m9,38l14,,5,,,38r9,xe" fillcolor="black" stroked="f">
                    <v:path arrowok="t"/>
                  </v:shape>
                  <v:shape id="_x0000_s10132" style="position:absolute;left:3429;top:1071;width:19;height:38" coordsize="19,38" path="m9,38l19,,9,,,38r9,xe" fillcolor="black" stroked="f">
                    <v:path arrowok="t"/>
                  </v:shape>
                  <v:shape id="_x0000_s10133" style="position:absolute;left:3438;top:1023;width:15;height:38" coordsize="15,38" path="m10,38l15,,5,,,38r10,xe" fillcolor="black" stroked="f">
                    <v:path arrowok="t"/>
                  </v:shape>
                  <v:shape id="_x0000_s10134" style="position:absolute;left:3443;top:975;width:19;height:38" coordsize="19,38" path="m10,38l19,,10,,,38r10,xe" fillcolor="black" stroked="f">
                    <v:path arrowok="t"/>
                  </v:shape>
                  <v:shape id="_x0000_s10135" style="position:absolute;left:3453;top:927;width:14;height:38" coordsize="14,38" path="m9,38l14,,5,,,38r9,xe" fillcolor="black" stroked="f">
                    <v:path arrowok="t"/>
                  </v:shape>
                  <v:shape id="_x0000_s10136" style="position:absolute;left:3462;top:879;width:15;height:38" coordsize="15,38" path="m10,38l15,,5,,,38r10,xe" fillcolor="black" stroked="f">
                    <v:path arrowok="t"/>
                  </v:shape>
                  <v:shape id="_x0000_s10137" style="position:absolute;left:3467;top:831;width:15;height:38" coordsize="15,38" path="m10,38l15,,5,,,38r10,xe" fillcolor="black" stroked="f">
                    <v:path arrowok="t"/>
                  </v:shape>
                  <v:shape id="_x0000_s10138" style="position:absolute;left:3477;top:787;width:14;height:39" coordsize="14,39" path="m9,39l14,,5,,,39r9,xe" fillcolor="black" stroked="f">
                    <v:path arrowok="t"/>
                  </v:shape>
                  <v:shape id="_x0000_s10139" style="position:absolute;left:3482;top:739;width:14;height:39" coordsize="14,39" path="m9,39l14,,4,,,39r9,xe" fillcolor="black" stroked="f">
                    <v:path arrowok="t"/>
                  </v:shape>
                  <v:shape id="_x0000_s10140" style="position:absolute;left:3491;top:691;width:15;height:39" coordsize="15,39" path="m10,39l15,,5,,,39r10,xe" fillcolor="black" stroked="f">
                    <v:path arrowok="t"/>
                  </v:shape>
                  <v:shape id="_x0000_s10141" style="position:absolute;left:3496;top:643;width:19;height:39" coordsize="19,39" path="m10,39l19,,10,,,39r10,xe" fillcolor="black" stroked="f">
                    <v:path arrowok="t"/>
                  </v:shape>
                  <v:shape id="_x0000_s10142" style="position:absolute;left:3506;top:595;width:14;height:39" coordsize="14,39" path="m9,39l14,,4,,,39r9,xe" fillcolor="black" stroked="f">
                    <v:path arrowok="t"/>
                  </v:shape>
                  <v:shape id="_x0000_s10143" style="position:absolute;left:3510;top:547;width:20;height:39" coordsize="20,39" path="m10,39l20,,10,,,39r10,xe" fillcolor="black" stroked="f">
                    <v:path arrowok="t"/>
                  </v:shape>
                  <v:shape id="_x0000_s10144" style="position:absolute;left:3520;top:499;width:14;height:39" coordsize="14,39" path="m10,39l14,,5,,,39r10,xe" fillcolor="black" stroked="f">
                    <v:path arrowok="t"/>
                  </v:shape>
                  <v:shape id="_x0000_s10145" style="position:absolute;left:3525;top:451;width:19;height:39" coordsize="19,39" path="m9,39l19,,9,,,39r9,xe" fillcolor="black" stroked="f">
                    <v:path arrowok="t"/>
                  </v:shape>
                  <v:shape id="_x0000_s10146" style="position:absolute;left:3534;top:408;width:15;height:34" coordsize="15,34" path="m10,34l15,,5,,,34r10,xe" fillcolor="black" stroked="f">
                    <v:path arrowok="t"/>
                  </v:shape>
                  <v:shape id="_x0000_s10147" style="position:absolute;left:3544;top:360;width:14;height:39" coordsize="14,39" path="m10,39l14,,5,,,39r10,xe" fillcolor="black" stroked="f">
                    <v:path arrowok="t"/>
                  </v:shape>
                  <v:shape id="_x0000_s10148" style="position:absolute;left:3549;top:312;width:14;height:39" coordsize="14,39" path="m9,39l14,,5,,,39r9,xe" fillcolor="black" stroked="f">
                    <v:path arrowok="t"/>
                  </v:shape>
                  <v:shape id="_x0000_s10149" style="position:absolute;left:3558;top:264;width:15;height:38" coordsize="15,38" path="m10,38l15,,5,,,38r10,xe" fillcolor="black" stroked="f">
                    <v:path arrowok="t"/>
                  </v:shape>
                  <v:shape id="_x0000_s10150" style="position:absolute;left:3563;top:216;width:15;height:38" coordsize="15,38" path="m10,38l15,,5,,,38r10,xe" fillcolor="black" stroked="f">
                    <v:path arrowok="t"/>
                  </v:shape>
                  <v:shape id="_x0000_s10151" style="position:absolute;left:3573;top:192;width:14;height:14" coordsize="14,14" path="m9,14l14,,5,,,14r9,xe" fillcolor="black" stroked="f">
                    <v:path arrowok="t"/>
                  </v:shape>
                  <v:line id="_x0000_s10152" style="position:absolute;flip:y" from="115,2449" to="116,4374" strokeweight="0"/>
                  <v:shape id="_x0000_s10153" style="position:absolute;left:67;top:2449;width:91;height:86" coordsize="91,86" path="m,86l48,,91,86,48,43,,86xe" fillcolor="black" strokeweight="0">
                    <v:path arrowok="t"/>
                  </v:shape>
                  <v:line id="_x0000_s10154" style="position:absolute" from="115,4374" to="1249,4375" strokeweight="0"/>
                  <v:shape id="_x0000_s10155" style="position:absolute;left:1157;top:4331;width:92;height:86" coordsize="92,86" path="m,l92,43,,86,44,43,,xe" fillcolor="black" strokeweight="0">
                    <v:path arrowok="t"/>
                  </v:shape>
                  <v:rect id="_x0000_s10156" style="position:absolute;left:283;top:2511;width:121;height:276;mso-wrap-style:none" filled="f" stroked="f">
                    <v:textbox style="mso-fit-shape-to-text:t" inset="0,0,0,0">
                      <w:txbxContent>
                        <w:p w:rsidR="00141195" w:rsidRDefault="00141195">
                          <w:proofErr w:type="gramStart"/>
                          <w:r>
                            <w:rPr>
                              <w:rFonts w:ascii="ISOCPEUR" w:hAnsi="ISOCPEUR" w:cs="ISOCPEUR"/>
                              <w:color w:val="000000"/>
                              <w:sz w:val="24"/>
                              <w:szCs w:val="24"/>
                              <w:lang w:val="en-US"/>
                            </w:rPr>
                            <w:t>y</w:t>
                          </w:r>
                          <w:proofErr w:type="gramEnd"/>
                        </w:p>
                      </w:txbxContent>
                    </v:textbox>
                  </v:rect>
                  <v:rect id="_x0000_s10157" style="position:absolute;left:1133;top:3985;width:121;height:276;mso-wrap-style:none" filled="f" stroked="f">
                    <v:textbox style="mso-fit-shape-to-text:t" inset="0,0,0,0">
                      <w:txbxContent>
                        <w:p w:rsidR="00141195" w:rsidRDefault="00141195">
                          <w:proofErr w:type="gramStart"/>
                          <w:r>
                            <w:rPr>
                              <w:rFonts w:ascii="ISOCPEUR" w:hAnsi="ISOCPEUR" w:cs="ISOCPEUR"/>
                              <w:color w:val="000000"/>
                              <w:sz w:val="24"/>
                              <w:szCs w:val="24"/>
                              <w:lang w:val="en-US"/>
                            </w:rPr>
                            <w:t>x</w:t>
                          </w:r>
                          <w:proofErr w:type="gramEnd"/>
                        </w:p>
                      </w:txbxContent>
                    </v:textbox>
                  </v:rect>
                  <v:rect id="_x0000_s10158" style="position:absolute;left:1076;top:1604;width:1415;height:276;mso-wrap-style:none" filled="f" stroked="f">
                    <v:textbox style="mso-fit-shape-to-text:t" inset="0,0,0,0">
                      <w:txbxContent>
                        <w:p w:rsidR="00141195" w:rsidRDefault="00141195">
                          <w:proofErr w:type="spellStart"/>
                          <w:r>
                            <w:rPr>
                              <w:rFonts w:ascii="ISOCPEUR" w:hAnsi="ISOCPEUR" w:cs="ISOCPEUR"/>
                              <w:color w:val="000000"/>
                              <w:sz w:val="24"/>
                              <w:szCs w:val="24"/>
                              <w:lang w:val="en-US"/>
                            </w:rPr>
                            <w:t>Pneumatique</w:t>
                          </w:r>
                          <w:proofErr w:type="spellEnd"/>
                        </w:p>
                      </w:txbxContent>
                    </v:textbox>
                  </v:rect>
                  <v:rect id="_x0000_s10159" style="position:absolute;left:1815;top:5234;width:174;height:276;mso-wrap-style:none" filled="f" stroked="f">
                    <v:textbox style="mso-fit-shape-to-text:t" inset="0,0,0,0">
                      <w:txbxContent>
                        <w:p w:rsidR="00141195" w:rsidRDefault="00141195">
                          <w:r>
                            <w:rPr>
                              <w:rFonts w:ascii="ISOCPEUR" w:hAnsi="ISOCPEUR" w:cs="ISOCPEUR"/>
                              <w:color w:val="000000"/>
                              <w:sz w:val="24"/>
                              <w:szCs w:val="24"/>
                              <w:lang w:val="en-US"/>
                            </w:rPr>
                            <w:t>H</w:t>
                          </w:r>
                        </w:p>
                      </w:txbxContent>
                    </v:textbox>
                  </v:rect>
                  <v:rect id="_x0000_s10160" style="position:absolute;left:2819;top:5306;width:200;height:276;mso-wrap-style:none" filled="f" stroked="f">
                    <v:textbox style="mso-fit-shape-to-text:t" inset="0,0,0,0">
                      <w:txbxContent>
                        <w:p w:rsidR="00141195" w:rsidRDefault="00141195">
                          <w:r>
                            <w:rPr>
                              <w:rFonts w:ascii="ISOCPEUR" w:hAnsi="ISOCPEUR" w:cs="ISOCPEUR"/>
                              <w:color w:val="000000"/>
                              <w:sz w:val="24"/>
                              <w:szCs w:val="24"/>
                              <w:lang w:val="en-US"/>
                            </w:rPr>
                            <w:t>M</w:t>
                          </w:r>
                        </w:p>
                      </w:txbxContent>
                    </v:textbox>
                  </v:rect>
                  <v:rect id="_x0000_s10161" style="position:absolute;left:2497;top:3078;width:134;height:276;mso-wrap-style:none" filled="f" stroked="f">
                    <v:textbox style="mso-fit-shape-to-text:t" inset="0,0,0,0">
                      <w:txbxContent>
                        <w:p w:rsidR="00141195" w:rsidRDefault="00141195">
                          <w:r>
                            <w:rPr>
                              <w:rFonts w:ascii="ISOCPEUR" w:hAnsi="ISOCPEUR" w:cs="ISOCPEUR"/>
                              <w:color w:val="000000"/>
                              <w:sz w:val="24"/>
                              <w:szCs w:val="24"/>
                              <w:lang w:val="en-US"/>
                            </w:rPr>
                            <w:t>3</w:t>
                          </w:r>
                        </w:p>
                      </w:txbxContent>
                    </v:textbox>
                  </v:rect>
                  <v:rect id="_x0000_s10162" style="position:absolute;left:1700;top:2962;width:134;height:276;mso-wrap-style:none" filled="f" stroked="f">
                    <v:textbox style="mso-fit-shape-to-text:t" inset="0,0,0,0">
                      <w:txbxContent>
                        <w:p w:rsidR="00141195" w:rsidRDefault="00141195">
                          <w:r>
                            <w:rPr>
                              <w:rFonts w:ascii="ISOCPEUR" w:hAnsi="ISOCPEUR" w:cs="ISOCPEUR"/>
                              <w:color w:val="000000"/>
                              <w:sz w:val="24"/>
                              <w:szCs w:val="24"/>
                              <w:lang w:val="en-US"/>
                            </w:rPr>
                            <w:t>5</w:t>
                          </w:r>
                        </w:p>
                      </w:txbxContent>
                    </v:textbox>
                  </v:rect>
                  <v:rect id="_x0000_s10163" style="position:absolute;left:3798;top:4326;width:134;height:276;mso-wrap-style:none" filled="f" stroked="f">
                    <v:textbox style="mso-fit-shape-to-text:t" inset="0,0,0,0">
                      <w:txbxContent>
                        <w:p w:rsidR="00141195" w:rsidRDefault="00141195">
                          <w:r>
                            <w:rPr>
                              <w:rFonts w:ascii="ISOCPEUR" w:hAnsi="ISOCPEUR" w:cs="ISOCPEUR"/>
                              <w:color w:val="000000"/>
                              <w:sz w:val="24"/>
                              <w:szCs w:val="24"/>
                              <w:lang w:val="en-US"/>
                            </w:rPr>
                            <w:t>2</w:t>
                          </w:r>
                        </w:p>
                      </w:txbxContent>
                    </v:textbox>
                  </v:rect>
                  <v:rect id="_x0000_s10164" style="position:absolute;left:6805;top:4268;width:134;height:276;mso-wrap-style:none" filled="f" stroked="f">
                    <v:textbox style="mso-fit-shape-to-text:t" inset="0,0,0,0">
                      <w:txbxContent>
                        <w:p w:rsidR="00141195" w:rsidRDefault="00141195">
                          <w:r>
                            <w:rPr>
                              <w:rFonts w:ascii="ISOCPEUR" w:hAnsi="ISOCPEUR" w:cs="ISOCPEUR"/>
                              <w:color w:val="000000"/>
                              <w:sz w:val="24"/>
                              <w:szCs w:val="24"/>
                              <w:lang w:val="en-US"/>
                            </w:rPr>
                            <w:t>1</w:t>
                          </w:r>
                        </w:p>
                      </w:txbxContent>
                    </v:textbox>
                  </v:rect>
                  <v:rect id="_x0000_s10165" style="position:absolute;left:2608;top:355;width:134;height:276;mso-wrap-style:none" filled="f" stroked="f">
                    <v:textbox style="mso-fit-shape-to-text:t" inset="0,0,0,0">
                      <w:txbxContent>
                        <w:p w:rsidR="00141195" w:rsidRDefault="00141195">
                          <w:r>
                            <w:rPr>
                              <w:rFonts w:ascii="ISOCPEUR" w:hAnsi="ISOCPEUR" w:cs="ISOCPEUR"/>
                              <w:color w:val="000000"/>
                              <w:sz w:val="24"/>
                              <w:szCs w:val="24"/>
                              <w:lang w:val="en-US"/>
                            </w:rPr>
                            <w:t>1</w:t>
                          </w:r>
                        </w:p>
                      </w:txbxContent>
                    </v:textbox>
                  </v:rect>
                  <v:rect id="_x0000_s10166" style="position:absolute;left:3458;top:1378;width:134;height:276;mso-wrap-style:none" filled="f" stroked="f">
                    <v:textbox style="mso-fit-shape-to-text:t" inset="0,0,0,0">
                      <w:txbxContent>
                        <w:p w:rsidR="00141195" w:rsidRDefault="00141195">
                          <w:r>
                            <w:rPr>
                              <w:rFonts w:ascii="ISOCPEUR" w:hAnsi="ISOCPEUR" w:cs="ISOCPEUR"/>
                              <w:color w:val="000000"/>
                              <w:sz w:val="24"/>
                              <w:szCs w:val="24"/>
                              <w:lang w:val="en-US"/>
                            </w:rPr>
                            <w:t>4</w:t>
                          </w:r>
                        </w:p>
                      </w:txbxContent>
                    </v:textbox>
                  </v:rect>
                  <v:rect id="_x0000_s10167" style="position:absolute;left:3967;width:134;height:276;mso-wrap-style:none" filled="f" stroked="f">
                    <v:textbox style="mso-fit-shape-to-text:t" inset="0,0,0,0">
                      <w:txbxContent>
                        <w:p w:rsidR="00141195" w:rsidRDefault="00141195">
                          <w:proofErr w:type="gramStart"/>
                          <w:r>
                            <w:rPr>
                              <w:rFonts w:ascii="ISOCPEUR" w:hAnsi="ISOCPEUR" w:cs="ISOCPEUR"/>
                              <w:color w:val="000000"/>
                              <w:sz w:val="24"/>
                              <w:szCs w:val="24"/>
                              <w:lang w:val="en-US"/>
                            </w:rPr>
                            <w:t>u</w:t>
                          </w:r>
                          <w:proofErr w:type="gramEnd"/>
                        </w:p>
                      </w:txbxContent>
                    </v:textbox>
                  </v:rect>
                  <v:line id="_x0000_s10168" style="position:absolute;flip:y" from="3366,10" to="3899,1359" strokeweight="0"/>
                  <v:shape id="_x0000_s10169" style="position:absolute;left:3827;top:10;width:82;height:100" coordsize="82,100" path="m,67l72,,82,100,58,43,,67xe" fillcolor="black" strokeweight="0">
                    <v:path arrowok="t"/>
                  </v:shape>
                  <v:rect id="_x0000_s10170" style="position:absolute;left:2612;top:6324;width:3122;height:276;mso-wrap-style:none" filled="f" stroked="f">
                    <v:textbox style="mso-fit-shape-to-text:t" inset="0,0,0,0">
                      <w:txbxContent>
                        <w:p w:rsidR="00141195" w:rsidRDefault="00141195">
                          <w:r>
                            <w:rPr>
                              <w:rFonts w:ascii="ISOCPEUR" w:hAnsi="ISOCPEUR" w:cs="ISOCPEUR"/>
                              <w:color w:val="000000"/>
                              <w:sz w:val="24"/>
                              <w:szCs w:val="24"/>
                              <w:lang w:val="en-US"/>
                            </w:rPr>
                            <w:t xml:space="preserve">Axe de </w:t>
                          </w:r>
                          <w:proofErr w:type="spellStart"/>
                          <w:r>
                            <w:rPr>
                              <w:rFonts w:ascii="ISOCPEUR" w:hAnsi="ISOCPEUR" w:cs="ISOCPEUR"/>
                              <w:color w:val="000000"/>
                              <w:sz w:val="24"/>
                              <w:szCs w:val="24"/>
                              <w:lang w:val="en-US"/>
                            </w:rPr>
                            <w:t>pivotement</w:t>
                          </w:r>
                          <w:proofErr w:type="spellEnd"/>
                          <w:r>
                            <w:rPr>
                              <w:rFonts w:ascii="ISOCPEUR" w:hAnsi="ISOCPEUR" w:cs="ISOCPEUR"/>
                              <w:color w:val="000000"/>
                              <w:sz w:val="24"/>
                              <w:szCs w:val="24"/>
                              <w:lang w:val="en-US"/>
                            </w:rPr>
                            <w:t xml:space="preserve"> de la </w:t>
                          </w:r>
                          <w:proofErr w:type="spellStart"/>
                          <w:r>
                            <w:rPr>
                              <w:rFonts w:ascii="ISOCPEUR" w:hAnsi="ISOCPEUR" w:cs="ISOCPEUR"/>
                              <w:color w:val="000000"/>
                              <w:sz w:val="24"/>
                              <w:szCs w:val="24"/>
                              <w:lang w:val="en-US"/>
                            </w:rPr>
                            <w:t>roue</w:t>
                          </w:r>
                          <w:proofErr w:type="spellEnd"/>
                        </w:p>
                      </w:txbxContent>
                    </v:textbox>
                  </v:rect>
                  <v:rect id="_x0000_s10171" style="position:absolute;left:2041;top:3668;width:58;height:279" fillcolor="black" stroked="f"/>
                  <v:rect id="_x0000_s10172" style="position:absolute;left:2780;top:3668;width:58;height:279" fillcolor="black" stroked="f"/>
                  <w10:wrap type="none"/>
                  <w10:anchorlock/>
                </v:group>
              </w:pict>
            </w:r>
          </w:p>
        </w:tc>
      </w:tr>
    </w:tbl>
    <w:p w:rsidR="00F83754" w:rsidRDefault="00F83754" w:rsidP="00F83754"/>
    <w:p w:rsidR="00F83754" w:rsidRDefault="00141195" w:rsidP="00F83754">
      <w:r>
        <w:sym w:font="Symbol" w:char="F0B7"/>
      </w:r>
      <w:r>
        <w:t xml:space="preserve"> </w:t>
      </w:r>
      <w:r w:rsidR="00F83754">
        <w:t>L'axe de pivotement de la roue par rapport au châssis lors d'un braquage de la direction passe par D et C. La roue est en contact avec le sol en H.</w:t>
      </w:r>
    </w:p>
    <w:p w:rsidR="00F83754" w:rsidRDefault="00F83754" w:rsidP="00F83754"/>
    <w:p w:rsidR="00A04F6F" w:rsidRDefault="00141195" w:rsidP="00141195">
      <w:pPr>
        <w:jc w:val="left"/>
      </w:pPr>
      <w:r>
        <w:sym w:font="Symbol" w:char="F0B7"/>
      </w:r>
      <w:r>
        <w:t xml:space="preserve"> </w:t>
      </w:r>
      <w:r w:rsidR="00F83754">
        <w:t>Le constructeur recherche la stabilité de la direction, c’est à dire que les roues restent droites lorsqu’on lâche le volant. Pour cela, il incline l'axe CD par rapport à la verticale et il déporte le point M (point d'intersection de l’axe CD avec le plan du sol) vers la droite.</w:t>
      </w:r>
      <w:r w:rsidR="00F83754">
        <w:br/>
      </w:r>
    </w:p>
    <w:p w:rsidR="00F83754" w:rsidRDefault="00A04F6F" w:rsidP="00A04F6F">
      <w:pPr>
        <w:pStyle w:val="Titre6"/>
      </w:pPr>
      <w:r w:rsidRPr="00A04F6F">
        <w:rPr>
          <w:sz w:val="24"/>
        </w:rPr>
        <w:sym w:font="Wingdings" w:char="F03F"/>
      </w:r>
      <w:r>
        <w:rPr>
          <w:b/>
          <w:sz w:val="24"/>
        </w:rPr>
        <w:t>4</w:t>
      </w:r>
      <w:r>
        <w:t xml:space="preserve"> Montrer</w:t>
      </w:r>
      <w:r w:rsidR="00F83754">
        <w:t xml:space="preserve"> que le poids de la voiture assure, dans ces conditions, la stabilité recherchée.</w:t>
      </w:r>
    </w:p>
    <w:p w:rsidR="00A04F6F" w:rsidRDefault="00A04F6F" w:rsidP="00141195">
      <w:pPr>
        <w:jc w:val="left"/>
      </w:pPr>
    </w:p>
    <w:p w:rsidR="00F83754" w:rsidRDefault="00A04F6F" w:rsidP="00A04F6F">
      <w:pPr>
        <w:pStyle w:val="Titre6"/>
      </w:pPr>
      <w:r w:rsidRPr="00A04F6F">
        <w:rPr>
          <w:sz w:val="24"/>
        </w:rPr>
        <w:sym w:font="Wingdings" w:char="F03F"/>
      </w:r>
      <w:r>
        <w:rPr>
          <w:b/>
          <w:sz w:val="24"/>
        </w:rPr>
        <w:t>5</w:t>
      </w:r>
      <w:r>
        <w:t xml:space="preserve"> Indiquer</w:t>
      </w:r>
      <w:r w:rsidR="00F83754">
        <w:t xml:space="preserve"> quels inconvénients apparaissent lorsqu’on a une distance HM trop grande (on conserve la même inclinaison de DC et le point H vient en H') ? On suppose que les pièces sont redimensionnées pour ne pas casser.</w:t>
      </w:r>
    </w:p>
    <w:p w:rsidR="00F83754" w:rsidRDefault="00F83754" w:rsidP="00F83754">
      <w:pPr>
        <w:pStyle w:val="Titre8"/>
        <w:jc w:val="center"/>
      </w:pPr>
    </w:p>
    <w:p w:rsidR="00F83754" w:rsidRDefault="00712237" w:rsidP="00F83754">
      <w:pPr>
        <w:pStyle w:val="Titre8"/>
        <w:jc w:val="center"/>
      </w:pPr>
      <w:r>
        <w:pict>
          <v:group id="_x0000_s10175" editas="canvas" style="width:377.75pt;height:332.5pt;mso-position-horizontal-relative:char;mso-position-vertical-relative:line" coordsize="7555,6650">
            <o:lock v:ext="edit" aspectratio="t"/>
            <v:shape id="_x0000_s10174" type="#_x0000_t75" style="position:absolute;width:7555;height:6650" o:preferrelative="f">
              <v:fill o:detectmouseclick="t"/>
              <v:path o:extrusionok="t" o:connecttype="none"/>
              <o:lock v:ext="edit" text="t"/>
            </v:shape>
            <v:group id="_x0000_s10376" style="position:absolute;left:509;top:384;width:6889;height:6132" coordorigin="509,384" coordsize="6889,6132">
              <v:shape id="_x0000_s10176" style="position:absolute;left:4051;top:3327;width:2612;height:452" coordsize="2612,452" path="m24,394r-4,5l10,399r-5,5l,413r,15l5,433r,9l10,447r10,5l34,452,2588,58r4,-5l2602,53r5,-5l2612,39r,-15l2607,20r,-10l2602,5,2592,r-14,l24,394xe" fillcolor="black" stroked="f">
                <v:path arrowok="t"/>
              </v:shape>
              <v:rect id="_x0000_s10177" style="position:absolute;left:509;top:5622;width:3749;height:572" stroked="f"/>
              <v:line id="_x0000_s10178" style="position:absolute;flip:y" from="509,5622" to="768,5882" strokeweight="0"/>
              <v:line id="_x0000_s10179" style="position:absolute;flip:y" from="509,5622" to="1018,6131" strokeweight="0"/>
              <v:line id="_x0000_s10180" style="position:absolute;flip:y" from="710,5622" to="1277,6189" strokeweight="0"/>
              <v:line id="_x0000_s10181" style="position:absolute;flip:y" from="960,5622" to="1526,6189" strokeweight="0"/>
              <v:line id="_x0000_s10182" style="position:absolute;flip:y" from="1219,5622" to="1786,6189" strokeweight="0"/>
              <v:line id="_x0000_s10183" style="position:absolute;flip:y" from="1469,5622" to="2035,6189" strokeweight="0"/>
              <v:line id="_x0000_s10184" style="position:absolute;flip:y" from="1728,5622" to="2294,6189" strokeweight="0"/>
              <v:line id="_x0000_s10185" style="position:absolute;flip:y" from="1982,5622" to="2549,6189" strokeweight="0"/>
              <v:line id="_x0000_s10186" style="position:absolute;flip:y" from="2237,5622" to="2803,6189" strokeweight="0"/>
              <v:line id="_x0000_s10187" style="position:absolute;flip:y" from="2491,5622" to="3058,6189" strokeweight="0"/>
              <v:line id="_x0000_s10188" style="position:absolute;flip:y" from="2746,5622" to="3312,6189" strokeweight="0"/>
              <v:line id="_x0000_s10189" style="position:absolute;flip:y" from="3000,5622" to="3566,6189" strokeweight="0"/>
              <v:line id="_x0000_s10190" style="position:absolute;flip:y" from="3254,5622" to="3821,6189" strokeweight="0"/>
              <v:line id="_x0000_s10191" style="position:absolute;flip:y" from="3509,5622" to="4075,6189" strokeweight="0"/>
              <v:line id="_x0000_s10192" style="position:absolute;flip:y" from="3763,5699" to="4253,6189" strokeweight="0"/>
              <v:line id="_x0000_s10193" style="position:absolute;flip:y" from="4018,5954" to="4253,6189" strokeweight="0"/>
              <v:shape id="_x0000_s10194" style="position:absolute;left:3173;top:4523;width:432;height:427" coordsize="432,427" path="m43,341r,5l48,355r29,29l86,389r5,5l101,398r4,5l129,413r5,l129,413r24,9l173,422r9,5l245,427r9,-5l264,422r9,-4l288,418r14,-10l297,408r10,l336,394r9,-10l345,379r10,l384,350r5,-9l393,336r10,-19l408,312r9,-24l417,278r5,-9l422,264r5,-10l427,235r5,-9l432,192r-5,-5l427,163r-5,-9l422,144r-9,-24l403,110,398,96r-5,-5l384,72,355,43,345,38r-4,-4l321,24r-4,-5l293,10r-10,l273,5r-4,l259,,177,r-9,5l158,5,125,19r4,l125,19,101,34,91,48,101,38,77,48,48,77r-5,9l24,110r,10l24,115,9,149r,5l5,158r,15l,182r,63l5,254r,10l9,274r,9l19,307r,-5l19,307r10,24l43,341,81,302r-4,-9l77,298r,-15l67,269r,5l67,264,62,254r,-9l57,235r,-43l62,182r,-4l67,173r,-15l72,154r9,-15l81,130r10,-5l96,115,115,96,129,86r10,-9l139,72r-5,5l149,77,163,67r5,-5l177,62r10,-4l249,58r10,4l264,62r9,5l283,67r-5,l283,72r19,10l307,86r10,5l336,110r5,10l355,130r-5,-5l345,110r,10l360,154r5,4l365,154r,9l369,173r,33l374,211r,5l369,226r,19l365,254r,5l360,269r,9l360,274r-5,4l345,298r-4,4l336,312r-19,19l307,341r-10,14l307,346r-10,4l288,350r-24,10l269,360r-5,l254,365r-9,l235,370r-43,l182,365r-19,l168,365,153,355r-14,l144,355r-5,-5l129,346r-4,-5l115,336,96,317,91,307,81,302,43,341xe" fillcolor="black" stroked="f">
                <v:path arrowok="t"/>
              </v:shape>
              <v:shape id="_x0000_s10195" style="position:absolute;left:3091;top:4461;width:586;height:571" coordsize="586,571" path="m63,264r,-5l58,249r,-5l48,240r-5,-5l29,235r-10,5l15,240r-5,9l5,254r,10l15,244,,259r,53l5,316r,29l10,350r,10l15,364r,10l19,379r,5l24,388r,10l34,408r,4l39,417r,5l48,436r5,5l58,456r53,53l120,513r10,10l149,533r10,l163,542r20,10l202,557r9,l240,566r10,l264,571r63,l336,566r15,l365,561r10,l394,557r9,-5l423,542r14,-9l442,533r14,-5l466,518r62,-58l533,451r10,-10l552,422r5,-14l567,388r4,-14l576,364r5,-19l581,331r5,-10l586,244r-5,-9l581,220r-5,-14l576,196r-5,-19l567,168,557,148,547,134r-9,-19l533,110r,-5l519,91,509,76,495,67r14,14l509,76,485,52r-5,l490,62,480,48,466,38,456,28r-5,l442,19r-5,l432,14r-5,l423,9r-5,l413,4r-5,l403,,384,r10,l379,r-9,4l360,14r-5,5l355,33r5,10l370,52r5,5l384,57r5,5l394,62r5,5l403,67r5,5l413,72r5,4l423,76r9,10l437,86r10,10l442,86,432,81r29,29l466,110,451,96r,4l475,124r-4,-9l461,110r14,14l475,129r20,19l490,144r9,19l509,177r,10l514,196r5,10l519,216r4,14l523,244r5,10l528,312r-5,9l523,336r-4,9l514,355r-5,14l499,388r-4,15l485,412r-5,10l427,480r5,-5l437,470r-14,5l408,484r-14,10l384,494r-9,5l365,504r-10,l341,509r-14,l317,513r-43,l259,509r-9,l221,499r-10,l202,494,187,484r-19,-9l159,465r-10,-5l106,417r-5,-5l96,398r,5l96,398r-5,-5l91,388r-9,-9l82,369r-5,-5l77,360r-5,-5l72,345r-5,-5l67,331r-4,-5l63,297r-5,-5l58,278r-5,5l63,264xe" fillcolor="black" stroked="f">
                <v:path arrowok="t"/>
              </v:shape>
              <v:rect id="_x0000_s10196" style="position:absolute;left:6903;top:3908;width:288;height:1138" stroked="f"/>
              <v:line id="_x0000_s10197" style="position:absolute;flip:x y" from="6903,4888" to="7056,5042" strokeweight="0"/>
              <v:line id="_x0000_s10198" style="position:absolute;flip:x y" from="6903,4734" to="7186,5018" strokeweight="0"/>
              <v:line id="_x0000_s10199" style="position:absolute;flip:x y" from="6903,4581" to="7186,4864" strokeweight="0"/>
              <v:line id="_x0000_s10200" style="position:absolute;flip:x y" from="6903,4427" to="7186,4710" strokeweight="0"/>
              <v:line id="_x0000_s10201" style="position:absolute;flip:x y" from="6903,4278" to="7186,4561" strokeweight="0"/>
              <v:line id="_x0000_s10202" style="position:absolute;flip:x y" from="6903,4129" to="7186,4413" strokeweight="0"/>
              <v:line id="_x0000_s10203" style="position:absolute;flip:x y" from="6903,3976" to="7186,4259" strokeweight="0"/>
              <v:line id="_x0000_s10204" style="position:absolute;flip:x y" from="6989,3908" to="7186,4105" strokeweight="0"/>
              <v:line id="_x0000_s10205" style="position:absolute;flip:x y" from="7143,3908" to="7186,3952" strokeweight="0"/>
              <v:shape id="_x0000_s10206" style="position:absolute;left:6648;top:4446;width:283;height:58" coordsize="283,58" path="m29,l19,,10,10,,19,,39r10,9l19,58r245,l274,48r9,-9l283,19r-9,-9l264,r-9,l29,xe" fillcolor="black" stroked="f">
                <v:path arrowok="t"/>
              </v:shape>
              <v:shape id="_x0000_s10207" style="position:absolute;left:6874;top:3880;width:57;height:1190" coordsize="57,1190" path="m,1162r,9l9,1181r10,9l38,1190r10,-9l57,1171,57,19,48,9,38,,19,,9,9,,19r,9l,1162xe" fillcolor="black" stroked="f">
                <v:path arrowok="t"/>
              </v:shape>
              <v:shape id="_x0000_s10208" style="position:absolute;left:3226;top:1882;width:465;height:1076" coordsize="465,1076" path="m57,1076l465,19,408,,,1056r57,20xe" fillcolor="black" stroked="f">
                <v:path arrowok="t"/>
              </v:shape>
              <v:shape id="_x0000_s10209" style="position:absolute;left:3182;top:1997;width:341;height:764" coordsize="341,764" path="m58,764l341,20,284,,,745r58,19xe" fillcolor="black" stroked="f">
                <v:path arrowok="t"/>
              </v:shape>
              <v:shape id="_x0000_s10210" style="position:absolute;left:3394;top:2079;width:341;height:759" coordsize="341,759" path="m57,759l341,19,283,,,739r57,20xe" fillcolor="black" stroked="f">
                <v:path arrowok="t"/>
              </v:shape>
              <v:rect id="_x0000_s10211" style="position:absolute;left:2554;top:3668;width:792;height:58" fillcolor="black" stroked="f"/>
              <v:rect id="_x0000_s10212" style="position:absolute;left:2554;top:3894;width:792;height:58" fillcolor="black" stroked="f"/>
              <v:rect id="_x0000_s10213" style="position:absolute;left:1757;top:3779;width:1757;height:57" fillcolor="black" stroked="f"/>
              <v:rect id="_x0000_s10214" style="position:absolute;left:2467;top:3639;width:58;height:341" fillcolor="black" stroked="f"/>
              <v:rect id="_x0000_s10215" style="position:absolute;left:3374;top:3639;width:58;height:341" fillcolor="black" stroked="f"/>
              <v:shape id="_x0000_s10216" style="position:absolute;left:3725;top:970;width:432;height:422" coordsize="432,422" path="m432,197r,-29l427,158r,-9l418,125r,5l418,125,408,101r-5,-5l398,86,355,43r-9,-5l341,34,331,29r-5,-5l293,9r-10,l274,5r-5,l264,,173,,163,5r-9,l144,9r-5,l106,24r-5,5l82,38r-5,5l58,62,34,86,29,96r-5,5l14,125r,5l14,125,5,149r,9l,168r,82l5,259r,10l14,288r,14l24,317r10,19l43,346r10,l53,355r5,5l77,379r5,5l101,394r5,4l139,413r5,l154,418r9,l173,422r91,l269,418r5,l283,413r10,l326,398r5,-4l341,389r5,-5l355,379r24,-24l379,346r10,l398,336r10,-19l418,302r,-14l427,269r,-10l432,250r,-24l432,197r-48,29l384,197r-10,19l374,240r-4,10l370,259r-10,19l360,283r,-5l350,298r-9,9l331,317r-14,14l307,336r-5,5l293,346r-5,4l283,355r-9,l264,360r-14,l245,365r-24,l202,374r28,l211,365r-29,l173,360r-10,l154,355r-5,l144,350r-5,-4l120,336r-5,-5l106,331r,-9l101,317,91,307r-9,-9l72,278r,5l72,278,62,259r,-9l58,240r,-29l58,178r4,-10l62,158r,5l72,149r,-15l72,139r5,-5l82,125r24,-24l106,91r9,l120,86r19,-9l144,72r5,-5l154,67r9,-5l173,62r9,-4l216,58r29,l250,62r14,l274,67r9,l288,72r5,5l302,82r5,4l317,91r33,34l355,134r5,5l360,134r,15l370,163r,-5l370,168r4,10l374,206r10,20l432,197xe" fillcolor="black" stroked="f">
                <v:path arrowok="t"/>
              </v:shape>
              <v:shape id="_x0000_s10217" style="position:absolute;left:3653;top:888;width:586;height:480" coordsize="586,480" path="m480,437r-5,5l475,456r5,10l480,471r10,5l494,480r15,l518,476r5,l528,466r5,-14l533,456r5,-4l538,447r9,-10l547,432r5,-4l552,423r5,-5l557,413r5,-5l562,399r4,-5l566,389r5,-5l571,375r5,-5l576,356r5,-5l581,308r-5,4l586,284r-5,-10l581,245r-5,-9l576,221r-5,-19l566,192r-4,-14l557,168,547,149r-9,-14l533,125r-10,-9l518,106,475,63r-9,-5l456,48,446,43,432,34,413,24,403,19,389,15,379,10,360,5r-14,l336,,245,,230,5r-9,l187,15r-9,4l163,24,144,34r-5,9l125,48,110,58r-9,5l77,87r-5,9l53,116r-5,9l38,135r-9,19l24,168r-5,10l14,192,9,202,5,221r,15l,245,,356r5,4l5,375r4,5l9,389r5,5l14,399r5,5l19,413r5,5l24,423r9,9l33,437r5,5l38,447r24,24l58,471r4,5l72,480r14,l91,476r10,l106,471r4,-10l110,447r-4,-5l106,432r-5,l96,428r,-5l91,418r,-5l82,404r,-5l77,394r,-10l72,380r,-5l67,370r,-10l62,356r,-15l58,336r,-43l58,255r4,-10l62,231r5,-10l72,212r5,-15l82,188r4,-15l96,164r5,-10l120,135r5,-10l139,111r10,-5l154,96r14,-5l182,82r15,-5l206,72r24,-9l240,63r14,-5l293,58r33,l336,63r14,l360,67r10,5l384,77r10,5l403,82r5,9l418,96r9,10l437,111r33,33l475,154r10,10l490,173r9,5l499,188r5,9l509,212r5,9l518,231r,14l523,255r,29l528,303r10,-29l523,288r,44l518,336r,15l514,356r,9l509,370r,5l504,380r,9l499,394r,5l494,404r,4l490,413r,5l480,428r,4l475,437r,15l480,437xe" fillcolor="black" stroked="f">
                <v:path arrowok="t"/>
              </v:shape>
              <v:shape id="_x0000_s10218" style="position:absolute;left:2923;top:3908;width:389;height:711" coordsize="389,711" path="m,29l341,711r48,-29l48,,,29xe" fillcolor="black" stroked="f">
                <v:path arrowok="t"/>
              </v:shape>
              <v:rect id="_x0000_s10219" style="position:absolute;left:509;top:5613;width:3744;height:19" fillcolor="black" stroked="f"/>
              <v:shape id="_x0000_s10220" style="position:absolute;left:3634;top:1340;width:278;height:561" coordsize="278,561" path="m57,561l278,19,221,,,542r57,19xe" fillcolor="black" stroked="f">
                <v:path arrowok="t"/>
              </v:shape>
              <v:shape id="_x0000_s10221" style="position:absolute;left:2880;top:2305;width:494;height:1397" coordsize="494,1397" path="m475,57r10,-4l490,48r,-10l494,33r,-14l490,9,485,4r-10,l470,,456,,19,168r-9,5l5,177r,10l,192,,1378r10,9l19,1397r19,l48,1387r10,-9l58,1368,58,197,38,225,475,57xe" fillcolor="black" stroked="f">
                <v:path arrowok="t"/>
              </v:shape>
              <v:rect id="_x0000_s10222" style="position:absolute;left:3394;top:384;width:1142;height:293" stroked="f"/>
              <v:line id="_x0000_s10223" style="position:absolute;flip:x" from="4378,519" to="4531,672" strokeweight="0"/>
              <v:line id="_x0000_s10224" style="position:absolute;flip:x" from="4224,384" to="4512,672" strokeweight="0"/>
              <v:line id="_x0000_s10225" style="position:absolute;flip:x" from="4071,384" to="4359,672" strokeweight="0"/>
              <v:line id="_x0000_s10226" style="position:absolute;flip:x" from="3917,384" to="4205,672" strokeweight="0"/>
              <v:line id="_x0000_s10227" style="position:absolute;flip:x" from="3763,384" to="4051,672" strokeweight="0"/>
              <v:line id="_x0000_s10228" style="position:absolute;flip:x" from="3614,384" to="3903,672" strokeweight="0"/>
              <v:line id="_x0000_s10229" style="position:absolute;flip:x" from="3461,384" to="3749,672" strokeweight="0"/>
              <v:line id="_x0000_s10230" style="position:absolute;flip:x" from="3394,384" to="3595,586" strokeweight="0"/>
              <v:line id="_x0000_s10231" style="position:absolute;flip:x" from="3394,384" to="3442,432" strokeweight="0"/>
              <v:shape id="_x0000_s10232" style="position:absolute;left:3936;top:643;width:58;height:284" coordsize="58,284" path="m,255r,9l10,274r9,10l39,284r9,-10l58,264,58,20,48,10,39,,19,,10,10,,20r,9l,255xe" fillcolor="black" stroked="f">
                <v:path arrowok="t"/>
              </v:shape>
              <v:shape id="_x0000_s10233" style="position:absolute;left:3365;top:643;width:1195;height:58" coordsize="1195,58" path="m1166,58r10,l1186,48r9,-9l1195,20r-9,-10l1176,,19,,9,10,,20,,39r9,9l19,58r10,l1166,58xe" fillcolor="black" stroked="f">
                <v:path arrowok="t"/>
              </v:shape>
              <v:shape id="_x0000_s10234" style="position:absolute;left:3682;top:4461;width:2673;height:283" coordsize="2673,283" path="m9,283l2673,57,2664,,,225r9,58xe" fillcolor="black" stroked="f">
                <v:path arrowok="t"/>
              </v:shape>
              <v:rect id="_x0000_s10235" style="position:absolute;left:2371;top:5565;width:19;height:115" fillcolor="black" stroked="f"/>
              <v:shape id="_x0000_s10236" style="position:absolute;left:3514;top:3476;width:124;height:658" coordsize="124,658" path="m57,l52,,48,,43,,38,,33,,28,5r-4,l19,10r-5,l14,15r-5,l9,19r,5l4,24r,5l4,34,,39r,4l,48,,67,,82r,19l,115r,20l,149r,19l,188r,14l,221r,15l,255r,14l,288r,20l,322r,19l,356r,19l,389r,19l,428r,14l,461r,15l,495r,14l,528r,20l,562r,19l,596r,19l,620r4,4l4,629r,5l9,634r,5l9,644r5,l19,648r5,l24,653r4,l33,653r5,l43,658r5,l52,658r,-5l57,653r5,l67,653r5,-5l76,648r5,-4l86,644r5,-5l96,639r,-5l100,634r,-5l105,624r5,l110,620r,-5l115,615r,-5l120,605r,-5l120,596r4,-5l124,586r,-19l124,552r-4,-19l120,519r,-15l120,490r,-19l120,456r,-14l120,423r,-15l120,394r,-19l120,360r,-14l120,327r,-15l120,298r,-19l115,264r,-14l115,231r,-15l115,202r,-19l115,168r,-14l115,135r,-15l115,106r,-15l115,72r,-14l115,53r,-5l110,48r,-5l110,39r,-5l105,34r,-5l100,24r,-5l96,19r,-4l91,15r,-5l86,10,81,5r-5,l72,,67,,62,,57,xe" fillcolor="#80ffc0" stroked="f">
                <v:path arrowok="t"/>
              </v:shape>
              <v:shape id="_x0000_s10237" style="position:absolute;left:3504;top:3467;width:144;height:677" coordsize="144,677" path="m38,l34,9,38,4r-9,l24,14,29,9,19,14,14,24,24,14,14,19,10,33r9,-9l10,28,5,43r5,-5l,43,,633r10,5l5,633r5,15l19,653,10,643r4,14l24,662r-5,-5l24,667r10,l24,657r5,10l48,672r-5,-5l48,677r19,-5l72,662,62,672r20,l86,662r-4,5l91,667r5,-10l91,662r10,l106,653r-5,4l110,653r5,-10l106,653r9,-5l120,638r-5,5l120,638r-5,5l125,638r5,-14l120,633r10,-4l134,619r-4,5l139,619r,-14l134,609r10,-4l144,561r-5,-19l139,288r-5,-19l134,273,130,52,120,48r10,9l125,38,115,33r10,10l125,33,115,28r5,5l115,24r-9,-5l115,28r-5,-9l101,14r9,10l106,14,96,9r5,5l96,4,86,4r5,5l86,,38,r5,19l82,19,77,14r5,10l91,24,86,19r5,9l101,28,91,19r5,9l106,33,96,24r5,9l110,38,101,28r,10l110,43r-4,-5l110,48r10,4l110,43r5,19l125,67,115,57r,216l120,293r,-5l120,542r5,19l125,600r5,-5l120,600r,14l125,609r-10,5l115,624r10,-10l115,619r-5,14l120,624r-10,l101,633r,10l110,633r-9,5l96,648r10,-10l96,638r-5,10l96,643r-10,l82,653r4,-5l77,648r-5,9l77,653r-19,4l53,667r9,-10l53,657r5,5l53,653r-19,l43,662r-5,-9l29,648r5,5l29,643r-10,l29,653,24,638,14,633r10,10l24,629,14,624r5,5l19,48r-5,4l24,48r,-15l14,43,24,38,29,24,19,33,29,28r5,-9l24,28r10,l38,19r-4,5l43,24,48,14r-5,5l38,xe" fillcolor="black" stroked="f">
                <v:path arrowok="t"/>
              </v:shape>
              <v:shape id="_x0000_s10238" style="position:absolute;left:3629;top:3486;width:130;height:610" coordsize="130,610" path="m53,l48,,43,,38,,33,r,5l29,5r-5,l19,5r,4l14,9r,5l9,14r,5l5,19r,5l5,29,,29r,4l,38r,5l,48,,62,,81,,96r,14l,125r,19l,158r,15l,192r,14l,221r,19l,254r5,15l5,288r,14l5,317r,19l5,350r,15l5,384r,14l5,413r,19l5,446r,15l5,480r,14l5,509r,14l9,542r,15l9,576r,5l9,586r,4l14,590r,5l19,595r,5l24,605r5,l29,610r4,l38,610r5,l48,610r5,l57,610r5,l67,610r5,l77,605r5,l86,605r,-5l91,600r5,-5l101,595r5,-5l110,586r,-5l115,581r5,-5l120,571r5,l125,566r,-4l130,557r,-5l130,547r,-5l130,528r,-14l130,499r,-14l125,470r,-14l125,442r,-15l125,408r,-14l125,379r,-14l120,350r,-14l120,322r,-15l120,293r,-15l120,264r,-14l120,230r-5,-14l115,202r,-15l115,173r,-15l115,144r,-15l115,115r-5,-14l110,86r,-14l110,57r,-4l110,48r,-5l106,38r,-5l101,29r,-5l96,24r,-5l91,19,86,14,82,9r-5,l77,5r-5,l67,5r-5,l57,,53,xe" fillcolor="#80ffc0" stroked="f">
                <v:path arrowok="t"/>
              </v:shape>
              <v:shape id="_x0000_s10239" style="position:absolute;left:3619;top:3476;width:149;height:629" coordsize="149,629" path="m39,5l34,15,43,5,24,10r-5,9l29,10,19,15r-4,9l24,15r-9,4l10,29,19,19r-9,5l5,39,15,29,5,34,,264r5,20l5,279r,254l10,552r5,53l24,610,15,600r4,10l29,615,19,605r,10l29,624r10,l29,615r5,9l87,629r5,-9l87,624r14,-4l106,610,96,620r10,l111,610r-5,5l116,615r14,-15l130,591r-10,9l130,600r10,-9l140,581r-10,10l140,586r4,-14l140,576r9,-4l149,495r-5,-19l144,480r,-105l140,356r,4l140,240r-5,-19l135,226r,-101l130,106r,5l130,48,120,43r5,5l125,39r-9,-5l120,39,116,29,106,24r10,10l111,24,101,19r5,5l96,10r-9,l96,19,92,10,72,5r5,5l72,,39,5r4,14l67,19,63,15r4,9l87,24,77,15r5,9l92,29,87,24r9,15l106,39,96,29r5,10l111,43,101,34r,9l111,48r-5,-5l106,53r10,5l111,53r,58l116,130r,-5l116,226r4,19l120,240r,120l125,380r,-5l125,480r5,20l130,495r,72l135,562r-10,5l125,581r10,-9l125,576r-5,10l125,581r-5,5l125,581r-9,5l111,596r5,-5l106,600r5,-4l101,596r-5,9l101,600r-9,5l87,615r9,-10l82,605r-5,10l82,610r-43,l48,620,43,610r-9,-5l39,610r-5,-5l39,610,34,600,24,596r10,9l29,596,19,591r10,9l29,552,24,533r,-254l19,260r,4l19,39r-9,9l19,43,24,29,15,39r9,-5l29,24,19,34,29,29,34,19,24,29,34,24r5,-9l29,24,48,19r5,-9l43,19,39,5xe" fillcolor="black" stroked="f">
                <v:path arrowok="t"/>
              </v:shape>
              <v:shape id="_x0000_s10240" style="position:absolute;left:3739;top:3500;width:140;height:562" coordsize="140,562" path="m53,l48,,44,,39,,34,,29,,24,5r-4,l20,10r-5,l10,15r,4l5,19r,5l,29r,5l,39r,4l,58,,72,,87r5,14l5,115r,15l5,144r,15l5,173r,15l5,202r5,14l10,236r,14l10,264r,15l10,293r,15l10,322r,14l15,351r,14l15,380r,14l15,413r,15l15,442r,14l20,471r,14l20,500r,14l20,528r,5l20,538r,5l24,543r,5l29,548r,4l34,552r,5l39,557r5,5l48,562r5,l58,562r5,l68,562r4,l77,562r5,l87,557r5,l96,557r5,-5l106,552r,-4l111,548r5,-5l120,538r5,l125,533r5,l130,528r5,-4l135,519r5,l140,514r,-5l140,504r,-4l140,485r,-14l140,456r,-14l135,432r,-14l135,404r,-15l135,375r,-15l130,351r,-15l130,322r,-14l130,293r,-14l125,269r,-14l125,240r,-14l125,212r-5,-15l120,188r,-15l120,159r,-15l120,130r-4,-15l116,106r,-15l116,77r,-14l116,48r-5,-5l111,39r,-5l106,29r,-5l101,24r,-5l96,19r,-4l92,15r,-5l87,10r-5,l82,5r-5,l72,5,72,,68,,63,,58,,53,xe" fillcolor="#80ffc0" stroked="f">
                <v:path arrowok="t"/>
              </v:shape>
              <v:shape id="_x0000_s10241" style="position:absolute;left:3730;top:3491;width:158;height:581" coordsize="158,581" path="m33,l29,9,33,4,24,9,19,19,29,9,19,9,9,19r,9l19,19,9,24,5,33,9,28,,33,,96r5,19l5,110r,101l9,230r,-5l9,345r5,20l14,360r,105l19,485r,-5l24,557r9,4l24,552r5,9l38,566r-9,-9l33,566r10,5l33,561r5,10l48,576r-5,-5l48,581r48,l101,571r-5,5l110,576r5,-10l110,571r10,-5l125,557r-10,9l125,566r9,-14l129,557r10,-5l144,542r-10,10l144,547r5,-10l144,542r9,-5l153,528r-9,9l153,533r5,-82l153,437r,4l153,369r-4,-14l149,360r,-72l144,273r,5l144,221r-5,-20l139,206r,-67l134,120r,4l134,52r-9,-4l129,52r,-14l120,33r5,5l120,28,110,24r10,9l115,24,105,19r10,9l110,19r-9,-5l110,24,105,14,91,9r10,10l96,9,81,4,91,14,86,4,33,r5,19l81,19,72,9r5,10l91,24,81,14r5,10l101,28,91,19r5,9l105,33,96,24r5,9l110,38,101,28r4,10l115,43,105,33r,10l115,48r-5,-5l110,57r10,5l115,57r,67l120,144r,-5l120,206r5,19l125,221r,57l129,293r,-5l129,360r5,14l134,369r,72l139,456r,-5l139,528r10,-10l139,523r-5,10l139,528r-10,5l129,542r10,-9l129,537r-4,10l134,537r-9,l115,552r5,-5l110,552r-5,9l115,552r-10,l101,561r4,-4l91,557r-5,9l91,561r-38,l57,566r-4,-9l43,557r10,9l48,557,38,552r10,9l43,552,33,547r10,10l38,547r-9,-5l38,552r,-72l33,461r,4l33,360,29,341r,4l29,225,24,206r,5l24,110,19,91r,5l19,38r-5,5l24,38r,-10l14,38,24,33r5,-9l24,28r5,-4l24,28r9,-4l38,14,29,24r9,l43,14r-5,5l33,xe" fillcolor="black" stroked="f">
                <v:path arrowok="t"/>
              </v:shape>
              <v:shape id="_x0000_s10242" style="position:absolute;left:3855;top:3510;width:148;height:518" coordsize="148,518" path="m52,l48,,43,,38,,33,,28,r,5l24,5r-5,l14,5r,4l9,9r,5l4,14r,5l,24r,5l,33r,5l,53,,67,,81,,96r,9l4,120r,14l4,149r,14l4,178r,9l9,202r,14l9,230r,15l9,259r5,10l14,283r,15l14,312r,14l14,341r5,9l19,365r,14l19,394r,14l19,422r5,10l24,446r,15l24,475r,15l24,494r4,l28,499r,5l33,504r,5l38,509r,5l43,514r5,l48,518r4,l57,518r5,l67,518r5,l76,518r5,l86,518r5,-4l96,514r4,l105,509r5,l110,504r5,l120,499r4,l124,494r5,l134,490r,-5l139,485r,-5l144,475r,-5l144,466r4,l148,461r,-5l144,446r,-14l144,422r,-14l139,394r,-10l139,370r,-10l139,346r-5,-15l134,322r,-15l134,298r-5,-15l129,274r,-15l129,245r-5,-10l124,221r,-10l124,197r,-10l120,173r,-15l120,149r,-15l115,125r,-15l115,96r,-10l115,72,110,62r,-14l110,43r,-5l105,33r,-4l100,29r,-5l96,24r,-5l91,19,86,14r-5,l81,9r-5,l72,5r-5,l62,5r-5,l57,,52,xe" fillcolor="#80ffc0" stroked="f">
                <v:path arrowok="t"/>
              </v:shape>
              <v:shape id="_x0000_s10243" style="position:absolute;left:3845;top:3505;width:168;height:533" coordsize="168,533" path="m34,l29,10,38,,19,5r-5,9l24,5,14,10r-4,9l19,10r-9,4l5,24r5,-5l,24r,86l5,130r,-5l5,192r5,19l10,207r,57l14,279r,-5l14,346r5,14l19,355r,72l24,442r,-5l29,504r9,5l29,499r5,15l43,519,34,509r4,10l48,523,38,514r5,9l58,528,48,519r5,9l101,533r5,-10l101,528r14,l120,519r-5,4l125,519r5,-10l120,519r10,l134,509r-4,5l139,509r5,-10l134,509r10,l154,499r,-9l144,499r10,-4l158,485r-4,5l163,485r,-14l154,480r9,-5l168,461r-5,-14l163,451r,-38l158,394r,5l158,351r-4,-20l154,336r,-33l149,283r,5l149,250r-5,-15l144,240r,-48l139,173r,5l139,139r-5,-14l134,130r,-53l130,62r,5l130,38,120,34r5,4l120,29,110,24r10,10l115,24r-9,-5l115,29,110,19r-9,-5l106,19r-5,-9l91,10r10,9l96,10,86,5r5,5l86,,67,,77,10,72,,34,r4,14l67,14,58,5r4,9l82,19,77,14r5,10l91,24,82,14r4,10l96,29,91,24r5,10l106,34,96,24r5,10l110,38r-9,-9l106,38r9,5l106,34r,9l115,48r-5,-5l110,67r5,15l115,77r,53l120,144r,-5l120,178r5,19l125,192r,48l130,255r,-5l130,288r4,19l134,303r,33l139,355r,-4l139,399r5,19l144,413r,38l149,466r,-5l149,471r9,-10l149,466r-5,14l149,475r-10,5l139,490r10,-10l139,485r-5,10l139,490r-5,5l139,490r-9,5l125,504r9,-9l125,495r-5,9l125,499r-10,5l110,514r10,-10l110,504r-4,10l110,509r-14,l91,519r5,-5l58,514r9,9l62,514,48,509r10,10l53,509,43,504r10,10l48,504,38,499r10,10l43,495r-9,-5l43,499r,-62l38,423r,4l38,355,34,341r,5l34,274,29,259r,5l29,207,24,187r,5l24,125,19,106r,4l19,29r-5,5l24,29r,-10l14,29,24,24,29,14,19,24,29,19r5,-9l24,19,43,14,48,5,38,14,34,xe" fillcolor="black" stroked="f">
                <v:path arrowok="t"/>
              </v:shape>
              <v:shape id="_x0000_s10244" style="position:absolute;left:3965;top:3524;width:158;height:471" coordsize="158,471" path="m53,l48,,43,,38,,34,,29,,24,,19,5r-5,l10,10r,5l5,15r,4l,19r,5l,29r,5l,48,5,58r,14l5,82r,14l5,111r5,9l10,135r,9l10,159r4,14l14,183r,14l14,207r,14l19,231r,14l19,260r,9l24,284r,9l24,308r,9l29,332r,14l29,356r,14l29,380r5,14l34,408r,10l34,432r4,10l38,447r,5l38,456r5,l43,461r5,l48,466r5,l58,466r4,5l67,471r5,l77,471r5,l86,471r5,l96,471r,-5l101,466r5,l110,466r5,-5l120,461r5,-5l130,456r,-4l134,452r5,-5l144,447r,-5l149,442r,-5l154,432r,-4l158,423r,-5l158,413r-4,-9l154,389r,-9l154,370r-5,-14l149,346r,-10l149,322r-5,-10l144,303r,-15l139,279r,-10l139,255r,-10l134,236r,-15l134,212r-4,-10l130,188r,-10l130,168r-5,-14l125,144r,-14l120,120r,-9l120,96r,-9l115,77r,-14l115,53,110,43r,-4l110,34r,-5l106,29r,-5l101,24r,-5l96,19r,-4l91,15,86,10r-4,l77,5r-5,l67,,62,,58,,53,xe" fillcolor="#80ffc0" stroked="f">
                <v:path arrowok="t"/>
              </v:shape>
              <v:shape id="_x0000_s10245" style="position:absolute;left:3955;top:3515;width:178;height:489" coordsize="178,489" path="m29,l24,9,29,4r-9,l10,14r,10l20,14,10,19,5,28,15,19,5,24,,57,5,72r,-5l5,120r5,14l10,129r,39l15,187r,-5l15,230r5,15l20,240r,38l24,297r,-4l24,326r5,19l29,341r,48l34,408r,-5l34,441r5,15l39,451r5,19l53,475,44,465r4,10l58,480,48,470r5,10l68,485r-5,-5l68,489r43,-4l116,475r-10,10l125,485r5,-10l125,480r10,l140,470r-5,5l144,470r5,-9l140,470r9,l154,461r-5,4l159,461r5,-10l154,461r10,-5l168,446r-4,5l173,446r,-9l168,441r10,-4l178,422r-5,-14l173,413r,-34l168,360r,5l168,331r-4,-14l164,321r,-24l159,283r,5l159,254r-5,-14l154,245r,-24l149,206r,5l149,177r-5,-19l144,163r,-24l140,124r,5l140,96,135,81r,5l135,62,130,48r,4l125,33r-9,-5l125,38,120,28r-9,-4l120,33r-4,-9l106,19r10,9l111,19,101,14r5,5l101,9r-9,l96,14,92,4,82,4r5,5l82,,29,r5,19l77,19,72,14r5,10l87,24,82,19r5,9l96,28,92,24r4,9l106,33,96,24r5,9l111,38,101,28r5,10l116,43,106,33r5,10l120,48,111,38r,14l116,67r,-5l116,86r4,14l120,96r,33l125,144r,-5l125,163r5,19l130,177r,34l135,225r,-4l135,245r5,14l140,254r,34l144,302r,-5l144,321r5,15l149,331r,34l154,384r,-5l154,413r5,14l159,422r,10l164,427r-10,5l154,441r5,-4l149,441r,10l159,441r-10,5l144,456r10,-10l144,446r-4,10l144,451r-9,5l130,465r10,-9l130,456r-5,9l130,461r-10,l116,470r4,-5l101,470r-5,10l106,470r-34,l77,475,72,465r-14,l68,475,63,465,53,461r10,9l58,461,48,456r10,9l58,451,53,437r,4l53,403,48,384r,5l48,341,44,321r,5l44,293,39,273r,5l39,240,34,225r,5l34,182,29,163r,5l29,129,24,115r,5l24,67,20,52r,5l20,28,10,38,20,33r4,-9l15,33r9,-5l29,19r-5,5l29,19r-5,5l34,24,39,14r-5,5l29,xe" fillcolor="black" stroked="f">
                <v:path arrowok="t"/>
              </v:shape>
              <v:rect id="_x0000_s10246" style="position:absolute;left:4282;top:1037;width:174;height:276;mso-wrap-style:none" filled="f" stroked="f">
                <v:textbox style="mso-fit-shape-to-text:t" inset="0,0,0,0">
                  <w:txbxContent>
                    <w:p w:rsidR="00A04F6F" w:rsidRDefault="00A04F6F">
                      <w:r>
                        <w:rPr>
                          <w:rFonts w:ascii="ISOCPEUR" w:hAnsi="ISOCPEUR" w:cs="ISOCPEUR"/>
                          <w:color w:val="000000"/>
                          <w:sz w:val="24"/>
                          <w:szCs w:val="24"/>
                          <w:lang w:val="en-US"/>
                        </w:rPr>
                        <w:t>D</w:t>
                      </w:r>
                    </w:p>
                  </w:txbxContent>
                </v:textbox>
              </v:rect>
              <v:rect id="_x0000_s10247" style="position:absolute;left:4075;top:1825;width:1655;height:276;mso-wrap-style:none" filled="f" stroked="f">
                <v:textbox style="mso-fit-shape-to-text:t" inset="0,0,0,0">
                  <w:txbxContent>
                    <w:p w:rsidR="00A04F6F" w:rsidRDefault="00A04F6F">
                      <w:proofErr w:type="spellStart"/>
                      <w:r>
                        <w:rPr>
                          <w:rFonts w:ascii="ISOCPEUR" w:hAnsi="ISOCPEUR" w:cs="ISOCPEUR"/>
                          <w:color w:val="000000"/>
                          <w:sz w:val="24"/>
                          <w:szCs w:val="24"/>
                          <w:lang w:val="en-US"/>
                        </w:rPr>
                        <w:t>Jambe</w:t>
                      </w:r>
                      <w:proofErr w:type="spellEnd"/>
                      <w:r>
                        <w:rPr>
                          <w:rFonts w:ascii="ISOCPEUR" w:hAnsi="ISOCPEUR" w:cs="ISOCPEUR"/>
                          <w:color w:val="000000"/>
                          <w:sz w:val="24"/>
                          <w:szCs w:val="24"/>
                          <w:lang w:val="en-US"/>
                        </w:rPr>
                        <w:t xml:space="preserve"> de force</w:t>
                      </w:r>
                    </w:p>
                  </w:txbxContent>
                </v:textbox>
              </v:rect>
              <v:shape id="_x0000_s10248" style="position:absolute;left:3403;top:1383;width:687;height:614" coordsize="687,614" path="m202,29l615,355r9,-33l39,269,495,595r14,-33l10,466,,504,586,614,115,278r-9,34l687,365,221,,202,29xe" fillcolor="black" stroked="f">
                <v:path arrowok="t"/>
              </v:shape>
              <v:rect id="_x0000_s10249" style="position:absolute;left:3715;top:4801;width:174;height:276;mso-wrap-style:none" filled="f" stroked="f">
                <v:textbox style="mso-fit-shape-to-text:t" inset="0,0,0,0">
                  <w:txbxContent>
                    <w:p w:rsidR="00A04F6F" w:rsidRDefault="00A04F6F">
                      <w:r>
                        <w:rPr>
                          <w:rFonts w:ascii="ISOCPEUR" w:hAnsi="ISOCPEUR" w:cs="ISOCPEUR"/>
                          <w:color w:val="000000"/>
                          <w:sz w:val="24"/>
                          <w:szCs w:val="24"/>
                          <w:lang w:val="en-US"/>
                        </w:rPr>
                        <w:t>C</w:t>
                      </w:r>
                    </w:p>
                  </w:txbxContent>
                </v:textbox>
              </v:rect>
              <v:rect id="_x0000_s10250" style="position:absolute;left:5458;top:2727;width:921;height:276;mso-wrap-style:none" filled="f" stroked="f">
                <v:textbox style="mso-fit-shape-to-text:t" inset="0,0,0,0">
                  <w:txbxContent>
                    <w:p w:rsidR="00A04F6F" w:rsidRDefault="00A04F6F">
                      <w:proofErr w:type="spellStart"/>
                      <w:r>
                        <w:rPr>
                          <w:rFonts w:ascii="ISOCPEUR" w:hAnsi="ISOCPEUR" w:cs="ISOCPEUR"/>
                          <w:color w:val="000000"/>
                          <w:sz w:val="24"/>
                          <w:szCs w:val="24"/>
                          <w:lang w:val="en-US"/>
                        </w:rPr>
                        <w:t>Arbre</w:t>
                      </w:r>
                      <w:proofErr w:type="spellEnd"/>
                      <w:r>
                        <w:rPr>
                          <w:rFonts w:ascii="ISOCPEUR" w:hAnsi="ISOCPEUR" w:cs="ISOCPEUR"/>
                          <w:color w:val="000000"/>
                          <w:sz w:val="24"/>
                          <w:szCs w:val="24"/>
                          <w:lang w:val="en-US"/>
                        </w:rPr>
                        <w:t xml:space="preserve"> de</w:t>
                      </w:r>
                    </w:p>
                  </w:txbxContent>
                </v:textbox>
              </v:rect>
              <v:rect id="_x0000_s10251" style="position:absolute;left:5458;top:3020;width:1348;height:276;mso-wrap-style:none" filled="f" stroked="f">
                <v:textbox style="mso-fit-shape-to-text:t" inset="0,0,0,0">
                  <w:txbxContent>
                    <w:p w:rsidR="00A04F6F" w:rsidRDefault="00A04F6F">
                      <w:proofErr w:type="gramStart"/>
                      <w:r>
                        <w:rPr>
                          <w:rFonts w:ascii="ISOCPEUR" w:hAnsi="ISOCPEUR" w:cs="ISOCPEUR"/>
                          <w:color w:val="000000"/>
                          <w:sz w:val="24"/>
                          <w:szCs w:val="24"/>
                          <w:lang w:val="en-US"/>
                        </w:rPr>
                        <w:t>transmission</w:t>
                      </w:r>
                      <w:proofErr w:type="gramEnd"/>
                    </w:p>
                  </w:txbxContent>
                </v:textbox>
              </v:rect>
              <v:rect id="_x0000_s10252" style="position:absolute;left:4522;top:3760;width:2135;height:276;mso-wrap-style:none" filled="f" stroked="f">
                <v:textbox style="mso-fit-shape-to-text:t" inset="0,0,0,0">
                  <w:txbxContent>
                    <w:p w:rsidR="00A04F6F" w:rsidRDefault="00A04F6F">
                      <w:r>
                        <w:rPr>
                          <w:rFonts w:ascii="ISOCPEUR" w:hAnsi="ISOCPEUR" w:cs="ISOCPEUR"/>
                          <w:color w:val="000000"/>
                          <w:sz w:val="24"/>
                          <w:szCs w:val="24"/>
                          <w:lang w:val="en-US"/>
                        </w:rPr>
                        <w:t xml:space="preserve">Joint </w:t>
                      </w:r>
                      <w:proofErr w:type="spellStart"/>
                      <w:r>
                        <w:rPr>
                          <w:rFonts w:ascii="ISOCPEUR" w:hAnsi="ISOCPEUR" w:cs="ISOCPEUR"/>
                          <w:color w:val="000000"/>
                          <w:sz w:val="24"/>
                          <w:szCs w:val="24"/>
                          <w:lang w:val="en-US"/>
                        </w:rPr>
                        <w:t>homocinétique</w:t>
                      </w:r>
                      <w:proofErr w:type="spellEnd"/>
                    </w:p>
                  </w:txbxContent>
                </v:textbox>
              </v:rect>
              <v:line id="_x0000_s10253" style="position:absolute;flip:x" from="4147,3913" to="4479,3914" strokeweight="0"/>
              <v:shape id="_x0000_s10254" style="position:absolute;left:4147;top:3865;width:92;height:91" coordsize="92,91" path="m92,91l,48,92,,44,48,92,91xe" fillcolor="black" strokeweight="0">
                <v:path arrowok="t"/>
              </v:shape>
              <v:line id="_x0000_s10255" style="position:absolute" from="2098,2334" to="2099,5282" strokeweight="0"/>
              <v:rect id="_x0000_s10256" style="position:absolute;left:1728;top:2334;width:58;height:2948" fillcolor="black" stroked="f"/>
              <v:oval id="_x0000_s10257" style="position:absolute;left:1416;top:1993;width:686;height:686" fillcolor="#80ffc0" stroked="f"/>
              <v:shape id="_x0000_s10258" style="position:absolute;left:1406;top:1983;width:701;height:701" coordsize="701,701" path="m,351r,48l5,423r5,14l15,456r9,29l34,499r5,15l77,571r10,10l116,610r9,9l183,658r14,5l212,672r28,10l260,687r14,4l298,696r34,l351,701r5,l365,696r34,l423,691r14,-4l456,682r29,-10l500,663r14,-5l572,619r9,-9l610,581r10,-10l658,514r5,-15l672,485r10,-29l687,437r5,-14l696,399r,-34l701,355r,-4l696,331r,-33l692,274r-5,-15l682,240,672,211r-9,-14l658,182,620,125,610,115,581,86r-9,-9l514,38,500,34,485,24,456,14,437,10,423,5,399,,298,,274,5r-14,5l240,14,212,24,197,34r-14,4l125,77r-9,9l87,115,77,125,39,182r-5,15l24,211r-9,29l10,259,5,274,,298r,53l20,351r,-53l24,283r5,-14l34,250,44,221r9,-15l58,192,96,134r10,-9l111,110r14,-4l135,96,192,58r15,-5l221,43r29,-9l269,29r15,-5l298,19r53,l399,19r14,5l428,29r19,5l476,43r14,10l504,58r58,38l572,106r14,4l591,125r9,9l639,192r5,14l653,221r10,29l668,269r4,14l677,298r,33l682,351r,-5l677,365r,34l672,413r-4,14l663,447r-10,28l644,490r-5,14l600,562r-9,9l586,586r-14,5l562,600r-58,39l490,643r-14,10l447,663r-19,4l413,672r-14,5l365,677r-19,5l351,682r-19,-5l298,677r-14,-5l269,667r-19,-4l221,653,207,643r-15,-4l135,600r-10,-9l111,586r-5,-15l96,562,58,504,53,490,44,475,34,447,29,427,24,413,20,399r,-48l,351xe" fillcolor="black" stroked="f">
                <v:path arrowok="t"/>
              </v:shape>
              <v:oval id="_x0000_s10259" style="position:absolute;left:1416;top:4941;width:686;height:686" fillcolor="#80ffc0" stroked="f"/>
              <v:shape id="_x0000_s10260" style="position:absolute;left:1406;top:4931;width:701;height:701" coordsize="701,701" path="m,351r,48l5,423r5,14l15,456r9,29l34,499r5,15l77,571r10,10l116,610r9,9l183,658r14,5l212,672r28,10l260,687r14,4l298,696r34,l351,701r5,l365,696r34,l423,691r14,-4l456,682r29,-10l500,663r14,-5l572,619r9,-9l610,581r10,-10l658,514r5,-15l672,485r10,-29l687,437r5,-14l696,399r,-34l701,355r,-4l696,331r,-33l692,274r-5,-15l682,240,672,211r-9,-14l658,183,620,125,610,115,581,87,572,77,514,39,500,34,485,24,456,14,437,10,423,5,399,,298,,274,5r-14,5l240,14,212,24,197,34r-14,5l125,77r-9,10l87,115,77,125,39,183r-5,14l24,211r-9,29l10,259,5,274,,298r,53l20,351r,-53l24,283r5,-14l34,250,44,221r9,-14l58,192,96,135r10,-10l111,111r14,-5l135,96,192,58r15,-5l221,43r29,-9l269,29r15,-5l298,19r53,l399,19r14,5l428,29r19,5l476,43r14,10l504,58r58,38l572,106r14,5l591,125r9,10l639,192r5,15l653,221r10,29l668,269r4,14l677,298r,33l682,351r,-5l677,365r,34l672,413r-4,14l663,447r-10,28l644,490r-5,14l600,562r-9,9l586,586r-14,5l562,600r-58,39l490,643r-14,10l447,663r-19,4l413,672r-14,5l365,677r-19,5l351,682r-19,-5l298,677r-14,-5l269,667r-19,-4l221,653,207,643r-15,-4l135,600r-10,-9l111,586r-5,-15l96,562,58,504,53,490,44,475,34,447,29,427,24,413,20,399r,-48l,351xe" fillcolor="black" stroked="f">
                <v:path arrowok="t"/>
              </v:shape>
              <v:line id="_x0000_s10261" style="position:absolute" from="1416,2334" to="1417,5282" strokeweight="0"/>
              <v:rect id="_x0000_s10262" style="position:absolute;left:720;top:5277;width:347;height:276;mso-wrap-style:none" filled="f" stroked="f">
                <v:textbox style="mso-fit-shape-to-text:t" inset="0,0,0,0">
                  <w:txbxContent>
                    <w:p w:rsidR="00A04F6F" w:rsidRDefault="00A04F6F">
                      <w:r>
                        <w:rPr>
                          <w:rFonts w:ascii="ISOCPEUR" w:hAnsi="ISOCPEUR" w:cs="ISOCPEUR"/>
                          <w:color w:val="000000"/>
                          <w:sz w:val="24"/>
                          <w:szCs w:val="24"/>
                          <w:lang w:val="en-US"/>
                        </w:rPr>
                        <w:t>Sol</w:t>
                      </w:r>
                    </w:p>
                  </w:txbxContent>
                </v:textbox>
              </v:rect>
              <v:rect id="_x0000_s10263" style="position:absolute;left:5957;top:792;width:1441;height:276;mso-wrap-style:none" filled="f" stroked="f">
                <v:textbox style="mso-fit-shape-to-text:t" inset="0,0,0,0">
                  <w:txbxContent>
                    <w:p w:rsidR="00A04F6F" w:rsidRDefault="00A04F6F">
                      <w:r>
                        <w:rPr>
                          <w:rFonts w:ascii="ISOCPEUR" w:hAnsi="ISOCPEUR" w:cs="ISOCPEUR"/>
                          <w:color w:val="000000"/>
                          <w:sz w:val="24"/>
                          <w:szCs w:val="24"/>
                          <w:lang w:val="en-US"/>
                        </w:rPr>
                        <w:t>Chassis de la</w:t>
                      </w:r>
                    </w:p>
                  </w:txbxContent>
                </v:textbox>
              </v:rect>
              <v:rect id="_x0000_s10264" style="position:absolute;left:5957;top:1090;width:721;height:276;mso-wrap-style:none" filled="f" stroked="f">
                <v:textbox style="mso-fit-shape-to-text:t" inset="0,0,0,0">
                  <w:txbxContent>
                    <w:p w:rsidR="00A04F6F" w:rsidRDefault="00A04F6F">
                      <w:proofErr w:type="spellStart"/>
                      <w:proofErr w:type="gramStart"/>
                      <w:r>
                        <w:rPr>
                          <w:rFonts w:ascii="ISOCPEUR" w:hAnsi="ISOCPEUR" w:cs="ISOCPEUR"/>
                          <w:color w:val="000000"/>
                          <w:sz w:val="24"/>
                          <w:szCs w:val="24"/>
                          <w:lang w:val="en-US"/>
                        </w:rPr>
                        <w:t>voiture</w:t>
                      </w:r>
                      <w:proofErr w:type="spellEnd"/>
                      <w:proofErr w:type="gramEnd"/>
                    </w:p>
                  </w:txbxContent>
                </v:textbox>
              </v:rect>
              <v:line id="_x0000_s10265" style="position:absolute;flip:x y" from="4498,519" to="5799,1018" strokeweight="0"/>
              <v:shape id="_x0000_s10266" style="position:absolute;left:4498;top:504;width:101;height:87" coordsize="101,87" path="m67,87l,15,101,,38,29,67,87xe" fillcolor="black" strokeweight="0">
                <v:path arrowok="t"/>
              </v:shape>
              <v:line id="_x0000_s10267" style="position:absolute" from="6922,1263" to="7032,3865" strokeweight="0"/>
              <v:shape id="_x0000_s10268" style="position:absolute;left:6979;top:3774;width:92;height:91" coordsize="92,91" path="m92,l53,91,,,48,43,92,xe" fillcolor="black" strokeweight="0">
                <v:path arrowok="t"/>
              </v:shape>
              <v:rect id="_x0000_s10269" style="position:absolute;left:4743;top:4633;width:868;height:276;mso-wrap-style:none" filled="f" stroked="f">
                <v:textbox style="mso-fit-shape-to-text:t" inset="0,0,0,0">
                  <w:txbxContent>
                    <w:p w:rsidR="00A04F6F" w:rsidRDefault="00A04F6F">
                      <w:r>
                        <w:rPr>
                          <w:rFonts w:ascii="ISOCPEUR" w:hAnsi="ISOCPEUR" w:cs="ISOCPEUR"/>
                          <w:color w:val="000000"/>
                          <w:sz w:val="24"/>
                          <w:szCs w:val="24"/>
                          <w:lang w:val="en-US"/>
                        </w:rPr>
                        <w:t>Triangle</w:t>
                      </w:r>
                    </w:p>
                  </w:txbxContent>
                </v:textbox>
              </v:rect>
              <v:rect id="_x0000_s10270" style="position:absolute;left:4743;top:4926;width:868;height:276;mso-wrap-style:none" filled="f" stroked="f">
                <v:textbox style="mso-fit-shape-to-text:t" inset="0,0,0,0">
                  <w:txbxContent>
                    <w:p w:rsidR="00A04F6F" w:rsidRDefault="00A04F6F">
                      <w:proofErr w:type="spellStart"/>
                      <w:proofErr w:type="gramStart"/>
                      <w:r>
                        <w:rPr>
                          <w:rFonts w:ascii="ISOCPEUR" w:hAnsi="ISOCPEUR" w:cs="ISOCPEUR"/>
                          <w:color w:val="000000"/>
                          <w:sz w:val="24"/>
                          <w:szCs w:val="24"/>
                          <w:lang w:val="en-US"/>
                        </w:rPr>
                        <w:t>inférieur</w:t>
                      </w:r>
                      <w:proofErr w:type="spellEnd"/>
                      <w:proofErr w:type="gramEnd"/>
                    </w:p>
                  </w:txbxContent>
                </v:textbox>
              </v:rect>
              <v:rect id="_x0000_s10271" style="position:absolute;left:6485;top:4825;width:387;height:276;mso-wrap-style:none" filled="f" stroked="f">
                <v:textbox style="mso-fit-shape-to-text:t" inset="0,0,0,0">
                  <w:txbxContent>
                    <w:p w:rsidR="00A04F6F" w:rsidRDefault="00A04F6F">
                      <w:r>
                        <w:rPr>
                          <w:rFonts w:ascii="ISOCPEUR" w:hAnsi="ISOCPEUR" w:cs="ISOCPEUR"/>
                          <w:color w:val="000000"/>
                          <w:sz w:val="24"/>
                          <w:szCs w:val="24"/>
                          <w:lang w:val="en-US"/>
                        </w:rPr>
                        <w:t>A</w:t>
                      </w:r>
                      <w:proofErr w:type="gramStart"/>
                      <w:r>
                        <w:rPr>
                          <w:rFonts w:ascii="ISOCPEUR" w:hAnsi="ISOCPEUR" w:cs="ISOCPEUR"/>
                          <w:color w:val="000000"/>
                          <w:sz w:val="24"/>
                          <w:szCs w:val="24"/>
                          <w:lang w:val="en-US"/>
                        </w:rPr>
                        <w:t>,B</w:t>
                      </w:r>
                      <w:proofErr w:type="gramEnd"/>
                    </w:p>
                  </w:txbxContent>
                </v:textbox>
              </v:rect>
              <v:shape id="_x0000_s10272" style="position:absolute;left:6351;top:4317;width:336;height:336" coordsize="336,336" path="m,168r,38l4,216r,9l9,230r,10l19,249r9,24l72,312r4,l72,312r9,4l96,326r9,l115,331r5,5l153,336r34,-5l182,336r24,l216,331r9,l230,326r10,l254,312r10,l312,264r,-10l326,240r,-10l331,225r,-9l336,206r,-24l331,187r5,-34l336,120r-5,-5l326,105r,-9l316,81r-4,-9l312,76r,-4l273,28,249,19,240,9r-10,l225,4r-9,l206,,120,r-5,4l105,9r-9,l81,19r5,l76,19,19,76r,10l19,81,9,96r,9l4,115,,120r,48l57,168r,-29l62,134r,-10l67,115r,5l76,96,96,76r24,-9l115,67r9,-5l134,62r5,-5l168,57r28,l206,62r5,5l220,67r10,9l240,76r-5,l254,91r,5l264,110r4,10l268,115r5,9l273,134r5,5l278,163r10,19l292,148r-14,15l278,196r-5,10l268,211r,9l254,235r,9l244,254r-9,l220,268r-9,l206,273r-10,5l163,278r-15,14l182,288,163,278r-24,l134,273r-10,l115,268r5,l110,264,96,254r-5,l76,235r,5l76,230,67,220r,-9l62,206,57,196r,-28l,168xe" fillcolor="black" stroked="f">
                <v:path arrowok="t"/>
              </v:shape>
              <v:shape id="_x0000_s10273" style="position:absolute;left:3091;top:6477;width:15;height:39" coordsize="15,39" path="m10,39l15,,5,,,39r10,xe" fillcolor="black" stroked="f">
                <v:path arrowok="t"/>
              </v:shape>
              <v:shape id="_x0000_s10274" style="position:absolute;left:3101;top:6429;width:14;height:39" coordsize="14,39" path="m9,39l14,,5,,,39r9,xe" fillcolor="black" stroked="f">
                <v:path arrowok="t"/>
              </v:shape>
              <v:shape id="_x0000_s10275" style="position:absolute;left:3106;top:6381;width:14;height:39" coordsize="14,39" path="m9,39l14,,4,,,39r9,xe" fillcolor="black" stroked="f">
                <v:path arrowok="t"/>
              </v:shape>
              <v:shape id="_x0000_s10276" style="position:absolute;left:3115;top:6333;width:15;height:39" coordsize="15,39" path="m10,39l15,,5,,,39r10,xe" fillcolor="black" stroked="f">
                <v:path arrowok="t"/>
              </v:shape>
              <v:shape id="_x0000_s10277" style="position:absolute;left:3120;top:6290;width:14;height:34" coordsize="14,34" path="m10,34l14,,5,,,34r10,xe" fillcolor="black" stroked="f">
                <v:path arrowok="t"/>
              </v:shape>
              <v:shape id="_x0000_s10278" style="position:absolute;left:3130;top:6242;width:14;height:38" coordsize="14,38" path="m9,38l14,,4,,,38r9,xe" fillcolor="black" stroked="f">
                <v:path arrowok="t"/>
              </v:shape>
              <v:shape id="_x0000_s10279" style="position:absolute;left:3134;top:6194;width:20;height:38" coordsize="20,38" path="m10,38l20,,10,,,38r10,xe" fillcolor="black" stroked="f">
                <v:path arrowok="t"/>
              </v:shape>
              <v:shape id="_x0000_s10280" style="position:absolute;left:3144;top:6146;width:14;height:38" coordsize="14,38" path="m10,38l14,,5,,,38r10,xe" fillcolor="black" stroked="f">
                <v:path arrowok="t"/>
              </v:shape>
              <v:shape id="_x0000_s10281" style="position:absolute;left:3149;top:6098;width:19;height:38" coordsize="19,38" path="m9,38l19,,9,,,38r9,xe" fillcolor="black" stroked="f">
                <v:path arrowok="t"/>
              </v:shape>
              <v:shape id="_x0000_s10282" style="position:absolute;left:3158;top:6050;width:15;height:38" coordsize="15,38" path="m10,38l15,,5,,,38r10,xe" fillcolor="black" stroked="f">
                <v:path arrowok="t"/>
              </v:shape>
              <v:shape id="_x0000_s10283" style="position:absolute;left:3163;top:6002;width:19;height:38" coordsize="19,38" path="m10,38l19,,10,,,38r10,xe" fillcolor="black" stroked="f">
                <v:path arrowok="t"/>
              </v:shape>
              <v:shape id="_x0000_s10284" style="position:absolute;left:3173;top:5954;width:14;height:38" coordsize="14,38" path="m9,38l14,,5,,,38r9,xe" fillcolor="black" stroked="f">
                <v:path arrowok="t"/>
              </v:shape>
              <v:shape id="_x0000_s10285" style="position:absolute;left:3182;top:5911;width:15;height:33" coordsize="15,33" path="m10,33l15,,5,,,33r10,xe" fillcolor="black" stroked="f">
                <v:path arrowok="t"/>
              </v:shape>
              <v:shape id="_x0000_s10286" style="position:absolute;left:3187;top:5863;width:15;height:38" coordsize="15,38" path="m10,38l15,,5,,,38r10,xe" fillcolor="black" stroked="f">
                <v:path arrowok="t"/>
              </v:shape>
              <v:shape id="_x0000_s10287" style="position:absolute;left:3197;top:5815;width:14;height:38" coordsize="14,38" path="m9,38l14,,5,,,38r9,xe" fillcolor="black" stroked="f">
                <v:path arrowok="t"/>
              </v:shape>
              <v:shape id="_x0000_s10288" style="position:absolute;left:3202;top:5767;width:14;height:38" coordsize="14,38" path="m9,38l14,,4,,,38r9,xe" fillcolor="black" stroked="f">
                <v:path arrowok="t"/>
              </v:shape>
              <v:shape id="_x0000_s10289" style="position:absolute;left:3211;top:5719;width:15;height:38" coordsize="15,38" path="m10,38l15,,5,,,38r10,xe" fillcolor="black" stroked="f">
                <v:path arrowok="t"/>
              </v:shape>
              <v:shape id="_x0000_s10290" style="position:absolute;left:3216;top:5671;width:19;height:38" coordsize="19,38" path="m10,38l19,,10,,,38r10,xe" fillcolor="black" stroked="f">
                <v:path arrowok="t"/>
              </v:shape>
              <v:shape id="_x0000_s10291" style="position:absolute;left:3226;top:5622;width:14;height:39" coordsize="14,39" path="m9,39l14,,4,,,39r9,xe" fillcolor="black" stroked="f">
                <v:path arrowok="t"/>
              </v:shape>
              <v:shape id="_x0000_s10292" style="position:absolute;left:3230;top:5574;width:20;height:39" coordsize="20,39" path="m10,39l20,,10,,,39r10,xe" fillcolor="black" stroked="f">
                <v:path arrowok="t"/>
              </v:shape>
              <v:shape id="_x0000_s10293" style="position:absolute;left:3240;top:5531;width:14;height:34" coordsize="14,34" path="m10,34l14,,5,,,34r10,xe" fillcolor="black" stroked="f">
                <v:path arrowok="t"/>
              </v:shape>
              <v:shape id="_x0000_s10294" style="position:absolute;left:3245;top:5483;width:19;height:39" coordsize="19,39" path="m9,39l19,,9,,,39r9,xe" fillcolor="black" stroked="f">
                <v:path arrowok="t"/>
              </v:shape>
              <v:shape id="_x0000_s10295" style="position:absolute;left:3254;top:5435;width:15;height:39" coordsize="15,39" path="m10,39l15,,5,,,39r10,xe" fillcolor="black" stroked="f">
                <v:path arrowok="t"/>
              </v:shape>
              <v:shape id="_x0000_s10296" style="position:absolute;left:3264;top:5387;width:14;height:39" coordsize="14,39" path="m10,39l14,,5,,,39r10,xe" fillcolor="black" stroked="f">
                <v:path arrowok="t"/>
              </v:shape>
              <v:shape id="_x0000_s10297" style="position:absolute;left:3269;top:5339;width:14;height:39" coordsize="14,39" path="m9,39l14,,5,,,39r9,xe" fillcolor="black" stroked="f">
                <v:path arrowok="t"/>
              </v:shape>
              <v:shape id="_x0000_s10298" style="position:absolute;left:3278;top:5291;width:15;height:39" coordsize="15,39" path="m10,39l15,,5,,,39r10,xe" fillcolor="black" stroked="f">
                <v:path arrowok="t"/>
              </v:shape>
              <v:shape id="_x0000_s10299" style="position:absolute;left:3283;top:5243;width:15;height:39" coordsize="15,39" path="m10,39l15,,5,,,39r10,xe" fillcolor="black" stroked="f">
                <v:path arrowok="t"/>
              </v:shape>
              <v:shape id="_x0000_s10300" style="position:absolute;left:3293;top:5195;width:14;height:39" coordsize="14,39" path="m9,39l14,,5,,,39r9,xe" fillcolor="black" stroked="f">
                <v:path arrowok="t"/>
              </v:shape>
              <v:shape id="_x0000_s10301" style="position:absolute;left:3298;top:5147;width:19;height:39" coordsize="19,39" path="m9,39l19,,9,,,39r9,xe" fillcolor="black" stroked="f">
                <v:path arrowok="t"/>
              </v:shape>
              <v:shape id="_x0000_s10302" style="position:absolute;left:3307;top:5104;width:15;height:38" coordsize="15,38" path="m10,38l15,,5,,,38r10,xe" fillcolor="black" stroked="f">
                <v:path arrowok="t"/>
              </v:shape>
              <v:shape id="_x0000_s10303" style="position:absolute;left:3312;top:5056;width:19;height:38" coordsize="19,38" path="m10,38l19,,10,,,38r10,xe" fillcolor="black" stroked="f">
                <v:path arrowok="t"/>
              </v:shape>
              <v:shape id="_x0000_s10304" style="position:absolute;left:3322;top:5008;width:14;height:38" coordsize="14,38" path="m9,38l14,,4,,,38r9,xe" fillcolor="black" stroked="f">
                <v:path arrowok="t"/>
              </v:shape>
              <v:shape id="_x0000_s10305" style="position:absolute;left:3331;top:4960;width:15;height:38" coordsize="15,38" path="m10,38l15,,5,,,38r10,xe" fillcolor="black" stroked="f">
                <v:path arrowok="t"/>
              </v:shape>
              <v:shape id="_x0000_s10306" style="position:absolute;left:3336;top:4912;width:14;height:38" coordsize="14,38" path="m10,38l14,,5,,,38r10,xe" fillcolor="black" stroked="f">
                <v:path arrowok="t"/>
              </v:shape>
              <v:shape id="_x0000_s10307" style="position:absolute;left:3346;top:4864;width:14;height:38" coordsize="14,38" path="m9,38l14,,4,,,38r9,xe" fillcolor="black" stroked="f">
                <v:path arrowok="t"/>
              </v:shape>
              <v:shape id="_x0000_s10308" style="position:absolute;left:3350;top:4816;width:15;height:38" coordsize="15,38" path="m10,38l15,,5,,,38r10,xe" fillcolor="black" stroked="f">
                <v:path arrowok="t"/>
              </v:shape>
              <v:shape id="_x0000_s10309" style="position:absolute;left:3360;top:4768;width:14;height:38" coordsize="14,38" path="m10,38l14,,5,,,38r10,xe" fillcolor="black" stroked="f">
                <v:path arrowok="t"/>
              </v:shape>
              <v:shape id="_x0000_s10310" style="position:absolute;left:3365;top:4725;width:14;height:33" coordsize="14,33" path="m9,33l14,,5,,,33r9,xe" fillcolor="black" stroked="f">
                <v:path arrowok="t"/>
              </v:shape>
              <v:shape id="_x0000_s10311" style="position:absolute;left:3374;top:4677;width:15;height:38" coordsize="15,38" path="m10,38l15,,5,,,38r10,xe" fillcolor="black" stroked="f">
                <v:path arrowok="t"/>
              </v:shape>
              <v:shape id="_x0000_s10312" style="position:absolute;left:3379;top:4629;width:19;height:38" coordsize="19,38" path="m10,38l19,,10,,,38r10,xe" fillcolor="black" stroked="f">
                <v:path arrowok="t"/>
              </v:shape>
              <v:shape id="_x0000_s10313" style="position:absolute;left:3389;top:4581;width:14;height:38" coordsize="14,38" path="m9,38l14,,5,,,38r9,xe" fillcolor="black" stroked="f">
                <v:path arrowok="t"/>
              </v:shape>
              <v:shape id="_x0000_s10314" style="position:absolute;left:3394;top:4533;width:19;height:38" coordsize="19,38" path="m9,38l19,,9,,,38r9,xe" fillcolor="black" stroked="f">
                <v:path arrowok="t"/>
              </v:shape>
              <v:shape id="_x0000_s10315" style="position:absolute;left:3403;top:4485;width:15;height:38" coordsize="15,38" path="m10,38l15,,5,,,38r10,xe" fillcolor="black" stroked="f">
                <v:path arrowok="t"/>
              </v:shape>
              <v:shape id="_x0000_s10316" style="position:absolute;left:3413;top:4437;width:14;height:38" coordsize="14,38" path="m9,38l14,,5,,,38r9,xe" fillcolor="black" stroked="f">
                <v:path arrowok="t"/>
              </v:shape>
              <v:shape id="_x0000_s10317" style="position:absolute;left:3418;top:4389;width:14;height:38" coordsize="14,38" path="m9,38l14,,4,,,38r9,xe" fillcolor="black" stroked="f">
                <v:path arrowok="t"/>
              </v:shape>
              <v:shape id="_x0000_s10318" style="position:absolute;left:3427;top:4345;width:15;height:34" coordsize="15,34" path="m10,34l15,,5,,,34r10,xe" fillcolor="black" stroked="f">
                <v:path arrowok="t"/>
              </v:shape>
              <v:shape id="_x0000_s10319" style="position:absolute;left:3432;top:4297;width:14;height:39" coordsize="14,39" path="m10,39l14,,5,,,39r10,xe" fillcolor="black" stroked="f">
                <v:path arrowok="t"/>
              </v:shape>
              <v:shape id="_x0000_s10320" style="position:absolute;left:3442;top:4249;width:14;height:39" coordsize="14,39" path="m9,39l14,,4,,,39r9,xe" fillcolor="black" stroked="f">
                <v:path arrowok="t"/>
              </v:shape>
              <v:shape id="_x0000_s10321" style="position:absolute;left:3446;top:4201;width:20;height:39" coordsize="20,39" path="m10,39l20,,10,,,39r10,xe" fillcolor="black" stroked="f">
                <v:path arrowok="t"/>
              </v:shape>
              <v:shape id="_x0000_s10322" style="position:absolute;left:3456;top:4153;width:14;height:39" coordsize="14,39" path="m10,39l14,,5,,,39r10,xe" fillcolor="black" stroked="f">
                <v:path arrowok="t"/>
              </v:shape>
              <v:shape id="_x0000_s10323" style="position:absolute;left:3461;top:4105;width:19;height:39" coordsize="19,39" path="m9,39l19,,9,,,39r9,xe" fillcolor="black" stroked="f">
                <v:path arrowok="t"/>
              </v:shape>
              <v:shape id="_x0000_s10324" style="position:absolute;left:3470;top:4057;width:15;height:39" coordsize="15,39" path="m10,39l15,,5,,,39r10,xe" fillcolor="black" stroked="f">
                <v:path arrowok="t"/>
              </v:shape>
              <v:shape id="_x0000_s10325" style="position:absolute;left:3475;top:4009;width:19;height:39" coordsize="19,39" path="m10,39l19,,10,,,39r10,xe" fillcolor="black" stroked="f">
                <v:path arrowok="t"/>
              </v:shape>
              <v:shape id="_x0000_s10326" style="position:absolute;left:3485;top:3966;width:14;height:34" coordsize="14,34" path="m9,34l14,,5,,,34r9,xe" fillcolor="black" stroked="f">
                <v:path arrowok="t"/>
              </v:shape>
              <v:shape id="_x0000_s10327" style="position:absolute;left:3494;top:3918;width:15;height:38" coordsize="15,38" path="m10,38l15,,5,,,38r10,xe" fillcolor="black" stroked="f">
                <v:path arrowok="t"/>
              </v:shape>
              <v:shape id="_x0000_s10328" style="position:absolute;left:3499;top:3870;width:15;height:38" coordsize="15,38" path="m10,38l15,,5,,,38r10,xe" fillcolor="black" stroked="f">
                <v:path arrowok="t"/>
              </v:shape>
              <v:shape id="_x0000_s10329" style="position:absolute;left:3509;top:3822;width:14;height:38" coordsize="14,38" path="m9,38l14,,5,,,38r9,xe" fillcolor="black" stroked="f">
                <v:path arrowok="t"/>
              </v:shape>
              <v:shape id="_x0000_s10330" style="position:absolute;left:3514;top:3774;width:14;height:38" coordsize="14,38" path="m9,38l14,,4,,,38r9,xe" fillcolor="black" stroked="f">
                <v:path arrowok="t"/>
              </v:shape>
              <v:shape id="_x0000_s10331" style="position:absolute;left:3523;top:3726;width:15;height:38" coordsize="15,38" path="m10,38l15,,5,,,38r10,xe" fillcolor="black" stroked="f">
                <v:path arrowok="t"/>
              </v:shape>
              <v:shape id="_x0000_s10332" style="position:absolute;left:3528;top:3678;width:19;height:38" coordsize="19,38" path="m10,38l19,,10,,,38r10,xe" fillcolor="black" stroked="f">
                <v:path arrowok="t"/>
              </v:shape>
              <v:shape id="_x0000_s10333" style="position:absolute;left:3538;top:3630;width:14;height:38" coordsize="14,38" path="m9,38l14,,4,,,38r9,xe" fillcolor="black" stroked="f">
                <v:path arrowok="t"/>
              </v:shape>
              <v:shape id="_x0000_s10334" style="position:absolute;left:3542;top:3582;width:20;height:38" coordsize="20,38" path="m10,38l20,,10,,,38r10,xe" fillcolor="black" stroked="f">
                <v:path arrowok="t"/>
              </v:shape>
              <v:shape id="_x0000_s10335" style="position:absolute;left:3552;top:3539;width:14;height:33" coordsize="14,33" path="m10,33l14,,5,,,33r10,xe" fillcolor="black" stroked="f">
                <v:path arrowok="t"/>
              </v:shape>
              <v:shape id="_x0000_s10336" style="position:absolute;left:3557;top:3491;width:19;height:38" coordsize="19,38" path="m9,38l19,,9,,,38r9,xe" fillcolor="black" stroked="f">
                <v:path arrowok="t"/>
              </v:shape>
              <v:shape id="_x0000_s10337" style="position:absolute;left:3566;top:3443;width:15;height:38" coordsize="15,38" path="m10,38l15,,5,,,38r10,xe" fillcolor="black" stroked="f">
                <v:path arrowok="t"/>
              </v:shape>
              <v:shape id="_x0000_s10338" style="position:absolute;left:3576;top:3395;width:14;height:38" coordsize="14,38" path="m10,38l14,,5,,,38r10,xe" fillcolor="black" stroked="f">
                <v:path arrowok="t"/>
              </v:shape>
              <v:shape id="_x0000_s10339" style="position:absolute;left:3581;top:3347;width:14;height:38" coordsize="14,38" path="m9,38l14,,5,,,38r9,xe" fillcolor="black" stroked="f">
                <v:path arrowok="t"/>
              </v:shape>
              <v:shape id="_x0000_s10340" style="position:absolute;left:3590;top:3299;width:15;height:38" coordsize="15,38" path="m10,38l15,,5,,,38r10,xe" fillcolor="black" stroked="f">
                <v:path arrowok="t"/>
              </v:shape>
              <v:shape id="_x0000_s10341" style="position:absolute;left:3595;top:3251;width:15;height:38" coordsize="15,38" path="m10,38l15,,5,,,38r10,xe" fillcolor="black" stroked="f">
                <v:path arrowok="t"/>
              </v:shape>
              <v:shape id="_x0000_s10342" style="position:absolute;left:3605;top:3203;width:14;height:38" coordsize="14,38" path="m9,38l14,,5,,,38r9,xe" fillcolor="black" stroked="f">
                <v:path arrowok="t"/>
              </v:shape>
              <v:shape id="_x0000_s10343" style="position:absolute;left:3610;top:3159;width:19;height:34" coordsize="19,34" path="m9,34l19,,9,,,34r9,xe" fillcolor="black" stroked="f">
                <v:path arrowok="t"/>
              </v:shape>
              <v:shape id="_x0000_s10344" style="position:absolute;left:3619;top:3111;width:15;height:39" coordsize="15,39" path="m10,39l15,,5,,,39r10,xe" fillcolor="black" stroked="f">
                <v:path arrowok="t"/>
              </v:shape>
              <v:shape id="_x0000_s10345" style="position:absolute;left:3624;top:3063;width:19;height:39" coordsize="19,39" path="m10,39l19,,10,,,39r10,xe" fillcolor="black" stroked="f">
                <v:path arrowok="t"/>
              </v:shape>
              <v:shape id="_x0000_s10346" style="position:absolute;left:3634;top:3015;width:14;height:39" coordsize="14,39" path="m9,39l14,,4,,,39r9,xe" fillcolor="black" stroked="f">
                <v:path arrowok="t"/>
              </v:shape>
              <v:shape id="_x0000_s10347" style="position:absolute;left:3638;top:2967;width:20;height:39" coordsize="20,39" path="m10,39l20,,10,,,39r10,xe" fillcolor="black" stroked="f">
                <v:path arrowok="t"/>
              </v:shape>
              <v:shape id="_x0000_s10348" style="position:absolute;left:3648;top:2919;width:14;height:39" coordsize="14,39" path="m10,39l14,,5,,,39r10,xe" fillcolor="black" stroked="f">
                <v:path arrowok="t"/>
              </v:shape>
              <v:shape id="_x0000_s10349" style="position:absolute;left:3658;top:2871;width:14;height:39" coordsize="14,39" path="m9,39l14,,4,,,39r9,xe" fillcolor="black" stroked="f">
                <v:path arrowok="t"/>
              </v:shape>
              <v:shape id="_x0000_s10350" style="position:absolute;left:3662;top:2823;width:15;height:39" coordsize="15,39" path="m10,39l15,,5,,,39r10,xe" fillcolor="black" stroked="f">
                <v:path arrowok="t"/>
              </v:shape>
              <v:shape id="_x0000_s10351" style="position:absolute;left:3672;top:2780;width:14;height:34" coordsize="14,34" path="m10,34l14,,5,,,34r10,xe" fillcolor="black" stroked="f">
                <v:path arrowok="t"/>
              </v:shape>
              <v:shape id="_x0000_s10352" style="position:absolute;left:3677;top:2732;width:14;height:38" coordsize="14,38" path="m9,38l14,,5,,,38r9,xe" fillcolor="black" stroked="f">
                <v:path arrowok="t"/>
              </v:shape>
              <v:shape id="_x0000_s10353" style="position:absolute;left:3686;top:2684;width:15;height:38" coordsize="15,38" path="m10,38l15,,5,,,38r10,xe" fillcolor="black" stroked="f">
                <v:path arrowok="t"/>
              </v:shape>
              <v:shape id="_x0000_s10354" style="position:absolute;left:3691;top:2636;width:20;height:38" coordsize="20,38" path="m10,38l20,,10,,,38r10,xe" fillcolor="black" stroked="f">
                <v:path arrowok="t"/>
              </v:shape>
              <v:shape id="_x0000_s10355" style="position:absolute;left:3701;top:2588;width:14;height:38" coordsize="14,38" path="m10,38l14,,5,,,38r10,xe" fillcolor="black" stroked="f">
                <v:path arrowok="t"/>
              </v:shape>
              <v:shape id="_x0000_s10356" style="position:absolute;left:3706;top:2540;width:19;height:38" coordsize="19,38" path="m9,38l19,,9,,,38r9,xe" fillcolor="black" stroked="f">
                <v:path arrowok="t"/>
              </v:shape>
              <v:shape id="_x0000_s10357" style="position:absolute;left:3715;top:2492;width:15;height:38" coordsize="15,38" path="m10,38l15,,5,,,38r10,xe" fillcolor="black" stroked="f">
                <v:path arrowok="t"/>
              </v:shape>
              <v:shape id="_x0000_s10358" style="position:absolute;left:3725;top:2444;width:14;height:38" coordsize="14,38" path="m10,38l14,,5,,,38r10,xe" fillcolor="black" stroked="f">
                <v:path arrowok="t"/>
              </v:shape>
              <v:shape id="_x0000_s10359" style="position:absolute;left:3730;top:2396;width:14;height:38" coordsize="14,38" path="m9,38l14,,5,,,38r9,xe" fillcolor="black" stroked="f">
                <v:path arrowok="t"/>
              </v:shape>
              <v:shape id="_x0000_s10360" style="position:absolute;left:3739;top:2353;width:15;height:38" coordsize="15,38" path="m10,38l15,,5,,,38r10,xe" fillcolor="black" stroked="f">
                <v:path arrowok="t"/>
              </v:shape>
              <v:shape id="_x0000_s10361" style="position:absolute;left:3744;top:2305;width:15;height:38" coordsize="15,38" path="m10,38l15,,5,,,38r10,xe" fillcolor="black" stroked="f">
                <v:path arrowok="t"/>
              </v:shape>
              <v:shape id="_x0000_s10362" style="position:absolute;left:3754;top:2257;width:14;height:38" coordsize="14,38" path="m9,38l14,,5,,,38r9,xe" fillcolor="black" stroked="f">
                <v:path arrowok="t"/>
              </v:shape>
              <v:shape id="_x0000_s10363" style="position:absolute;left:3759;top:2209;width:14;height:38" coordsize="14,38" path="m9,38l14,,4,,,38r9,xe" fillcolor="black" stroked="f">
                <v:path arrowok="t"/>
              </v:shape>
              <v:shape id="_x0000_s10364" style="position:absolute;left:3768;top:2161;width:15;height:38" coordsize="15,38" path="m10,38l15,,5,,,38r10,xe" fillcolor="black" stroked="f">
                <v:path arrowok="t"/>
              </v:shape>
              <v:shape id="_x0000_s10365" style="position:absolute;left:3773;top:2113;width:19;height:38" coordsize="19,38" path="m10,38l19,,10,,,38r10,xe" fillcolor="black" stroked="f">
                <v:path arrowok="t"/>
              </v:shape>
              <v:shape id="_x0000_s10366" style="position:absolute;left:3783;top:2065;width:14;height:38" coordsize="14,38" path="m9,38l14,,4,,,38r9,xe" fillcolor="black" stroked="f">
                <v:path arrowok="t"/>
              </v:shape>
              <v:shape id="_x0000_s10367" style="position:absolute;left:3787;top:2017;width:20;height:38" coordsize="20,38" path="m10,38l20,,10,,,38r10,xe" fillcolor="black" stroked="f">
                <v:path arrowok="t"/>
              </v:shape>
              <v:shape id="_x0000_s10368" style="position:absolute;left:3797;top:1973;width:14;height:34" coordsize="14,34" path="m10,34l14,,5,,,34r10,xe" fillcolor="black" stroked="f">
                <v:path arrowok="t"/>
              </v:shape>
              <v:shape id="_x0000_s10369" style="position:absolute;left:3807;top:1925;width:14;height:39" coordsize="14,39" path="m9,39l14,,4,,,39r9,xe" fillcolor="black" stroked="f">
                <v:path arrowok="t"/>
              </v:shape>
              <v:shape id="_x0000_s10370" style="position:absolute;left:3811;top:1877;width:15;height:39" coordsize="15,39" path="m10,39l15,,5,,,39r10,xe" fillcolor="black" stroked="f">
                <v:path arrowok="t"/>
              </v:shape>
              <v:shape id="_x0000_s10371" style="position:absolute;left:3821;top:1829;width:14;height:39" coordsize="14,39" path="m10,39l14,,5,,,39r10,xe" fillcolor="black" stroked="f">
                <v:path arrowok="t"/>
              </v:shape>
              <v:shape id="_x0000_s10372" style="position:absolute;left:3826;top:1781;width:14;height:39" coordsize="14,39" path="m9,39l14,,5,,,39r9,xe" fillcolor="black" stroked="f">
                <v:path arrowok="t"/>
              </v:shape>
              <v:shape id="_x0000_s10373" style="position:absolute;left:3835;top:1733;width:15;height:39" coordsize="15,39" path="m10,39l15,,5,,,39r10,xe" fillcolor="black" stroked="f">
                <v:path arrowok="t"/>
              </v:shape>
              <v:shape id="_x0000_s10374" style="position:absolute;left:3840;top:1685;width:19;height:39" coordsize="19,39" path="m10,39l19,,10,,,39r10,xe" fillcolor="black" stroked="f">
                <v:path arrowok="t"/>
              </v:shape>
              <v:shape id="_x0000_s10375" style="position:absolute;left:3850;top:1637;width:14;height:39" coordsize="14,39" path="m9,39l14,,5,,,39r9,xe" fillcolor="black" stroked="f">
                <v:path arrowok="t"/>
              </v:shape>
            </v:group>
            <v:shape id="_x0000_s10377" style="position:absolute;left:3855;top:1594;width:19;height:34" coordsize="19,34" path="m9,34l19,,9,,,34r9,xe" fillcolor="black" stroked="f">
              <v:path arrowok="t"/>
            </v:shape>
            <v:shape id="_x0000_s10378" style="position:absolute;left:3864;top:1546;width:15;height:38" coordsize="15,38" path="m10,38l15,,5,,,38r10,xe" fillcolor="black" stroked="f">
              <v:path arrowok="t"/>
            </v:shape>
            <v:shape id="_x0000_s10379" style="position:absolute;left:3869;top:1498;width:19;height:38" coordsize="19,38" path="m10,38l19,,10,,,38r10,xe" fillcolor="black" stroked="f">
              <v:path arrowok="t"/>
            </v:shape>
            <v:shape id="_x0000_s10380" style="position:absolute;left:3879;top:1450;width:14;height:38" coordsize="14,38" path="m9,38l14,,4,,,38r9,xe" fillcolor="black" stroked="f">
              <v:path arrowok="t"/>
            </v:shape>
            <v:shape id="_x0000_s10381" style="position:absolute;left:3888;top:1402;width:15;height:38" coordsize="15,38" path="m10,38l15,,5,,,38r10,xe" fillcolor="black" stroked="f">
              <v:path arrowok="t"/>
            </v:shape>
            <v:shape id="_x0000_s10382" style="position:absolute;left:3893;top:1354;width:14;height:38" coordsize="14,38" path="m10,38l14,,5,,,38r10,xe" fillcolor="black" stroked="f">
              <v:path arrowok="t"/>
            </v:shape>
            <v:shape id="_x0000_s10383" style="position:absolute;left:3903;top:1306;width:14;height:38" coordsize="14,38" path="m9,38l14,,4,,,38r9,xe" fillcolor="black" stroked="f">
              <v:path arrowok="t"/>
            </v:shape>
            <v:shape id="_x0000_s10384" style="position:absolute;left:3907;top:1258;width:15;height:38" coordsize="15,38" path="m10,38l15,,5,,,38r10,xe" fillcolor="black" stroked="f">
              <v:path arrowok="t"/>
            </v:shape>
            <v:shape id="_x0000_s10385" style="position:absolute;left:3917;top:1215;width:14;height:33" coordsize="14,33" path="m10,33l14,,5,,,33r10,xe" fillcolor="black" stroked="f">
              <v:path arrowok="t"/>
            </v:shape>
            <v:shape id="_x0000_s10386" style="position:absolute;left:3922;top:1167;width:19;height:38" coordsize="19,38" path="m9,38l19,,9,,,38r9,xe" fillcolor="black" stroked="f">
              <v:path arrowok="t"/>
            </v:shape>
            <v:shape id="_x0000_s10387" style="position:absolute;left:3931;top:1119;width:15;height:38" coordsize="15,38" path="m10,38l15,,5,,,38r10,xe" fillcolor="black" stroked="f">
              <v:path arrowok="t"/>
            </v:shape>
            <v:shape id="_x0000_s10388" style="position:absolute;left:3936;top:1071;width:19;height:38" coordsize="19,38" path="m10,38l19,,10,,,38r10,xe" fillcolor="black" stroked="f">
              <v:path arrowok="t"/>
            </v:shape>
            <v:shape id="_x0000_s10389" style="position:absolute;left:3946;top:1023;width:14;height:38" coordsize="14,38" path="m9,38l14,,5,,,38r9,xe" fillcolor="black" stroked="f">
              <v:path arrowok="t"/>
            </v:shape>
            <v:shape id="_x0000_s10390" style="position:absolute;left:3951;top:975;width:19;height:38" coordsize="19,38" path="m9,38l19,,9,,,38r9,xe" fillcolor="black" stroked="f">
              <v:path arrowok="t"/>
            </v:shape>
            <v:shape id="_x0000_s10391" style="position:absolute;left:3960;top:927;width:15;height:38" coordsize="15,38" path="m10,38l15,,5,,,38r10,xe" fillcolor="black" stroked="f">
              <v:path arrowok="t"/>
            </v:shape>
            <v:shape id="_x0000_s10392" style="position:absolute;left:3970;top:879;width:14;height:38" coordsize="14,38" path="m9,38l14,,5,,,38r9,xe" fillcolor="black" stroked="f">
              <v:path arrowok="t"/>
            </v:shape>
            <v:shape id="_x0000_s10393" style="position:absolute;left:3975;top:831;width:14;height:38" coordsize="14,38" path="m9,38l14,,4,,,38r9,xe" fillcolor="black" stroked="f">
              <v:path arrowok="t"/>
            </v:shape>
            <v:shape id="_x0000_s10394" style="position:absolute;left:3984;top:787;width:15;height:39" coordsize="15,39" path="m10,39l15,,5,,,39r10,xe" fillcolor="black" stroked="f">
              <v:path arrowok="t"/>
            </v:shape>
            <v:shape id="_x0000_s10395" style="position:absolute;left:3989;top:739;width:14;height:39" coordsize="14,39" path="m10,39l14,,5,,,39r10,xe" fillcolor="black" stroked="f">
              <v:path arrowok="t"/>
            </v:shape>
            <v:shape id="_x0000_s10396" style="position:absolute;left:3999;top:691;width:14;height:39" coordsize="14,39" path="m9,39l14,,4,,,39r9,xe" fillcolor="black" stroked="f">
              <v:path arrowok="t"/>
            </v:shape>
            <v:shape id="_x0000_s10397" style="position:absolute;left:4003;top:643;width:20;height:39" coordsize="20,39" path="m10,39l20,,10,,,39r10,xe" fillcolor="black" stroked="f">
              <v:path arrowok="t"/>
            </v:shape>
            <v:shape id="_x0000_s10398" style="position:absolute;left:4013;top:595;width:14;height:39" coordsize="14,39" path="m10,39l14,,5,,,39r10,xe" fillcolor="black" stroked="f">
              <v:path arrowok="t"/>
            </v:shape>
            <v:shape id="_x0000_s10399" style="position:absolute;left:4018;top:547;width:19;height:39" coordsize="19,39" path="m9,39l19,,9,,,39r9,xe" fillcolor="black" stroked="f">
              <v:path arrowok="t"/>
            </v:shape>
            <v:shape id="_x0000_s10400" style="position:absolute;left:4027;top:499;width:15;height:39" coordsize="15,39" path="m10,39l15,,5,,,39r10,xe" fillcolor="black" stroked="f">
              <v:path arrowok="t"/>
            </v:shape>
            <v:shape id="_x0000_s10401" style="position:absolute;left:4032;top:451;width:19;height:39" coordsize="19,39" path="m10,39l19,,10,,,39r10,xe" fillcolor="black" stroked="f">
              <v:path arrowok="t"/>
            </v:shape>
            <v:shape id="_x0000_s10402" style="position:absolute;left:4042;top:408;width:14;height:34" coordsize="14,34" path="m9,34l14,,5,,,34r9,xe" fillcolor="black" stroked="f">
              <v:path arrowok="t"/>
            </v:shape>
            <v:shape id="_x0000_s10403" style="position:absolute;left:4051;top:360;width:15;height:39" coordsize="15,39" path="m10,39l15,,5,,,39r10,xe" fillcolor="black" stroked="f">
              <v:path arrowok="t"/>
            </v:shape>
            <v:shape id="_x0000_s10404" style="position:absolute;left:4056;top:312;width:15;height:39" coordsize="15,39" path="m10,39l15,,5,,,39r10,xe" fillcolor="black" stroked="f">
              <v:path arrowok="t"/>
            </v:shape>
            <v:shape id="_x0000_s10405" style="position:absolute;left:4066;top:264;width:14;height:38" coordsize="14,38" path="m9,38l14,,5,,,38r9,xe" fillcolor="black" stroked="f">
              <v:path arrowok="t"/>
            </v:shape>
            <v:shape id="_x0000_s10406" style="position:absolute;left:4071;top:216;width:14;height:38" coordsize="14,38" path="m9,38l14,,4,,,38r9,xe" fillcolor="black" stroked="f">
              <v:path arrowok="t"/>
            </v:shape>
            <v:shape id="_x0000_s10407" style="position:absolute;left:4080;top:192;width:15;height:14" coordsize="15,14" path="m10,14l15,,5,,,14r10,xe" fillcolor="black" stroked="f">
              <v:path arrowok="t"/>
            </v:shape>
            <v:rect id="_x0000_s10408" style="position:absolute;left:1589;top:1604;width:1415;height:276;mso-wrap-style:none" filled="f" stroked="f">
              <v:textbox style="mso-fit-shape-to-text:t" inset="0,0,0,0">
                <w:txbxContent>
                  <w:p w:rsidR="00A04F6F" w:rsidRDefault="00A04F6F">
                    <w:proofErr w:type="spellStart"/>
                    <w:r>
                      <w:rPr>
                        <w:rFonts w:ascii="ISOCPEUR" w:hAnsi="ISOCPEUR" w:cs="ISOCPEUR"/>
                        <w:color w:val="000000"/>
                        <w:sz w:val="24"/>
                        <w:szCs w:val="24"/>
                        <w:lang w:val="en-US"/>
                      </w:rPr>
                      <w:t>Pneumatique</w:t>
                    </w:r>
                    <w:proofErr w:type="spellEnd"/>
                  </w:p>
                </w:txbxContent>
              </v:textbox>
            </v:rect>
            <v:rect id="_x0000_s10409" style="position:absolute;left:2323;top:5234;width:174;height:276;mso-wrap-style:none" filled="f" stroked="f">
              <v:textbox style="mso-fit-shape-to-text:t" inset="0,0,0,0">
                <w:txbxContent>
                  <w:p w:rsidR="00A04F6F" w:rsidRDefault="00A04F6F">
                    <w:r>
                      <w:rPr>
                        <w:rFonts w:ascii="ISOCPEUR" w:hAnsi="ISOCPEUR" w:cs="ISOCPEUR"/>
                        <w:color w:val="000000"/>
                        <w:sz w:val="24"/>
                        <w:szCs w:val="24"/>
                        <w:lang w:val="en-US"/>
                      </w:rPr>
                      <w:t>H</w:t>
                    </w:r>
                  </w:p>
                </w:txbxContent>
              </v:textbox>
            </v:rect>
            <v:rect id="_x0000_s10410" style="position:absolute;left:3331;top:5306;width:200;height:276;mso-wrap-style:none" filled="f" stroked="f">
              <v:textbox style="mso-fit-shape-to-text:t" inset="0,0,0,0">
                <w:txbxContent>
                  <w:p w:rsidR="00A04F6F" w:rsidRDefault="00A04F6F">
                    <w:r>
                      <w:rPr>
                        <w:rFonts w:ascii="ISOCPEUR" w:hAnsi="ISOCPEUR" w:cs="ISOCPEUR"/>
                        <w:color w:val="000000"/>
                        <w:sz w:val="24"/>
                        <w:szCs w:val="24"/>
                        <w:lang w:val="en-US"/>
                      </w:rPr>
                      <w:t>M</w:t>
                    </w:r>
                  </w:p>
                </w:txbxContent>
              </v:textbox>
            </v:rect>
            <v:rect id="_x0000_s10411" style="position:absolute;left:3005;top:3078;width:134;height:276;mso-wrap-style:none" filled="f" stroked="f">
              <v:textbox style="mso-fit-shape-to-text:t" inset="0,0,0,0">
                <w:txbxContent>
                  <w:p w:rsidR="00A04F6F" w:rsidRDefault="00A04F6F">
                    <w:r>
                      <w:rPr>
                        <w:rFonts w:ascii="ISOCPEUR" w:hAnsi="ISOCPEUR" w:cs="ISOCPEUR"/>
                        <w:color w:val="000000"/>
                        <w:sz w:val="24"/>
                        <w:szCs w:val="24"/>
                        <w:lang w:val="en-US"/>
                      </w:rPr>
                      <w:t>3</w:t>
                    </w:r>
                  </w:p>
                </w:txbxContent>
              </v:textbox>
            </v:rect>
            <v:rect id="_x0000_s10412" style="position:absolute;left:1531;top:3135;width:134;height:276;mso-wrap-style:none" filled="f" stroked="f">
              <v:textbox style="mso-fit-shape-to-text:t" inset="0,0,0,0">
                <w:txbxContent>
                  <w:p w:rsidR="00A04F6F" w:rsidRDefault="00A04F6F">
                    <w:r>
                      <w:rPr>
                        <w:rFonts w:ascii="ISOCPEUR" w:hAnsi="ISOCPEUR" w:cs="ISOCPEUR"/>
                        <w:color w:val="000000"/>
                        <w:sz w:val="24"/>
                        <w:szCs w:val="24"/>
                        <w:lang w:val="en-US"/>
                      </w:rPr>
                      <w:t>5</w:t>
                    </w:r>
                  </w:p>
                </w:txbxContent>
              </v:textbox>
            </v:rect>
            <v:rect id="_x0000_s10413" style="position:absolute;left:4311;top:4326;width:134;height:276;mso-wrap-style:none" filled="f" stroked="f">
              <v:textbox style="mso-fit-shape-to-text:t" inset="0,0,0,0">
                <w:txbxContent>
                  <w:p w:rsidR="00A04F6F" w:rsidRDefault="00A04F6F">
                    <w:r>
                      <w:rPr>
                        <w:rFonts w:ascii="ISOCPEUR" w:hAnsi="ISOCPEUR" w:cs="ISOCPEUR"/>
                        <w:color w:val="000000"/>
                        <w:sz w:val="24"/>
                        <w:szCs w:val="24"/>
                        <w:lang w:val="en-US"/>
                      </w:rPr>
                      <w:t>2</w:t>
                    </w:r>
                  </w:p>
                </w:txbxContent>
              </v:textbox>
            </v:rect>
            <v:rect id="_x0000_s10414" style="position:absolute;left:7315;top:4268;width:134;height:276;mso-wrap-style:none" filled="f" stroked="f">
              <v:textbox style="mso-fit-shape-to-text:t" inset="0,0,0,0">
                <w:txbxContent>
                  <w:p w:rsidR="00A04F6F" w:rsidRDefault="00A04F6F">
                    <w:r>
                      <w:rPr>
                        <w:rFonts w:ascii="ISOCPEUR" w:hAnsi="ISOCPEUR" w:cs="ISOCPEUR"/>
                        <w:color w:val="000000"/>
                        <w:sz w:val="24"/>
                        <w:szCs w:val="24"/>
                        <w:lang w:val="en-US"/>
                      </w:rPr>
                      <w:t>1</w:t>
                    </w:r>
                  </w:p>
                </w:txbxContent>
              </v:textbox>
            </v:rect>
            <v:rect id="_x0000_s10415" style="position:absolute;left:3120;top:355;width:134;height:276;mso-wrap-style:none" filled="f" stroked="f">
              <v:textbox style="mso-fit-shape-to-text:t" inset="0,0,0,0">
                <w:txbxContent>
                  <w:p w:rsidR="00A04F6F" w:rsidRDefault="00A04F6F">
                    <w:r>
                      <w:rPr>
                        <w:rFonts w:ascii="ISOCPEUR" w:hAnsi="ISOCPEUR" w:cs="ISOCPEUR"/>
                        <w:color w:val="000000"/>
                        <w:sz w:val="24"/>
                        <w:szCs w:val="24"/>
                        <w:lang w:val="en-US"/>
                      </w:rPr>
                      <w:t>1</w:t>
                    </w:r>
                  </w:p>
                </w:txbxContent>
              </v:textbox>
            </v:rect>
            <v:rect id="_x0000_s10416" style="position:absolute;left:3970;top:1378;width:134;height:276;mso-wrap-style:none" filled="f" stroked="f">
              <v:textbox style="mso-fit-shape-to-text:t" inset="0,0,0,0">
                <w:txbxContent>
                  <w:p w:rsidR="00A04F6F" w:rsidRDefault="00A04F6F">
                    <w:r>
                      <w:rPr>
                        <w:rFonts w:ascii="ISOCPEUR" w:hAnsi="ISOCPEUR" w:cs="ISOCPEUR"/>
                        <w:color w:val="000000"/>
                        <w:sz w:val="24"/>
                        <w:szCs w:val="24"/>
                        <w:lang w:val="en-US"/>
                      </w:rPr>
                      <w:t>4</w:t>
                    </w:r>
                  </w:p>
                </w:txbxContent>
              </v:textbox>
            </v:rect>
            <v:rect id="_x0000_s10417" style="position:absolute;left:4474;width:134;height:276;mso-wrap-style:none" filled="f" stroked="f">
              <v:textbox style="mso-fit-shape-to-text:t" inset="0,0,0,0">
                <w:txbxContent>
                  <w:p w:rsidR="00A04F6F" w:rsidRDefault="00A04F6F">
                    <w:proofErr w:type="gramStart"/>
                    <w:r>
                      <w:rPr>
                        <w:rFonts w:ascii="ISOCPEUR" w:hAnsi="ISOCPEUR" w:cs="ISOCPEUR"/>
                        <w:color w:val="000000"/>
                        <w:sz w:val="24"/>
                        <w:szCs w:val="24"/>
                        <w:lang w:val="en-US"/>
                      </w:rPr>
                      <w:t>u</w:t>
                    </w:r>
                    <w:proofErr w:type="gramEnd"/>
                  </w:p>
                </w:txbxContent>
              </v:textbox>
            </v:rect>
            <v:line id="_x0000_s10418" style="position:absolute;flip:y" from="3879,10" to="4407,1359" strokeweight="0"/>
            <v:shape id="_x0000_s10419" style="position:absolute;left:4335;top:10;width:81;height:100" coordsize="81,100" path="m,67l72,r9,100l57,43,,67xe" fillcolor="black" strokeweight="0">
              <v:path arrowok="t"/>
            </v:shape>
            <v:rect id="_x0000_s10420" style="position:absolute;left:3120;top:6324;width:3122;height:276;mso-wrap-style:none" filled="f" stroked="f">
              <v:textbox style="mso-fit-shape-to-text:t" inset="0,0,0,0">
                <w:txbxContent>
                  <w:p w:rsidR="00A04F6F" w:rsidRDefault="00A04F6F">
                    <w:r>
                      <w:rPr>
                        <w:rFonts w:ascii="ISOCPEUR" w:hAnsi="ISOCPEUR" w:cs="ISOCPEUR"/>
                        <w:color w:val="000000"/>
                        <w:sz w:val="24"/>
                        <w:szCs w:val="24"/>
                        <w:lang w:val="en-US"/>
                      </w:rPr>
                      <w:t xml:space="preserve">Axe de </w:t>
                    </w:r>
                    <w:proofErr w:type="spellStart"/>
                    <w:r>
                      <w:rPr>
                        <w:rFonts w:ascii="ISOCPEUR" w:hAnsi="ISOCPEUR" w:cs="ISOCPEUR"/>
                        <w:color w:val="000000"/>
                        <w:sz w:val="24"/>
                        <w:szCs w:val="24"/>
                        <w:lang w:val="en-US"/>
                      </w:rPr>
                      <w:t>pivotement</w:t>
                    </w:r>
                    <w:proofErr w:type="spellEnd"/>
                    <w:r>
                      <w:rPr>
                        <w:rFonts w:ascii="ISOCPEUR" w:hAnsi="ISOCPEUR" w:cs="ISOCPEUR"/>
                        <w:color w:val="000000"/>
                        <w:sz w:val="24"/>
                        <w:szCs w:val="24"/>
                        <w:lang w:val="en-US"/>
                      </w:rPr>
                      <w:t xml:space="preserve"> de la </w:t>
                    </w:r>
                    <w:proofErr w:type="spellStart"/>
                    <w:r>
                      <w:rPr>
                        <w:rFonts w:ascii="ISOCPEUR" w:hAnsi="ISOCPEUR" w:cs="ISOCPEUR"/>
                        <w:color w:val="000000"/>
                        <w:sz w:val="24"/>
                        <w:szCs w:val="24"/>
                        <w:lang w:val="en-US"/>
                      </w:rPr>
                      <w:t>roue</w:t>
                    </w:r>
                    <w:proofErr w:type="spellEnd"/>
                  </w:p>
                </w:txbxContent>
              </v:textbox>
            </v:rect>
            <v:rect id="_x0000_s10421" style="position:absolute;left:1747;top:5565;width:19;height:115" fillcolor="black" stroked="f"/>
            <v:rect id="_x0000_s10422" style="position:absolute;left:1699;top:5234;width:220;height:276;mso-wrap-style:none" filled="f" stroked="f">
              <v:textbox style="mso-fit-shape-to-text:t" inset="0,0,0,0">
                <w:txbxContent>
                  <w:p w:rsidR="00A04F6F" w:rsidRDefault="00A04F6F">
                    <w:r>
                      <w:rPr>
                        <w:rFonts w:ascii="ISOCPEUR" w:hAnsi="ISOCPEUR" w:cs="ISOCPEUR"/>
                        <w:color w:val="000000"/>
                        <w:sz w:val="24"/>
                        <w:szCs w:val="24"/>
                        <w:lang w:val="en-US"/>
                      </w:rPr>
                      <w:t>H'</w:t>
                    </w:r>
                  </w:p>
                </w:txbxContent>
              </v:textbox>
            </v:rect>
            <v:line id="_x0000_s10423" style="position:absolute" from="1757,3952" to="1758,5037" strokecolor="red" strokeweight="0"/>
            <v:line id="_x0000_s10424" style="position:absolute" from="2496,3952" to="2497,5037" strokecolor="red" strokeweight="0"/>
            <v:line id="_x0000_s10425" style="position:absolute" from="0,4854" to="1757,4855" strokecolor="red" strokeweight="0"/>
            <v:line id="_x0000_s10426" style="position:absolute" from="1757,4854" to="2496,4855" strokecolor="red" strokeweight="0"/>
            <v:shape id="_x0000_s10427" style="position:absolute;left:1757;top:4811;width:91;height:91" coordsize="91,91" path="m91,l,43,91,91,48,43,91,xe" fillcolor="red" strokecolor="red" strokeweight="0">
              <v:path arrowok="t"/>
            </v:shape>
            <v:shape id="_x0000_s10428" style="position:absolute;left:2405;top:4811;width:91;height:91" coordsize="91,91" path="m,l91,43,,91,43,43,,xe" fillcolor="red" strokecolor="red" strokeweight="0">
              <v:path arrowok="t"/>
            </v:shape>
            <v:rect id="_x0000_s10429" style="position:absolute;left:182;top:4571;width:988;height:276;mso-wrap-style:none" filled="f" stroked="f">
              <v:textbox style="mso-fit-shape-to-text:t" inset="0,0,0,0">
                <w:txbxContent>
                  <w:p w:rsidR="00A04F6F" w:rsidRDefault="00A04F6F">
                    <w:r>
                      <w:rPr>
                        <w:rFonts w:ascii="ISOCPEUR" w:hAnsi="ISOCPEUR" w:cs="ISOCPEUR"/>
                        <w:color w:val="FF0000"/>
                        <w:sz w:val="24"/>
                        <w:szCs w:val="24"/>
                        <w:lang w:val="en-US"/>
                      </w:rPr>
                      <w:t>Plus long</w:t>
                    </w:r>
                  </w:p>
                </w:txbxContent>
              </v:textbox>
            </v:rect>
            <v:rect id="_x0000_s10430" style="position:absolute;left:2554;top:3668;width:57;height:279" fillcolor="black" stroked="f"/>
            <v:rect id="_x0000_s10431" style="position:absolute;left:3288;top:3668;width:58;height:279" fillcolor="black" stroked="f"/>
            <w10:wrap type="none"/>
            <w10:anchorlock/>
          </v:group>
        </w:pict>
      </w:r>
    </w:p>
    <w:p w:rsidR="00F83754" w:rsidRPr="006E5188" w:rsidRDefault="00F83754" w:rsidP="00F83754">
      <w:pPr>
        <w:pStyle w:val="Titre8"/>
        <w:jc w:val="center"/>
      </w:pPr>
    </w:p>
    <w:p w:rsidR="00F83754" w:rsidRDefault="00F83754" w:rsidP="00F83754"/>
    <w:p w:rsidR="00F83754" w:rsidRDefault="00A04F6F" w:rsidP="00A04F6F">
      <w:pPr>
        <w:pStyle w:val="Titre6"/>
      </w:pPr>
      <w:r w:rsidRPr="00A04F6F">
        <w:rPr>
          <w:sz w:val="24"/>
        </w:rPr>
        <w:sym w:font="Wingdings" w:char="F03F"/>
      </w:r>
      <w:r>
        <w:rPr>
          <w:b/>
          <w:sz w:val="24"/>
        </w:rPr>
        <w:t>6</w:t>
      </w:r>
      <w:r>
        <w:t xml:space="preserve"> Analyser et donner</w:t>
      </w:r>
      <w:r w:rsidR="00F83754">
        <w:t xml:space="preserve"> votre avis sur les hypothèses qui ont été formulées au cours de ce TP et qui pourraient tempérer les bons résultats obtenus par le mécanisme étudié avec </w:t>
      </w:r>
      <w:proofErr w:type="spellStart"/>
      <w:r w:rsidR="00F83754">
        <w:t>SolidWorks</w:t>
      </w:r>
      <w:proofErr w:type="spellEnd"/>
      <w:proofErr w:type="gramStart"/>
      <w:r w:rsidR="00F83754">
        <w:t>..</w:t>
      </w:r>
      <w:proofErr w:type="gramEnd"/>
    </w:p>
    <w:p w:rsidR="00F83754" w:rsidRPr="00F83754" w:rsidRDefault="00F83754" w:rsidP="00F83754"/>
    <w:sectPr w:rsidR="00F83754" w:rsidRPr="00F83754" w:rsidSect="006334A5">
      <w:pgSz w:w="11907" w:h="16840" w:code="9"/>
      <w:pgMar w:top="720" w:right="720" w:bottom="720" w:left="72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182D" w:rsidRDefault="007D182D">
      <w:r>
        <w:separator/>
      </w:r>
    </w:p>
  </w:endnote>
  <w:endnote w:type="continuationSeparator" w:id="0">
    <w:p w:rsidR="007D182D" w:rsidRDefault="007D182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ISOCPEUR">
    <w:altName w:val="Arial"/>
    <w:charset w:val="00"/>
    <w:family w:val="swiss"/>
    <w:pitch w:val="variable"/>
    <w:sig w:usb0="00000003"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8CB" w:rsidRDefault="008C68C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D5B" w:rsidRDefault="00712237">
    <w:pPr>
      <w:pStyle w:val="Pieddepage"/>
    </w:pPr>
    <w:fldSimple w:instr=" FILENAME   \* MERGEFORMAT ">
      <w:r w:rsidR="003577C2" w:rsidRPr="003577C2">
        <w:rPr>
          <w:noProof/>
          <w:sz w:val="16"/>
          <w:szCs w:val="16"/>
        </w:rPr>
        <w:t>Train-avant-voiture.docx</w:t>
      </w:r>
    </w:fldSimple>
    <w:r w:rsidR="00A04F6F">
      <w:tab/>
    </w:r>
    <w:r w:rsidR="00A04F6F">
      <w:tab/>
    </w:r>
    <w:r w:rsidR="00A04F6F">
      <w:tab/>
    </w:r>
    <w:r w:rsidRPr="002F4D5B">
      <w:rPr>
        <w:b/>
        <w:sz w:val="24"/>
        <w:szCs w:val="24"/>
      </w:rPr>
      <w:fldChar w:fldCharType="begin"/>
    </w:r>
    <w:r w:rsidR="002F4D5B" w:rsidRPr="002F4D5B">
      <w:rPr>
        <w:b/>
        <w:sz w:val="24"/>
        <w:szCs w:val="24"/>
      </w:rPr>
      <w:instrText xml:space="preserve"> PAGE   \* MERGEFORMAT </w:instrText>
    </w:r>
    <w:r w:rsidRPr="002F4D5B">
      <w:rPr>
        <w:b/>
        <w:sz w:val="24"/>
        <w:szCs w:val="24"/>
      </w:rPr>
      <w:fldChar w:fldCharType="separate"/>
    </w:r>
    <w:r w:rsidR="003577C2">
      <w:rPr>
        <w:b/>
        <w:noProof/>
        <w:sz w:val="24"/>
        <w:szCs w:val="24"/>
      </w:rPr>
      <w:t>10</w:t>
    </w:r>
    <w:r w:rsidRPr="002F4D5B">
      <w:rPr>
        <w:b/>
        <w:sz w:val="24"/>
        <w:szCs w:val="24"/>
      </w:rPr>
      <w:fldChar w:fldCharType="end"/>
    </w:r>
    <w:r w:rsidR="002F4D5B" w:rsidRPr="002F4D5B">
      <w:rPr>
        <w:b/>
        <w:sz w:val="24"/>
        <w:szCs w:val="24"/>
      </w:rPr>
      <w:t>/</w:t>
    </w:r>
    <w:fldSimple w:instr=" NUMPAGES   \* MERGEFORMAT ">
      <w:r w:rsidR="003577C2" w:rsidRPr="003577C2">
        <w:rPr>
          <w:b/>
          <w:noProof/>
          <w:sz w:val="24"/>
          <w:szCs w:val="24"/>
        </w:rPr>
        <w:t>13</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8CB" w:rsidRDefault="008C68C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182D" w:rsidRDefault="007D182D">
      <w:r>
        <w:separator/>
      </w:r>
    </w:p>
  </w:footnote>
  <w:footnote w:type="continuationSeparator" w:id="0">
    <w:p w:rsidR="007D182D" w:rsidRDefault="007D18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8CB" w:rsidRDefault="008C68CB">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1624" w:type="dxa"/>
      <w:tblInd w:w="-45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3828"/>
      <w:gridCol w:w="5386"/>
      <w:gridCol w:w="2410"/>
    </w:tblGrid>
    <w:tr w:rsidR="00E23138" w:rsidRPr="004F76BA" w:rsidTr="00BE5AA3">
      <w:trPr>
        <w:trHeight w:val="142"/>
      </w:trPr>
      <w:tc>
        <w:tcPr>
          <w:tcW w:w="3828" w:type="dxa"/>
          <w:shd w:val="clear" w:color="auto" w:fill="333333"/>
        </w:tcPr>
        <w:p w:rsidR="00E23138" w:rsidRPr="004F76BA" w:rsidRDefault="00F5770E" w:rsidP="00BE5AA3">
          <w:pPr>
            <w:keepNext/>
            <w:jc w:val="left"/>
            <w:rPr>
              <w:b/>
              <w:sz w:val="24"/>
              <w:szCs w:val="24"/>
            </w:rPr>
          </w:pPr>
          <w:r>
            <w:rPr>
              <w:b/>
              <w:noProof/>
              <w:sz w:val="24"/>
              <w:szCs w:val="24"/>
              <w:lang w:eastAsia="fr-FR" w:bidi="ar-SA"/>
            </w:rPr>
            <w:drawing>
              <wp:anchor distT="0" distB="0" distL="114300" distR="114300" simplePos="0" relativeHeight="251658240" behindDoc="0" locked="0" layoutInCell="1" allowOverlap="1">
                <wp:simplePos x="0" y="0"/>
                <wp:positionH relativeFrom="column">
                  <wp:posOffset>-161925</wp:posOffset>
                </wp:positionH>
                <wp:positionV relativeFrom="paragraph">
                  <wp:posOffset>-114935</wp:posOffset>
                </wp:positionV>
                <wp:extent cx="732790" cy="978535"/>
                <wp:effectExtent l="19050" t="0" r="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srcRect/>
                        <a:stretch>
                          <a:fillRect/>
                        </a:stretch>
                      </pic:blipFill>
                      <pic:spPr bwMode="auto">
                        <a:xfrm>
                          <a:off x="0" y="0"/>
                          <a:ext cx="732790" cy="978535"/>
                        </a:xfrm>
                        <a:prstGeom prst="rect">
                          <a:avLst/>
                        </a:prstGeom>
                        <a:noFill/>
                        <a:ln w="9525">
                          <a:noFill/>
                          <a:miter lim="800000"/>
                          <a:headEnd/>
                          <a:tailEnd/>
                        </a:ln>
                      </pic:spPr>
                    </pic:pic>
                  </a:graphicData>
                </a:graphic>
              </wp:anchor>
            </w:drawing>
          </w:r>
          <w:r w:rsidR="00E23138" w:rsidRPr="004F76BA">
            <w:rPr>
              <w:b/>
              <w:sz w:val="24"/>
              <w:szCs w:val="24"/>
            </w:rPr>
            <w:t xml:space="preserve">     TP </w:t>
          </w:r>
        </w:p>
      </w:tc>
      <w:tc>
        <w:tcPr>
          <w:tcW w:w="5386" w:type="dxa"/>
          <w:shd w:val="clear" w:color="auto" w:fill="333333"/>
        </w:tcPr>
        <w:p w:rsidR="00E23138" w:rsidRPr="004F76BA" w:rsidRDefault="00ED0909" w:rsidP="00BE5AA3">
          <w:pPr>
            <w:keepNext/>
            <w:jc w:val="center"/>
            <w:rPr>
              <w:szCs w:val="22"/>
            </w:rPr>
          </w:pPr>
          <w:r>
            <w:rPr>
              <w:szCs w:val="22"/>
            </w:rPr>
            <w:t>SUJET</w:t>
          </w:r>
        </w:p>
      </w:tc>
      <w:tc>
        <w:tcPr>
          <w:tcW w:w="2410" w:type="dxa"/>
          <w:shd w:val="clear" w:color="auto" w:fill="333333"/>
        </w:tcPr>
        <w:p w:rsidR="00E23138" w:rsidRPr="004F76BA" w:rsidRDefault="00E23138" w:rsidP="00BE5AA3">
          <w:pPr>
            <w:keepNext/>
            <w:ind w:right="176"/>
            <w:jc w:val="right"/>
            <w:rPr>
              <w:sz w:val="8"/>
              <w:szCs w:val="28"/>
            </w:rPr>
          </w:pPr>
        </w:p>
      </w:tc>
    </w:tr>
    <w:tr w:rsidR="00E23138" w:rsidRPr="004F76BA" w:rsidTr="00BE5AA3">
      <w:trPr>
        <w:trHeight w:val="487"/>
      </w:trPr>
      <w:tc>
        <w:tcPr>
          <w:tcW w:w="3828" w:type="dxa"/>
          <w:shd w:val="clear" w:color="auto" w:fill="A8A8A8"/>
        </w:tcPr>
        <w:p w:rsidR="00E23138" w:rsidRPr="004F76BA" w:rsidRDefault="00E23138" w:rsidP="00BE5AA3">
          <w:pPr>
            <w:keepNext/>
            <w:jc w:val="left"/>
            <w:rPr>
              <w:szCs w:val="22"/>
            </w:rPr>
          </w:pPr>
          <w:r w:rsidRPr="004F76BA">
            <w:rPr>
              <w:szCs w:val="22"/>
            </w:rPr>
            <w:t xml:space="preserve">               CPGE PTSI</w:t>
          </w:r>
        </w:p>
        <w:p w:rsidR="00E23138" w:rsidRPr="004F76BA" w:rsidRDefault="00E23138" w:rsidP="00BE5AA3">
          <w:pPr>
            <w:keepNext/>
            <w:jc w:val="left"/>
            <w:rPr>
              <w:szCs w:val="22"/>
            </w:rPr>
          </w:pPr>
          <w:r w:rsidRPr="004F76BA">
            <w:rPr>
              <w:szCs w:val="22"/>
            </w:rPr>
            <w:t>               Sciences  Ind. pour l’Ingénieur</w:t>
          </w:r>
        </w:p>
        <w:p w:rsidR="00E23138" w:rsidRPr="004F76BA" w:rsidRDefault="00E23138" w:rsidP="00BE5AA3">
          <w:pPr>
            <w:keepNext/>
            <w:jc w:val="left"/>
            <w:rPr>
              <w:szCs w:val="22"/>
            </w:rPr>
          </w:pPr>
          <w:r w:rsidRPr="004F76BA">
            <w:rPr>
              <w:szCs w:val="22"/>
            </w:rPr>
            <w:t>               Lycée</w:t>
          </w:r>
          <w:r w:rsidRPr="004F76BA">
            <w:rPr>
              <w:szCs w:val="28"/>
            </w:rPr>
            <w:t xml:space="preserve"> Rouvière</w:t>
          </w:r>
        </w:p>
      </w:tc>
      <w:tc>
        <w:tcPr>
          <w:tcW w:w="5386" w:type="dxa"/>
          <w:shd w:val="clear" w:color="auto" w:fill="85BDC1"/>
          <w:vAlign w:val="center"/>
        </w:tcPr>
        <w:p w:rsidR="00E23138" w:rsidRPr="004F76BA" w:rsidRDefault="00ED0909" w:rsidP="00BE5AA3">
          <w:pPr>
            <w:keepNext/>
            <w:spacing w:before="120" w:after="120"/>
            <w:jc w:val="center"/>
            <w:rPr>
              <w:rFonts w:ascii="Arial Black" w:hAnsi="Arial Black"/>
              <w:b/>
              <w:color w:val="FFFFFF"/>
              <w:sz w:val="24"/>
              <w:szCs w:val="24"/>
            </w:rPr>
          </w:pPr>
          <w:r>
            <w:rPr>
              <w:rFonts w:ascii="Arial Black" w:hAnsi="Arial Black"/>
              <w:b/>
              <w:color w:val="FFFFFF"/>
              <w:sz w:val="24"/>
              <w:szCs w:val="24"/>
            </w:rPr>
            <w:t>TRAIN AVANT DE VOITURE</w:t>
          </w:r>
        </w:p>
      </w:tc>
      <w:tc>
        <w:tcPr>
          <w:tcW w:w="2410" w:type="dxa"/>
          <w:shd w:val="clear" w:color="auto" w:fill="B5CE9D"/>
        </w:tcPr>
        <w:p w:rsidR="00E23138" w:rsidRPr="004F76BA" w:rsidRDefault="00F5770E" w:rsidP="00BE5AA3">
          <w:pPr>
            <w:keepNext/>
            <w:spacing w:before="240" w:after="120"/>
            <w:ind w:right="175"/>
            <w:jc w:val="right"/>
            <w:rPr>
              <w:szCs w:val="28"/>
            </w:rPr>
          </w:pPr>
          <w:r>
            <w:rPr>
              <w:noProof/>
              <w:sz w:val="8"/>
              <w:szCs w:val="28"/>
              <w:lang w:eastAsia="fr-FR" w:bidi="ar-SA"/>
            </w:rPr>
            <w:drawing>
              <wp:anchor distT="0" distB="0" distL="114300" distR="114300" simplePos="0" relativeHeight="251659264" behindDoc="0" locked="0" layoutInCell="1" allowOverlap="1">
                <wp:simplePos x="0" y="0"/>
                <wp:positionH relativeFrom="column">
                  <wp:posOffset>240030</wp:posOffset>
                </wp:positionH>
                <wp:positionV relativeFrom="paragraph">
                  <wp:posOffset>27940</wp:posOffset>
                </wp:positionV>
                <wp:extent cx="909955" cy="451485"/>
                <wp:effectExtent l="19050" t="0" r="4445"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a:srcRect/>
                        <a:stretch>
                          <a:fillRect/>
                        </a:stretch>
                      </pic:blipFill>
                      <pic:spPr bwMode="auto">
                        <a:xfrm>
                          <a:off x="0" y="0"/>
                          <a:ext cx="909955" cy="451485"/>
                        </a:xfrm>
                        <a:prstGeom prst="rect">
                          <a:avLst/>
                        </a:prstGeom>
                        <a:noFill/>
                        <a:ln w="9525">
                          <a:noFill/>
                          <a:miter lim="800000"/>
                          <a:headEnd/>
                          <a:tailEnd/>
                        </a:ln>
                      </pic:spPr>
                    </pic:pic>
                  </a:graphicData>
                </a:graphic>
              </wp:anchor>
            </w:drawing>
          </w:r>
        </w:p>
      </w:tc>
    </w:tr>
    <w:tr w:rsidR="00E23138" w:rsidRPr="004F76BA" w:rsidTr="00BE5AA3">
      <w:trPr>
        <w:trHeight w:val="80"/>
      </w:trPr>
      <w:tc>
        <w:tcPr>
          <w:tcW w:w="3828" w:type="dxa"/>
          <w:shd w:val="clear" w:color="auto" w:fill="4A4A4A"/>
        </w:tcPr>
        <w:p w:rsidR="00E23138" w:rsidRPr="004F76BA" w:rsidRDefault="00E23138" w:rsidP="00BE5AA3">
          <w:pPr>
            <w:keepNext/>
            <w:rPr>
              <w:sz w:val="10"/>
              <w:szCs w:val="10"/>
            </w:rPr>
          </w:pPr>
        </w:p>
      </w:tc>
      <w:tc>
        <w:tcPr>
          <w:tcW w:w="5386" w:type="dxa"/>
          <w:shd w:val="clear" w:color="auto" w:fill="00777F"/>
        </w:tcPr>
        <w:p w:rsidR="00E23138" w:rsidRPr="004F76BA" w:rsidRDefault="00E23138" w:rsidP="00BE5AA3">
          <w:pPr>
            <w:keepNext/>
            <w:rPr>
              <w:sz w:val="10"/>
              <w:szCs w:val="10"/>
            </w:rPr>
          </w:pPr>
        </w:p>
      </w:tc>
      <w:tc>
        <w:tcPr>
          <w:tcW w:w="2410" w:type="dxa"/>
          <w:shd w:val="clear" w:color="auto" w:fill="669933"/>
        </w:tcPr>
        <w:p w:rsidR="00E23138" w:rsidRPr="004F76BA" w:rsidRDefault="00E23138" w:rsidP="00BE5AA3">
          <w:pPr>
            <w:keepNext/>
            <w:rPr>
              <w:sz w:val="10"/>
              <w:szCs w:val="10"/>
            </w:rPr>
          </w:pPr>
        </w:p>
      </w:tc>
    </w:tr>
  </w:tbl>
  <w:p w:rsidR="00E23138" w:rsidRPr="006334A5" w:rsidRDefault="00E23138" w:rsidP="006334A5">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8CB" w:rsidRDefault="008C68C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65pt;height:9.65pt" o:bullet="t">
        <v:imagedata r:id="rId1" o:title="BD10265_"/>
      </v:shape>
    </w:pict>
  </w:numPicBullet>
  <w:numPicBullet w:numPicBulletId="1">
    <w:pict>
      <v:shape id="_x0000_i1051" type="#_x0000_t75" alt="icone2.png" style="width:58.05pt;height:37.6pt;visibility:visible;mso-wrap-style:square" o:bullet="t">
        <v:imagedata r:id="rId2" o:title="icone2"/>
      </v:shape>
    </w:pict>
  </w:numPicBullet>
  <w:abstractNum w:abstractNumId="0">
    <w:nsid w:val="FFFFFFFE"/>
    <w:multiLevelType w:val="singleLevel"/>
    <w:tmpl w:val="FFFFFFFF"/>
    <w:lvl w:ilvl="0">
      <w:numFmt w:val="decimal"/>
      <w:lvlText w:val="*"/>
      <w:lvlJc w:val="left"/>
    </w:lvl>
  </w:abstractNum>
  <w:abstractNum w:abstractNumId="1">
    <w:nsid w:val="021349C2"/>
    <w:multiLevelType w:val="hybridMultilevel"/>
    <w:tmpl w:val="7B9E03C2"/>
    <w:lvl w:ilvl="0" w:tplc="040C0005">
      <w:start w:val="1"/>
      <w:numFmt w:val="bullet"/>
      <w:lvlText w:val=""/>
      <w:lvlJc w:val="left"/>
      <w:pPr>
        <w:ind w:left="1068" w:hanging="360"/>
      </w:pPr>
      <w:rPr>
        <w:rFonts w:ascii="Wingdings" w:hAnsi="Wingdings" w:hint="default"/>
        <w:color w:val="0070C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4B96675"/>
    <w:multiLevelType w:val="hybridMultilevel"/>
    <w:tmpl w:val="CCD6B7AA"/>
    <w:lvl w:ilvl="0" w:tplc="040C0005">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5E5620D"/>
    <w:multiLevelType w:val="hybridMultilevel"/>
    <w:tmpl w:val="ACA26956"/>
    <w:lvl w:ilvl="0" w:tplc="040C0005">
      <w:start w:val="1"/>
      <w:numFmt w:val="bullet"/>
      <w:lvlText w:val=""/>
      <w:lvlJc w:val="left"/>
      <w:pPr>
        <w:ind w:left="1428" w:hanging="360"/>
      </w:pPr>
      <w:rPr>
        <w:rFonts w:ascii="Wingdings" w:hAnsi="Wingdings" w:hint="default"/>
        <w:color w:val="0070C0"/>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067434E1"/>
    <w:multiLevelType w:val="hybridMultilevel"/>
    <w:tmpl w:val="BF3E2B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3B64F4"/>
    <w:multiLevelType w:val="hybridMultilevel"/>
    <w:tmpl w:val="6A96601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8046A0"/>
    <w:multiLevelType w:val="hybridMultilevel"/>
    <w:tmpl w:val="58BED4B4"/>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DE52E49"/>
    <w:multiLevelType w:val="hybridMultilevel"/>
    <w:tmpl w:val="BEBE0E6E"/>
    <w:lvl w:ilvl="0" w:tplc="32B6CD3E">
      <w:start w:val="1"/>
      <w:numFmt w:val="bullet"/>
      <w:lvlText w:val="∎"/>
      <w:lvlJc w:val="left"/>
      <w:pPr>
        <w:ind w:left="405" w:hanging="360"/>
      </w:pPr>
      <w:rPr>
        <w:rFonts w:ascii="Cambria" w:hAnsi="Cambria" w:hint="default"/>
        <w:color w:val="0070C0"/>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nsid w:val="190208D3"/>
    <w:multiLevelType w:val="singleLevel"/>
    <w:tmpl w:val="CC4AD8CC"/>
    <w:lvl w:ilvl="0">
      <w:start w:val="1"/>
      <w:numFmt w:val="bullet"/>
      <w:lvlText w:val=""/>
      <w:lvlJc w:val="left"/>
      <w:pPr>
        <w:tabs>
          <w:tab w:val="num" w:pos="360"/>
        </w:tabs>
        <w:ind w:left="360" w:hanging="360"/>
      </w:pPr>
      <w:rPr>
        <w:rFonts w:ascii="Symbol" w:hAnsi="Symbol" w:hint="default"/>
      </w:rPr>
    </w:lvl>
  </w:abstractNum>
  <w:abstractNum w:abstractNumId="9">
    <w:nsid w:val="22930D57"/>
    <w:multiLevelType w:val="multilevel"/>
    <w:tmpl w:val="72221B82"/>
    <w:lvl w:ilvl="0">
      <w:start w:val="1"/>
      <w:numFmt w:val="upperRoman"/>
      <w:lvlText w:val="%1"/>
      <w:lvlJc w:val="left"/>
      <w:pPr>
        <w:tabs>
          <w:tab w:val="num" w:pos="1418"/>
        </w:tabs>
        <w:ind w:left="1418" w:hanging="1418"/>
      </w:pPr>
      <w:rPr>
        <w:rFonts w:hint="default"/>
      </w:rPr>
    </w:lvl>
    <w:lvl w:ilvl="1">
      <w:start w:val="1"/>
      <w:numFmt w:val="upperLetter"/>
      <w:lvlRestart w:val="0"/>
      <w:lvlText w:val="%2"/>
      <w:lvlJc w:val="left"/>
      <w:pPr>
        <w:tabs>
          <w:tab w:val="num" w:pos="2155"/>
        </w:tabs>
        <w:ind w:left="2155" w:hanging="737"/>
      </w:pPr>
      <w:rPr>
        <w:rFonts w:hint="default"/>
      </w:rPr>
    </w:lvl>
    <w:lvl w:ilvl="2">
      <w:start w:val="1"/>
      <w:numFmt w:val="bullet"/>
      <w:lvlText w:val=""/>
      <w:lvlJc w:val="left"/>
      <w:pPr>
        <w:tabs>
          <w:tab w:val="num" w:pos="1817"/>
        </w:tabs>
        <w:ind w:left="1817" w:hanging="360"/>
      </w:pPr>
      <w:rPr>
        <w:rFonts w:ascii="Wingdings" w:hAnsi="Wingdings" w:hint="default"/>
      </w:rPr>
    </w:lvl>
    <w:lvl w:ilvl="3">
      <w:start w:val="1"/>
      <w:numFmt w:val="bullet"/>
      <w:lvlText w:val=""/>
      <w:lvlJc w:val="left"/>
      <w:pPr>
        <w:tabs>
          <w:tab w:val="num" w:pos="2177"/>
        </w:tabs>
        <w:ind w:left="2177" w:hanging="360"/>
      </w:pPr>
      <w:rPr>
        <w:rFonts w:ascii="Symbol" w:hAnsi="Symbol" w:hint="default"/>
      </w:rPr>
    </w:lvl>
    <w:lvl w:ilvl="4">
      <w:start w:val="1"/>
      <w:numFmt w:val="bullet"/>
      <w:lvlText w:val=""/>
      <w:lvlJc w:val="left"/>
      <w:pPr>
        <w:tabs>
          <w:tab w:val="num" w:pos="2537"/>
        </w:tabs>
        <w:ind w:left="2537" w:hanging="360"/>
      </w:pPr>
      <w:rPr>
        <w:rFonts w:ascii="Symbol" w:hAnsi="Symbol" w:hint="default"/>
      </w:rPr>
    </w:lvl>
    <w:lvl w:ilvl="5">
      <w:start w:val="1"/>
      <w:numFmt w:val="bullet"/>
      <w:lvlText w:val=""/>
      <w:lvlJc w:val="left"/>
      <w:pPr>
        <w:tabs>
          <w:tab w:val="num" w:pos="2897"/>
        </w:tabs>
        <w:ind w:left="2897" w:hanging="360"/>
      </w:pPr>
      <w:rPr>
        <w:rFonts w:ascii="Wingdings" w:hAnsi="Wingdings" w:hint="default"/>
      </w:rPr>
    </w:lvl>
    <w:lvl w:ilvl="6">
      <w:start w:val="1"/>
      <w:numFmt w:val="bullet"/>
      <w:lvlText w:val=""/>
      <w:lvlJc w:val="left"/>
      <w:pPr>
        <w:tabs>
          <w:tab w:val="num" w:pos="3257"/>
        </w:tabs>
        <w:ind w:left="3257" w:hanging="360"/>
      </w:pPr>
      <w:rPr>
        <w:rFonts w:ascii="Wingdings" w:hAnsi="Wingdings" w:hint="default"/>
      </w:rPr>
    </w:lvl>
    <w:lvl w:ilvl="7">
      <w:start w:val="1"/>
      <w:numFmt w:val="bullet"/>
      <w:lvlText w:val=""/>
      <w:lvlJc w:val="left"/>
      <w:pPr>
        <w:tabs>
          <w:tab w:val="num" w:pos="3617"/>
        </w:tabs>
        <w:ind w:left="3617" w:hanging="360"/>
      </w:pPr>
      <w:rPr>
        <w:rFonts w:ascii="Symbol" w:hAnsi="Symbol" w:hint="default"/>
      </w:rPr>
    </w:lvl>
    <w:lvl w:ilvl="8">
      <w:start w:val="1"/>
      <w:numFmt w:val="bullet"/>
      <w:lvlText w:val=""/>
      <w:lvlJc w:val="left"/>
      <w:pPr>
        <w:tabs>
          <w:tab w:val="num" w:pos="3977"/>
        </w:tabs>
        <w:ind w:left="3977" w:hanging="360"/>
      </w:pPr>
      <w:rPr>
        <w:rFonts w:ascii="Symbol" w:hAnsi="Symbol" w:hint="default"/>
      </w:rPr>
    </w:lvl>
  </w:abstractNum>
  <w:abstractNum w:abstractNumId="10">
    <w:nsid w:val="248F4409"/>
    <w:multiLevelType w:val="hybridMultilevel"/>
    <w:tmpl w:val="51B29EE8"/>
    <w:lvl w:ilvl="0" w:tplc="B5F64D9E">
      <w:start w:val="1"/>
      <w:numFmt w:val="bullet"/>
      <w:lvlText w:val="o"/>
      <w:lvlJc w:val="left"/>
      <w:pPr>
        <w:tabs>
          <w:tab w:val="num" w:pos="720"/>
        </w:tabs>
        <w:ind w:left="720" w:hanging="360"/>
      </w:pPr>
      <w:rPr>
        <w:rFonts w:ascii="Courier New" w:hAnsi="Courier New" w:cs="Courier New" w:hint="default"/>
      </w:rPr>
    </w:lvl>
    <w:lvl w:ilvl="1" w:tplc="012663E6" w:tentative="1">
      <w:start w:val="1"/>
      <w:numFmt w:val="bullet"/>
      <w:lvlText w:val="o"/>
      <w:lvlJc w:val="left"/>
      <w:pPr>
        <w:tabs>
          <w:tab w:val="num" w:pos="1440"/>
        </w:tabs>
        <w:ind w:left="1440" w:hanging="360"/>
      </w:pPr>
      <w:rPr>
        <w:rFonts w:ascii="Courier New" w:hAnsi="Courier New" w:hint="default"/>
      </w:rPr>
    </w:lvl>
    <w:lvl w:ilvl="2" w:tplc="F306BF72" w:tentative="1">
      <w:start w:val="1"/>
      <w:numFmt w:val="bullet"/>
      <w:lvlText w:val=""/>
      <w:lvlJc w:val="left"/>
      <w:pPr>
        <w:tabs>
          <w:tab w:val="num" w:pos="2160"/>
        </w:tabs>
        <w:ind w:left="2160" w:hanging="360"/>
      </w:pPr>
      <w:rPr>
        <w:rFonts w:ascii="Wingdings" w:hAnsi="Wingdings" w:hint="default"/>
      </w:rPr>
    </w:lvl>
    <w:lvl w:ilvl="3" w:tplc="2B3620C8" w:tentative="1">
      <w:start w:val="1"/>
      <w:numFmt w:val="bullet"/>
      <w:lvlText w:val=""/>
      <w:lvlJc w:val="left"/>
      <w:pPr>
        <w:tabs>
          <w:tab w:val="num" w:pos="2880"/>
        </w:tabs>
        <w:ind w:left="2880" w:hanging="360"/>
      </w:pPr>
      <w:rPr>
        <w:rFonts w:ascii="Symbol" w:hAnsi="Symbol" w:hint="default"/>
      </w:rPr>
    </w:lvl>
    <w:lvl w:ilvl="4" w:tplc="FB467866" w:tentative="1">
      <w:start w:val="1"/>
      <w:numFmt w:val="bullet"/>
      <w:lvlText w:val="o"/>
      <w:lvlJc w:val="left"/>
      <w:pPr>
        <w:tabs>
          <w:tab w:val="num" w:pos="3600"/>
        </w:tabs>
        <w:ind w:left="3600" w:hanging="360"/>
      </w:pPr>
      <w:rPr>
        <w:rFonts w:ascii="Courier New" w:hAnsi="Courier New" w:hint="default"/>
      </w:rPr>
    </w:lvl>
    <w:lvl w:ilvl="5" w:tplc="656A266C" w:tentative="1">
      <w:start w:val="1"/>
      <w:numFmt w:val="bullet"/>
      <w:lvlText w:val=""/>
      <w:lvlJc w:val="left"/>
      <w:pPr>
        <w:tabs>
          <w:tab w:val="num" w:pos="4320"/>
        </w:tabs>
        <w:ind w:left="4320" w:hanging="360"/>
      </w:pPr>
      <w:rPr>
        <w:rFonts w:ascii="Wingdings" w:hAnsi="Wingdings" w:hint="default"/>
      </w:rPr>
    </w:lvl>
    <w:lvl w:ilvl="6" w:tplc="44F86232" w:tentative="1">
      <w:start w:val="1"/>
      <w:numFmt w:val="bullet"/>
      <w:lvlText w:val=""/>
      <w:lvlJc w:val="left"/>
      <w:pPr>
        <w:tabs>
          <w:tab w:val="num" w:pos="5040"/>
        </w:tabs>
        <w:ind w:left="5040" w:hanging="360"/>
      </w:pPr>
      <w:rPr>
        <w:rFonts w:ascii="Symbol" w:hAnsi="Symbol" w:hint="default"/>
      </w:rPr>
    </w:lvl>
    <w:lvl w:ilvl="7" w:tplc="9DCC134C" w:tentative="1">
      <w:start w:val="1"/>
      <w:numFmt w:val="bullet"/>
      <w:lvlText w:val="o"/>
      <w:lvlJc w:val="left"/>
      <w:pPr>
        <w:tabs>
          <w:tab w:val="num" w:pos="5760"/>
        </w:tabs>
        <w:ind w:left="5760" w:hanging="360"/>
      </w:pPr>
      <w:rPr>
        <w:rFonts w:ascii="Courier New" w:hAnsi="Courier New" w:hint="default"/>
      </w:rPr>
    </w:lvl>
    <w:lvl w:ilvl="8" w:tplc="CCF4224A" w:tentative="1">
      <w:start w:val="1"/>
      <w:numFmt w:val="bullet"/>
      <w:lvlText w:val=""/>
      <w:lvlJc w:val="left"/>
      <w:pPr>
        <w:tabs>
          <w:tab w:val="num" w:pos="6480"/>
        </w:tabs>
        <w:ind w:left="6480" w:hanging="360"/>
      </w:pPr>
      <w:rPr>
        <w:rFonts w:ascii="Wingdings" w:hAnsi="Wingdings" w:hint="default"/>
      </w:rPr>
    </w:lvl>
  </w:abstractNum>
  <w:abstractNum w:abstractNumId="11">
    <w:nsid w:val="27D6769A"/>
    <w:multiLevelType w:val="hybridMultilevel"/>
    <w:tmpl w:val="3AEAA184"/>
    <w:lvl w:ilvl="0" w:tplc="040C0003">
      <w:start w:val="1"/>
      <w:numFmt w:val="bullet"/>
      <w:lvlText w:val=""/>
      <w:lvlJc w:val="left"/>
      <w:pPr>
        <w:tabs>
          <w:tab w:val="num" w:pos="720"/>
        </w:tabs>
        <w:ind w:left="720" w:hanging="360"/>
      </w:pPr>
      <w:rPr>
        <w:rFonts w:ascii="Wingdings" w:hAnsi="Wingdings" w:hint="default"/>
      </w:rPr>
    </w:lvl>
    <w:lvl w:ilvl="1" w:tplc="040C0003">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2ABF168E"/>
    <w:multiLevelType w:val="hybridMultilevel"/>
    <w:tmpl w:val="6B68D44E"/>
    <w:lvl w:ilvl="0" w:tplc="51FECFE0">
      <w:start w:val="1"/>
      <w:numFmt w:val="bullet"/>
      <w:lvlText w:val="o"/>
      <w:lvlJc w:val="left"/>
      <w:pPr>
        <w:ind w:left="720" w:hanging="360"/>
      </w:pPr>
      <w:rPr>
        <w:rFonts w:ascii="Courier New" w:hAnsi="Courier New" w:cs="Courier New" w:hint="default"/>
      </w:rPr>
    </w:lvl>
    <w:lvl w:ilvl="1" w:tplc="7AEADF80" w:tentative="1">
      <w:start w:val="1"/>
      <w:numFmt w:val="bullet"/>
      <w:lvlText w:val="o"/>
      <w:lvlJc w:val="left"/>
      <w:pPr>
        <w:ind w:left="1440" w:hanging="360"/>
      </w:pPr>
      <w:rPr>
        <w:rFonts w:ascii="Courier New" w:hAnsi="Courier New" w:cs="Courier New" w:hint="default"/>
      </w:rPr>
    </w:lvl>
    <w:lvl w:ilvl="2" w:tplc="D4403712" w:tentative="1">
      <w:start w:val="1"/>
      <w:numFmt w:val="bullet"/>
      <w:lvlText w:val=""/>
      <w:lvlJc w:val="left"/>
      <w:pPr>
        <w:ind w:left="2160" w:hanging="360"/>
      </w:pPr>
      <w:rPr>
        <w:rFonts w:ascii="Wingdings" w:hAnsi="Wingdings" w:hint="default"/>
      </w:rPr>
    </w:lvl>
    <w:lvl w:ilvl="3" w:tplc="02F25682" w:tentative="1">
      <w:start w:val="1"/>
      <w:numFmt w:val="bullet"/>
      <w:lvlText w:val=""/>
      <w:lvlJc w:val="left"/>
      <w:pPr>
        <w:ind w:left="2880" w:hanging="360"/>
      </w:pPr>
      <w:rPr>
        <w:rFonts w:ascii="Symbol" w:hAnsi="Symbol" w:hint="default"/>
      </w:rPr>
    </w:lvl>
    <w:lvl w:ilvl="4" w:tplc="0DEA1F36" w:tentative="1">
      <w:start w:val="1"/>
      <w:numFmt w:val="bullet"/>
      <w:lvlText w:val="o"/>
      <w:lvlJc w:val="left"/>
      <w:pPr>
        <w:ind w:left="3600" w:hanging="360"/>
      </w:pPr>
      <w:rPr>
        <w:rFonts w:ascii="Courier New" w:hAnsi="Courier New" w:cs="Courier New" w:hint="default"/>
      </w:rPr>
    </w:lvl>
    <w:lvl w:ilvl="5" w:tplc="E2242110" w:tentative="1">
      <w:start w:val="1"/>
      <w:numFmt w:val="bullet"/>
      <w:lvlText w:val=""/>
      <w:lvlJc w:val="left"/>
      <w:pPr>
        <w:ind w:left="4320" w:hanging="360"/>
      </w:pPr>
      <w:rPr>
        <w:rFonts w:ascii="Wingdings" w:hAnsi="Wingdings" w:hint="default"/>
      </w:rPr>
    </w:lvl>
    <w:lvl w:ilvl="6" w:tplc="E97A9DB6" w:tentative="1">
      <w:start w:val="1"/>
      <w:numFmt w:val="bullet"/>
      <w:lvlText w:val=""/>
      <w:lvlJc w:val="left"/>
      <w:pPr>
        <w:ind w:left="5040" w:hanging="360"/>
      </w:pPr>
      <w:rPr>
        <w:rFonts w:ascii="Symbol" w:hAnsi="Symbol" w:hint="default"/>
      </w:rPr>
    </w:lvl>
    <w:lvl w:ilvl="7" w:tplc="DD4C2F90" w:tentative="1">
      <w:start w:val="1"/>
      <w:numFmt w:val="bullet"/>
      <w:lvlText w:val="o"/>
      <w:lvlJc w:val="left"/>
      <w:pPr>
        <w:ind w:left="5760" w:hanging="360"/>
      </w:pPr>
      <w:rPr>
        <w:rFonts w:ascii="Courier New" w:hAnsi="Courier New" w:cs="Courier New" w:hint="default"/>
      </w:rPr>
    </w:lvl>
    <w:lvl w:ilvl="8" w:tplc="04C2CECA" w:tentative="1">
      <w:start w:val="1"/>
      <w:numFmt w:val="bullet"/>
      <w:lvlText w:val=""/>
      <w:lvlJc w:val="left"/>
      <w:pPr>
        <w:ind w:left="6480" w:hanging="360"/>
      </w:pPr>
      <w:rPr>
        <w:rFonts w:ascii="Wingdings" w:hAnsi="Wingdings" w:hint="default"/>
      </w:rPr>
    </w:lvl>
  </w:abstractNum>
  <w:abstractNum w:abstractNumId="13">
    <w:nsid w:val="353C7A73"/>
    <w:multiLevelType w:val="hybridMultilevel"/>
    <w:tmpl w:val="81CCDB2A"/>
    <w:lvl w:ilvl="0" w:tplc="040C0005">
      <w:start w:val="1"/>
      <w:numFmt w:val="bullet"/>
      <w:lvlText w:val=""/>
      <w:lvlJc w:val="left"/>
      <w:pPr>
        <w:ind w:left="1068" w:hanging="360"/>
      </w:pPr>
      <w:rPr>
        <w:rFonts w:ascii="Wingdings" w:hAnsi="Wingdings" w:hint="default"/>
        <w:color w:val="0070C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370A3F62"/>
    <w:multiLevelType w:val="hybridMultilevel"/>
    <w:tmpl w:val="2882840C"/>
    <w:lvl w:ilvl="0" w:tplc="040C0003">
      <w:start w:val="1"/>
      <w:numFmt w:val="bullet"/>
      <w:lvlText w:val="o"/>
      <w:lvlJc w:val="left"/>
      <w:pPr>
        <w:ind w:left="720" w:hanging="360"/>
      </w:pPr>
      <w:rPr>
        <w:rFonts w:ascii="Courier New" w:hAnsi="Courier New" w:cs="Courier New" w:hint="default"/>
        <w:b w:val="0"/>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BF4C18"/>
    <w:multiLevelType w:val="hybridMultilevel"/>
    <w:tmpl w:val="264A2A2C"/>
    <w:lvl w:ilvl="0" w:tplc="C3EA8FA4">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6">
    <w:nsid w:val="39B934D6"/>
    <w:multiLevelType w:val="hybridMultilevel"/>
    <w:tmpl w:val="51E4F9D6"/>
    <w:lvl w:ilvl="0" w:tplc="040C0003">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7">
    <w:nsid w:val="3CD027A2"/>
    <w:multiLevelType w:val="hybridMultilevel"/>
    <w:tmpl w:val="350C5A08"/>
    <w:lvl w:ilvl="0" w:tplc="158A92EA">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7DC04BE"/>
    <w:multiLevelType w:val="hybridMultilevel"/>
    <w:tmpl w:val="13BC8DEA"/>
    <w:lvl w:ilvl="0" w:tplc="8570A828">
      <w:start w:val="1"/>
      <w:numFmt w:val="upperLetter"/>
      <w:pStyle w:val="Titre2"/>
      <w:suff w:val="space"/>
      <w:lvlText w:val="%1."/>
      <w:lvlJc w:val="center"/>
      <w:pPr>
        <w:ind w:left="0" w:firstLine="340"/>
      </w:pPr>
      <w:rPr>
        <w:rFonts w:hint="default"/>
        <w:color w:val="000000" w:themeColor="text1"/>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A711BC0"/>
    <w:multiLevelType w:val="hybridMultilevel"/>
    <w:tmpl w:val="84FAEA4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E82241A"/>
    <w:multiLevelType w:val="hybridMultilevel"/>
    <w:tmpl w:val="459A79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5C7B54"/>
    <w:multiLevelType w:val="hybridMultilevel"/>
    <w:tmpl w:val="ADBC8556"/>
    <w:lvl w:ilvl="0" w:tplc="040C0003">
      <w:start w:val="1"/>
      <w:numFmt w:val="bullet"/>
      <w:lvlText w:val="o"/>
      <w:lvlJc w:val="left"/>
      <w:pPr>
        <w:tabs>
          <w:tab w:val="num" w:pos="360"/>
        </w:tabs>
        <w:ind w:left="360" w:hanging="360"/>
      </w:pPr>
      <w:rPr>
        <w:rFonts w:ascii="Courier New" w:hAnsi="Courier New" w:cs="Courier New"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22">
    <w:nsid w:val="530D4FA2"/>
    <w:multiLevelType w:val="multilevel"/>
    <w:tmpl w:val="595EC5B8"/>
    <w:lvl w:ilvl="0">
      <w:start w:val="1"/>
      <w:numFmt w:val="upperRoman"/>
      <w:pStyle w:val="Titre1"/>
      <w:lvlText w:val="%1."/>
      <w:lvlJc w:val="left"/>
      <w:pPr>
        <w:ind w:left="360" w:hanging="360"/>
      </w:pPr>
      <w:rPr>
        <w:rFonts w:hint="default"/>
        <w:b/>
        <w:bCs w:val="0"/>
        <w:i w:val="0"/>
        <w:iCs w:val="0"/>
        <w:caps w:val="0"/>
        <w:smallCaps w:val="0"/>
        <w:strike w:val="0"/>
        <w:dstrike w:val="0"/>
        <w:outline w:val="0"/>
        <w:shadow w:val="0"/>
        <w:emboss w:val="0"/>
        <w:imprint w:val="0"/>
        <w:noProof w:val="0"/>
        <w:vanish w:val="0"/>
        <w:color w:val="4F6228" w:themeColor="accent3" w:themeShade="80"/>
        <w:spacing w:val="0"/>
        <w:kern w:val="0"/>
        <w:position w:val="0"/>
        <w:sz w:val="36"/>
        <w:u w:val="none" w:color="4F6228" w:themeColor="accent3" w:themeShade="80"/>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58921644"/>
    <w:multiLevelType w:val="hybridMultilevel"/>
    <w:tmpl w:val="67965E02"/>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5C101E9B"/>
    <w:multiLevelType w:val="hybridMultilevel"/>
    <w:tmpl w:val="62D29CBE"/>
    <w:lvl w:ilvl="0" w:tplc="040C0005">
      <w:start w:val="1"/>
      <w:numFmt w:val="bullet"/>
      <w:lvlText w:val=""/>
      <w:lvlJc w:val="left"/>
      <w:pPr>
        <w:ind w:left="1440" w:hanging="360"/>
      </w:pPr>
      <w:rPr>
        <w:rFonts w:ascii="Wingdings" w:hAnsi="Wingdings" w:hint="default"/>
        <w:color w:val="0070C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633770D0"/>
    <w:multiLevelType w:val="hybridMultilevel"/>
    <w:tmpl w:val="49FA6802"/>
    <w:lvl w:ilvl="0" w:tplc="158A92EA">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5373F14"/>
    <w:multiLevelType w:val="hybridMultilevel"/>
    <w:tmpl w:val="58AC5304"/>
    <w:lvl w:ilvl="0" w:tplc="9732CDE0">
      <w:start w:val="1"/>
      <w:numFmt w:val="bullet"/>
      <w:pStyle w:val="Titre4"/>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7F978DC"/>
    <w:multiLevelType w:val="hybridMultilevel"/>
    <w:tmpl w:val="DD82795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8223C61"/>
    <w:multiLevelType w:val="hybridMultilevel"/>
    <w:tmpl w:val="C5B2F896"/>
    <w:lvl w:ilvl="0" w:tplc="55261038">
      <w:start w:val="1"/>
      <w:numFmt w:val="bullet"/>
      <w:lvlText w:val="o"/>
      <w:lvlJc w:val="left"/>
      <w:pPr>
        <w:ind w:left="1074" w:hanging="360"/>
      </w:pPr>
      <w:rPr>
        <w:rFonts w:ascii="Courier New" w:hAnsi="Courier New" w:cs="Courier New" w:hint="default"/>
        <w:color w:val="auto"/>
      </w:rPr>
    </w:lvl>
    <w:lvl w:ilvl="1" w:tplc="040C0003">
      <w:start w:val="1"/>
      <w:numFmt w:val="bullet"/>
      <w:lvlText w:val="o"/>
      <w:lvlJc w:val="left"/>
      <w:pPr>
        <w:ind w:left="1794" w:hanging="360"/>
      </w:pPr>
      <w:rPr>
        <w:rFonts w:ascii="Courier New" w:hAnsi="Courier New" w:cs="Courier New" w:hint="default"/>
      </w:rPr>
    </w:lvl>
    <w:lvl w:ilvl="2" w:tplc="B950B3A0">
      <w:numFmt w:val="bullet"/>
      <w:lvlText w:val="-"/>
      <w:lvlJc w:val="left"/>
      <w:pPr>
        <w:ind w:left="2514" w:hanging="360"/>
      </w:pPr>
      <w:rPr>
        <w:rFonts w:ascii="Calibri" w:eastAsiaTheme="minorEastAsia" w:hAnsi="Calibri" w:cstheme="minorBidi"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9">
    <w:nsid w:val="69F93A43"/>
    <w:multiLevelType w:val="hybridMultilevel"/>
    <w:tmpl w:val="1FDEEA1A"/>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6F6A05FE"/>
    <w:multiLevelType w:val="hybridMultilevel"/>
    <w:tmpl w:val="3BB04582"/>
    <w:lvl w:ilvl="0" w:tplc="558E96B6">
      <w:start w:val="1"/>
      <w:numFmt w:val="bullet"/>
      <w:lvlText w:val=""/>
      <w:lvlPicBulletId w:val="1"/>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6F851E22"/>
    <w:multiLevelType w:val="hybridMultilevel"/>
    <w:tmpl w:val="294813C2"/>
    <w:lvl w:ilvl="0" w:tplc="45F2A6C8">
      <w:start w:val="1"/>
      <w:numFmt w:val="bullet"/>
      <w:lvlText w:val="?"/>
      <w:lvlJc w:val="left"/>
      <w:pPr>
        <w:ind w:left="720" w:hanging="360"/>
      </w:pPr>
      <w:rPr>
        <w:rFonts w:ascii="Wingdings" w:hAnsi="Wingdings" w:hint="default"/>
        <w:color w:val="00206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C84755"/>
    <w:multiLevelType w:val="hybridMultilevel"/>
    <w:tmpl w:val="B414FF82"/>
    <w:lvl w:ilvl="0" w:tplc="979E0396">
      <w:start w:val="1"/>
      <w:numFmt w:val="bullet"/>
      <w:pStyle w:val="Titre5"/>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2B3D18"/>
    <w:multiLevelType w:val="hybridMultilevel"/>
    <w:tmpl w:val="03181CF6"/>
    <w:lvl w:ilvl="0" w:tplc="A12EEC18">
      <w:numFmt w:val="bullet"/>
      <w:lvlText w:val="⇒"/>
      <w:lvlJc w:val="left"/>
      <w:pPr>
        <w:ind w:left="1431" w:hanging="360"/>
      </w:pPr>
      <w:rPr>
        <w:rFonts w:ascii="Cambria" w:hAnsi="Cambria" w:cs="Calibri" w:hint="default"/>
        <w:color w:val="C0504D" w:themeColor="accent2"/>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4">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35">
    <w:nsid w:val="7CC5611C"/>
    <w:multiLevelType w:val="hybridMultilevel"/>
    <w:tmpl w:val="10F8703E"/>
    <w:lvl w:ilvl="0" w:tplc="9B02004E">
      <w:start w:val="1"/>
      <w:numFmt w:val="bullet"/>
      <w:pStyle w:val="Titre3"/>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35"/>
  </w:num>
  <w:num w:numId="4">
    <w:abstractNumId w:val="26"/>
  </w:num>
  <w:num w:numId="5">
    <w:abstractNumId w:val="31"/>
  </w:num>
  <w:num w:numId="6">
    <w:abstractNumId w:val="18"/>
  </w:num>
  <w:num w:numId="7">
    <w:abstractNumId w:val="34"/>
  </w:num>
  <w:num w:numId="8">
    <w:abstractNumId w:val="30"/>
  </w:num>
  <w:num w:numId="9">
    <w:abstractNumId w:val="25"/>
  </w:num>
  <w:num w:numId="10">
    <w:abstractNumId w:val="17"/>
  </w:num>
  <w:num w:numId="11">
    <w:abstractNumId w:val="33"/>
  </w:num>
  <w:num w:numId="12">
    <w:abstractNumId w:val="11"/>
  </w:num>
  <w:num w:numId="13">
    <w:abstractNumId w:val="29"/>
  </w:num>
  <w:num w:numId="14">
    <w:abstractNumId w:val="16"/>
  </w:num>
  <w:num w:numId="15">
    <w:abstractNumId w:val="5"/>
  </w:num>
  <w:num w:numId="16">
    <w:abstractNumId w:val="15"/>
  </w:num>
  <w:num w:numId="17">
    <w:abstractNumId w:val="20"/>
  </w:num>
  <w:num w:numId="18">
    <w:abstractNumId w:val="9"/>
  </w:num>
  <w:num w:numId="19">
    <w:abstractNumId w:val="0"/>
    <w:lvlOverride w:ilvl="0">
      <w:lvl w:ilvl="0">
        <w:start w:val="1"/>
        <w:numFmt w:val="bullet"/>
        <w:lvlText w:val=""/>
        <w:legacy w:legacy="1" w:legacySpace="0" w:legacyIndent="227"/>
        <w:lvlJc w:val="left"/>
        <w:pPr>
          <w:ind w:left="1361" w:hanging="227"/>
        </w:pPr>
        <w:rPr>
          <w:rFonts w:ascii="Symbol" w:hAnsi="Symbol" w:hint="default"/>
        </w:rPr>
      </w:lvl>
    </w:lvlOverride>
  </w:num>
  <w:num w:numId="20">
    <w:abstractNumId w:val="8"/>
  </w:num>
  <w:num w:numId="21">
    <w:abstractNumId w:val="10"/>
  </w:num>
  <w:num w:numId="22">
    <w:abstractNumId w:val="23"/>
  </w:num>
  <w:num w:numId="23">
    <w:abstractNumId w:val="21"/>
  </w:num>
  <w:num w:numId="24">
    <w:abstractNumId w:val="18"/>
    <w:lvlOverride w:ilvl="0">
      <w:startOverride w:val="1"/>
    </w:lvlOverride>
  </w:num>
  <w:num w:numId="25">
    <w:abstractNumId w:val="6"/>
  </w:num>
  <w:num w:numId="26">
    <w:abstractNumId w:val="4"/>
  </w:num>
  <w:num w:numId="27">
    <w:abstractNumId w:val="27"/>
  </w:num>
  <w:num w:numId="28">
    <w:abstractNumId w:val="14"/>
  </w:num>
  <w:num w:numId="29">
    <w:abstractNumId w:val="12"/>
  </w:num>
  <w:num w:numId="30">
    <w:abstractNumId w:val="7"/>
  </w:num>
  <w:num w:numId="31">
    <w:abstractNumId w:val="28"/>
  </w:num>
  <w:num w:numId="32">
    <w:abstractNumId w:val="24"/>
  </w:num>
  <w:num w:numId="33">
    <w:abstractNumId w:val="13"/>
  </w:num>
  <w:num w:numId="34">
    <w:abstractNumId w:val="1"/>
  </w:num>
  <w:num w:numId="35">
    <w:abstractNumId w:val="3"/>
  </w:num>
  <w:num w:numId="36">
    <w:abstractNumId w:val="2"/>
  </w:num>
  <w:num w:numId="37">
    <w:abstractNumId w:val="1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linkStyles/>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2290"/>
  </w:hdrShapeDefaults>
  <w:footnotePr>
    <w:footnote w:id="-1"/>
    <w:footnote w:id="0"/>
  </w:footnotePr>
  <w:endnotePr>
    <w:endnote w:id="-1"/>
    <w:endnote w:id="0"/>
  </w:endnotePr>
  <w:compat/>
  <w:rsids>
    <w:rsidRoot w:val="005D1804"/>
    <w:rsid w:val="00005009"/>
    <w:rsid w:val="000655F9"/>
    <w:rsid w:val="00066D02"/>
    <w:rsid w:val="00083292"/>
    <w:rsid w:val="000B405B"/>
    <w:rsid w:val="000B6014"/>
    <w:rsid w:val="000D7C3D"/>
    <w:rsid w:val="000F1AC6"/>
    <w:rsid w:val="00134853"/>
    <w:rsid w:val="00141195"/>
    <w:rsid w:val="00153E2A"/>
    <w:rsid w:val="00154B4E"/>
    <w:rsid w:val="001E0B61"/>
    <w:rsid w:val="0023529C"/>
    <w:rsid w:val="002A7825"/>
    <w:rsid w:val="002F0EF3"/>
    <w:rsid w:val="002F4D5B"/>
    <w:rsid w:val="0030056C"/>
    <w:rsid w:val="0031764B"/>
    <w:rsid w:val="00320473"/>
    <w:rsid w:val="003577C2"/>
    <w:rsid w:val="0038035D"/>
    <w:rsid w:val="003A36F3"/>
    <w:rsid w:val="00461182"/>
    <w:rsid w:val="00475D80"/>
    <w:rsid w:val="004952DB"/>
    <w:rsid w:val="004E4FDD"/>
    <w:rsid w:val="004F76BA"/>
    <w:rsid w:val="005161B6"/>
    <w:rsid w:val="005259EE"/>
    <w:rsid w:val="00572A2E"/>
    <w:rsid w:val="00596793"/>
    <w:rsid w:val="005C58C7"/>
    <w:rsid w:val="005D1804"/>
    <w:rsid w:val="0061578D"/>
    <w:rsid w:val="00630997"/>
    <w:rsid w:val="006334A5"/>
    <w:rsid w:val="00661E7B"/>
    <w:rsid w:val="00685597"/>
    <w:rsid w:val="0069702D"/>
    <w:rsid w:val="006D1852"/>
    <w:rsid w:val="006E32CE"/>
    <w:rsid w:val="00712237"/>
    <w:rsid w:val="00721EBD"/>
    <w:rsid w:val="0072749F"/>
    <w:rsid w:val="00752657"/>
    <w:rsid w:val="007564DF"/>
    <w:rsid w:val="00764DA2"/>
    <w:rsid w:val="007D182D"/>
    <w:rsid w:val="007E3C83"/>
    <w:rsid w:val="008011A1"/>
    <w:rsid w:val="00815E33"/>
    <w:rsid w:val="00831524"/>
    <w:rsid w:val="008573D2"/>
    <w:rsid w:val="00872679"/>
    <w:rsid w:val="008C68CB"/>
    <w:rsid w:val="008C729B"/>
    <w:rsid w:val="00932B7D"/>
    <w:rsid w:val="009F0931"/>
    <w:rsid w:val="00A0055D"/>
    <w:rsid w:val="00A04F6F"/>
    <w:rsid w:val="00A436BF"/>
    <w:rsid w:val="00A57B66"/>
    <w:rsid w:val="00A67EEA"/>
    <w:rsid w:val="00AD1BD1"/>
    <w:rsid w:val="00AD5767"/>
    <w:rsid w:val="00AD7068"/>
    <w:rsid w:val="00BE5AA3"/>
    <w:rsid w:val="00C25237"/>
    <w:rsid w:val="00C515BB"/>
    <w:rsid w:val="00C604D6"/>
    <w:rsid w:val="00C700EF"/>
    <w:rsid w:val="00CA4049"/>
    <w:rsid w:val="00D40EFA"/>
    <w:rsid w:val="00D7013C"/>
    <w:rsid w:val="00DA7042"/>
    <w:rsid w:val="00DC3960"/>
    <w:rsid w:val="00DC67E9"/>
    <w:rsid w:val="00DD0D55"/>
    <w:rsid w:val="00DD2BA2"/>
    <w:rsid w:val="00DD7AC1"/>
    <w:rsid w:val="00DF4CF2"/>
    <w:rsid w:val="00E23138"/>
    <w:rsid w:val="00E32A08"/>
    <w:rsid w:val="00EA668B"/>
    <w:rsid w:val="00EA6A68"/>
    <w:rsid w:val="00EB7746"/>
    <w:rsid w:val="00EC651A"/>
    <w:rsid w:val="00ED0909"/>
    <w:rsid w:val="00ED5C21"/>
    <w:rsid w:val="00ED78FE"/>
    <w:rsid w:val="00F019A0"/>
    <w:rsid w:val="00F5770E"/>
    <w:rsid w:val="00F611CF"/>
    <w:rsid w:val="00F6443C"/>
    <w:rsid w:val="00F83754"/>
    <w:rsid w:val="00FA0B9A"/>
    <w:rsid w:val="00FC1C27"/>
    <w:rsid w:val="00FD1474"/>
    <w:rsid w:val="00FD649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7,8,9,10"/>
      <o:rules v:ext="edit">
        <o:r id="V:Rule4" type="connector" idref="#Connecteur droit avec flèche 82"/>
        <o:r id="V:Rule5" type="connector" idref="#AutoShape 18"/>
        <o:r id="V:Rule6" type="connector" idref="#Connecteur droit avec flèche 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524"/>
    <w:pPr>
      <w:jc w:val="both"/>
    </w:pPr>
    <w:rPr>
      <w:rFonts w:asciiTheme="minorHAnsi" w:eastAsiaTheme="minorEastAsia" w:hAnsiTheme="minorHAnsi" w:cstheme="minorBidi"/>
      <w:sz w:val="22"/>
      <w:lang w:eastAsia="en-US" w:bidi="en-US"/>
    </w:rPr>
  </w:style>
  <w:style w:type="paragraph" w:styleId="Titre1">
    <w:name w:val="heading 1"/>
    <w:aliases w:val="Grand Titre,PARAG,Chapitre"/>
    <w:basedOn w:val="Normal"/>
    <w:next w:val="Normal"/>
    <w:link w:val="Titre1Car"/>
    <w:qFormat/>
    <w:rsid w:val="00831524"/>
    <w:pPr>
      <w:numPr>
        <w:numId w:val="1"/>
      </w:numPr>
      <w:pBdr>
        <w:bottom w:val="single" w:sz="18" w:space="1" w:color="4F6228" w:themeColor="accent3" w:themeShade="80"/>
      </w:pBdr>
      <w:spacing w:before="240" w:after="120"/>
      <w:jc w:val="left"/>
      <w:outlineLvl w:val="0"/>
    </w:pPr>
    <w:rPr>
      <w:b/>
      <w:smallCaps/>
      <w:color w:val="4F6228" w:themeColor="accent3" w:themeShade="80"/>
      <w:spacing w:val="5"/>
      <w:sz w:val="32"/>
      <w:szCs w:val="32"/>
    </w:rPr>
  </w:style>
  <w:style w:type="paragraph" w:styleId="Titre2">
    <w:name w:val="heading 2"/>
    <w:aliases w:val="Sous Titre,SOUS PARA,Paragrphe"/>
    <w:basedOn w:val="Normal"/>
    <w:next w:val="Normal"/>
    <w:link w:val="Titre2Car"/>
    <w:unhideWhenUsed/>
    <w:qFormat/>
    <w:rsid w:val="00831524"/>
    <w:pPr>
      <w:numPr>
        <w:numId w:val="6"/>
      </w:numPr>
      <w:shd w:val="clear" w:color="auto" w:fill="BFBFBF" w:themeFill="background1" w:themeFillShade="BF"/>
      <w:spacing w:before="120" w:after="120"/>
      <w:jc w:val="left"/>
      <w:outlineLvl w:val="1"/>
    </w:pPr>
    <w:rPr>
      <w:b/>
      <w:smallCaps/>
      <w:spacing w:val="5"/>
      <w:sz w:val="28"/>
      <w:szCs w:val="28"/>
    </w:rPr>
  </w:style>
  <w:style w:type="paragraph" w:styleId="Titre3">
    <w:name w:val="heading 3"/>
    <w:aliases w:val="Paragraphe,Sous-Paragraphe"/>
    <w:basedOn w:val="Normal"/>
    <w:next w:val="Normal"/>
    <w:link w:val="Titre3Car"/>
    <w:uiPriority w:val="9"/>
    <w:unhideWhenUsed/>
    <w:qFormat/>
    <w:rsid w:val="00831524"/>
    <w:pPr>
      <w:numPr>
        <w:numId w:val="3"/>
      </w:numPr>
      <w:spacing w:before="120" w:after="40"/>
      <w:ind w:left="714" w:hanging="357"/>
      <w:jc w:val="left"/>
      <w:outlineLvl w:val="2"/>
    </w:pPr>
    <w:rPr>
      <w:b/>
      <w:i/>
      <w:smallCaps/>
      <w:color w:val="C00000"/>
      <w:spacing w:val="5"/>
      <w:sz w:val="24"/>
      <w:szCs w:val="24"/>
    </w:rPr>
  </w:style>
  <w:style w:type="paragraph" w:styleId="Titre4">
    <w:name w:val="heading 4"/>
    <w:aliases w:val="Sous Paragraphe"/>
    <w:basedOn w:val="Normal"/>
    <w:next w:val="Normal"/>
    <w:link w:val="Titre4Car"/>
    <w:unhideWhenUsed/>
    <w:qFormat/>
    <w:rsid w:val="00831524"/>
    <w:pPr>
      <w:numPr>
        <w:numId w:val="4"/>
      </w:numPr>
      <w:spacing w:before="120" w:after="40"/>
      <w:jc w:val="left"/>
      <w:outlineLvl w:val="3"/>
    </w:pPr>
    <w:rPr>
      <w:b/>
      <w:i/>
      <w:smallCaps/>
      <w:color w:val="00B050"/>
      <w:spacing w:val="10"/>
      <w:sz w:val="24"/>
      <w:szCs w:val="22"/>
    </w:rPr>
  </w:style>
  <w:style w:type="paragraph" w:styleId="Titre5">
    <w:name w:val="heading 5"/>
    <w:aliases w:val="Alinea"/>
    <w:basedOn w:val="Normal"/>
    <w:next w:val="Normal"/>
    <w:link w:val="Titre5Car"/>
    <w:uiPriority w:val="9"/>
    <w:unhideWhenUsed/>
    <w:qFormat/>
    <w:rsid w:val="00831524"/>
    <w:pPr>
      <w:numPr>
        <w:numId w:val="2"/>
      </w:numPr>
      <w:spacing w:before="120"/>
      <w:jc w:val="left"/>
      <w:outlineLvl w:val="4"/>
    </w:pPr>
    <w:rPr>
      <w:i/>
      <w:smallCaps/>
      <w:color w:val="000000" w:themeColor="text1"/>
      <w:spacing w:val="10"/>
      <w:szCs w:val="26"/>
      <w:u w:val="dotted"/>
    </w:rPr>
  </w:style>
  <w:style w:type="paragraph" w:styleId="Titre6">
    <w:name w:val="heading 6"/>
    <w:aliases w:val="remarque,Questions,Theoreme"/>
    <w:basedOn w:val="Normal"/>
    <w:next w:val="Normal"/>
    <w:link w:val="Titre6Car"/>
    <w:unhideWhenUsed/>
    <w:qFormat/>
    <w:rsid w:val="00831524"/>
    <w:pPr>
      <w:shd w:val="clear" w:color="auto" w:fill="E5DFEC" w:themeFill="accent4" w:themeFillTint="33"/>
      <w:jc w:val="left"/>
      <w:outlineLvl w:val="5"/>
    </w:pPr>
    <w:rPr>
      <w:color w:val="002060"/>
    </w:rPr>
  </w:style>
  <w:style w:type="paragraph" w:styleId="Titre7">
    <w:name w:val="heading 7"/>
    <w:aliases w:val="réponses,Réponses"/>
    <w:basedOn w:val="Normal"/>
    <w:next w:val="Normal"/>
    <w:link w:val="Titre7Car"/>
    <w:uiPriority w:val="9"/>
    <w:unhideWhenUsed/>
    <w:qFormat/>
    <w:rsid w:val="00831524"/>
    <w:pPr>
      <w:outlineLvl w:val="6"/>
    </w:pPr>
    <w:rPr>
      <w:color w:val="006600"/>
      <w:szCs w:val="22"/>
    </w:rPr>
  </w:style>
  <w:style w:type="paragraph" w:styleId="Titre8">
    <w:name w:val="heading 8"/>
    <w:aliases w:val="Faux-titre,Réponses Masquées"/>
    <w:basedOn w:val="Normal"/>
    <w:next w:val="Normal"/>
    <w:link w:val="Titre8Car"/>
    <w:uiPriority w:val="9"/>
    <w:unhideWhenUsed/>
    <w:qFormat/>
    <w:rsid w:val="00831524"/>
    <w:pPr>
      <w:outlineLvl w:val="7"/>
    </w:pPr>
    <w:rPr>
      <w:color w:val="C00000"/>
      <w:spacing w:val="20"/>
      <w:sz w:val="24"/>
      <w:u w:val="dotted" w:color="000000" w:themeColor="text1"/>
    </w:rPr>
  </w:style>
  <w:style w:type="paragraph" w:styleId="Titre9">
    <w:name w:val="heading 9"/>
    <w:aliases w:val="Faire ressortir"/>
    <w:basedOn w:val="Normal"/>
    <w:next w:val="Normal"/>
    <w:link w:val="Titre9Car"/>
    <w:uiPriority w:val="9"/>
    <w:unhideWhenUsed/>
    <w:qFormat/>
    <w:rsid w:val="00831524"/>
    <w:pPr>
      <w:pBdr>
        <w:top w:val="single" w:sz="8" w:space="1" w:color="FF0000"/>
        <w:left w:val="single" w:sz="8" w:space="4" w:color="FF0000"/>
        <w:bottom w:val="single" w:sz="8" w:space="1" w:color="FF0000"/>
        <w:right w:val="single" w:sz="8" w:space="4" w:color="FF0000"/>
      </w:pBdr>
      <w:shd w:val="clear" w:color="auto" w:fill="FFFF99"/>
      <w:jc w:val="center"/>
      <w:outlineLvl w:val="8"/>
    </w:pPr>
    <w:rPr>
      <w:b/>
      <w:i/>
      <w:smallCaps/>
      <w:color w:val="C00000"/>
    </w:rPr>
  </w:style>
  <w:style w:type="character" w:default="1" w:styleId="Policepardfaut">
    <w:name w:val="Default Paragraph Font"/>
    <w:uiPriority w:val="1"/>
    <w:semiHidden/>
    <w:unhideWhenUsed/>
    <w:rsid w:val="00831524"/>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rsid w:val="00831524"/>
  </w:style>
  <w:style w:type="paragraph" w:styleId="Notedebasdepage">
    <w:name w:val="footnote text"/>
    <w:basedOn w:val="Normal"/>
    <w:semiHidden/>
    <w:rsid w:val="006334A5"/>
  </w:style>
  <w:style w:type="paragraph" w:styleId="En-tte">
    <w:name w:val="header"/>
    <w:basedOn w:val="Normal"/>
    <w:link w:val="En-tteCar"/>
    <w:uiPriority w:val="99"/>
    <w:unhideWhenUsed/>
    <w:rsid w:val="00831524"/>
    <w:pPr>
      <w:tabs>
        <w:tab w:val="center" w:pos="4536"/>
        <w:tab w:val="right" w:pos="9072"/>
      </w:tabs>
    </w:pPr>
  </w:style>
  <w:style w:type="paragraph" w:styleId="Pieddepage">
    <w:name w:val="footer"/>
    <w:basedOn w:val="Normal"/>
    <w:link w:val="PieddepageCar"/>
    <w:uiPriority w:val="99"/>
    <w:unhideWhenUsed/>
    <w:rsid w:val="00831524"/>
    <w:pPr>
      <w:tabs>
        <w:tab w:val="center" w:pos="4536"/>
        <w:tab w:val="right" w:pos="9072"/>
      </w:tabs>
    </w:pPr>
  </w:style>
  <w:style w:type="paragraph" w:customStyle="1" w:styleId="Remarque">
    <w:name w:val="Remarque"/>
    <w:basedOn w:val="Normal"/>
    <w:autoRedefine/>
    <w:rsid w:val="006334A5"/>
  </w:style>
  <w:style w:type="character" w:styleId="Numrodepage">
    <w:name w:val="page number"/>
    <w:basedOn w:val="Policepardfaut"/>
    <w:semiHidden/>
    <w:rsid w:val="006334A5"/>
  </w:style>
  <w:style w:type="paragraph" w:styleId="Corpsdetexte">
    <w:name w:val="Body Text"/>
    <w:basedOn w:val="Normal"/>
    <w:rsid w:val="006334A5"/>
    <w:rPr>
      <w:b/>
      <w:i/>
    </w:rPr>
  </w:style>
  <w:style w:type="paragraph" w:customStyle="1" w:styleId="Style1">
    <w:name w:val="Style1"/>
    <w:basedOn w:val="Normal"/>
    <w:next w:val="Normal"/>
    <w:rsid w:val="006334A5"/>
    <w:pPr>
      <w:pBdr>
        <w:top w:val="single" w:sz="4" w:space="1" w:color="auto"/>
        <w:left w:val="single" w:sz="4" w:space="4" w:color="auto"/>
        <w:bottom w:val="single" w:sz="4" w:space="1" w:color="auto"/>
        <w:right w:val="single" w:sz="4" w:space="4" w:color="auto"/>
      </w:pBdr>
      <w:jc w:val="center"/>
    </w:pPr>
  </w:style>
  <w:style w:type="paragraph" w:customStyle="1" w:styleId="Sujet">
    <w:name w:val="Sujet"/>
    <w:basedOn w:val="Normal"/>
    <w:next w:val="Normal"/>
    <w:rsid w:val="006334A5"/>
    <w:pPr>
      <w:pBdr>
        <w:top w:val="single" w:sz="4" w:space="1" w:color="auto"/>
        <w:left w:val="single" w:sz="4" w:space="4" w:color="auto"/>
        <w:bottom w:val="single" w:sz="4" w:space="1" w:color="auto"/>
        <w:right w:val="single" w:sz="4" w:space="4" w:color="auto"/>
      </w:pBdr>
      <w:jc w:val="center"/>
    </w:pPr>
    <w:rPr>
      <w:i/>
      <w:sz w:val="24"/>
    </w:rPr>
  </w:style>
  <w:style w:type="paragraph" w:styleId="TM2">
    <w:name w:val="toc 2"/>
    <w:basedOn w:val="Normal"/>
    <w:next w:val="Normal"/>
    <w:autoRedefine/>
    <w:semiHidden/>
    <w:rsid w:val="00DD2BA2"/>
    <w:pPr>
      <w:spacing w:before="120"/>
      <w:ind w:left="200"/>
    </w:pPr>
    <w:rPr>
      <w:rFonts w:ascii="Times New Roman" w:hAnsi="Times New Roman"/>
      <w:b/>
    </w:rPr>
  </w:style>
  <w:style w:type="paragraph" w:styleId="TM3">
    <w:name w:val="toc 3"/>
    <w:basedOn w:val="Normal"/>
    <w:next w:val="Normal"/>
    <w:autoRedefine/>
    <w:semiHidden/>
    <w:rsid w:val="00DD2BA2"/>
    <w:pPr>
      <w:ind w:left="400"/>
    </w:pPr>
    <w:rPr>
      <w:rFonts w:ascii="Times New Roman" w:hAnsi="Times New Roman"/>
    </w:rPr>
  </w:style>
  <w:style w:type="character" w:customStyle="1" w:styleId="Titre2Car">
    <w:name w:val="Titre 2 Car"/>
    <w:aliases w:val="Sous Titre Car,SOUS PARA Car,Paragrphe Car"/>
    <w:basedOn w:val="Policepardfaut"/>
    <w:link w:val="Titre2"/>
    <w:rsid w:val="00831524"/>
    <w:rPr>
      <w:rFonts w:asciiTheme="minorHAnsi" w:eastAsiaTheme="minorEastAsia" w:hAnsiTheme="minorHAnsi" w:cstheme="minorBidi"/>
      <w:b/>
      <w:smallCaps/>
      <w:spacing w:val="5"/>
      <w:sz w:val="28"/>
      <w:szCs w:val="28"/>
      <w:shd w:val="clear" w:color="auto" w:fill="BFBFBF" w:themeFill="background1" w:themeFillShade="BF"/>
      <w:lang w:eastAsia="en-US" w:bidi="en-US"/>
    </w:rPr>
  </w:style>
  <w:style w:type="character" w:customStyle="1" w:styleId="Titre1Car">
    <w:name w:val="Titre 1 Car"/>
    <w:aliases w:val="Grand Titre Car,PARAG Car,Chapitre Car"/>
    <w:basedOn w:val="Policepardfaut"/>
    <w:link w:val="Titre1"/>
    <w:rsid w:val="00831524"/>
    <w:rPr>
      <w:rFonts w:asciiTheme="minorHAnsi" w:eastAsiaTheme="minorEastAsia" w:hAnsiTheme="minorHAnsi" w:cstheme="minorBidi"/>
      <w:b/>
      <w:smallCaps/>
      <w:color w:val="4F6228" w:themeColor="accent3" w:themeShade="80"/>
      <w:spacing w:val="5"/>
      <w:sz w:val="32"/>
      <w:szCs w:val="32"/>
      <w:lang w:eastAsia="en-US" w:bidi="en-US"/>
    </w:rPr>
  </w:style>
  <w:style w:type="paragraph" w:styleId="Titre">
    <w:name w:val="Title"/>
    <w:aliases w:val="Faux Titre"/>
    <w:basedOn w:val="Normal"/>
    <w:next w:val="Normal"/>
    <w:link w:val="TitreCar"/>
    <w:uiPriority w:val="10"/>
    <w:qFormat/>
    <w:rsid w:val="00831524"/>
    <w:pPr>
      <w:pBdr>
        <w:top w:val="single" w:sz="12" w:space="1" w:color="C0504D" w:themeColor="accent2"/>
      </w:pBdr>
      <w:jc w:val="right"/>
    </w:pPr>
    <w:rPr>
      <w:smallCaps/>
      <w:sz w:val="48"/>
      <w:szCs w:val="48"/>
    </w:rPr>
  </w:style>
  <w:style w:type="character" w:customStyle="1" w:styleId="TitreCar">
    <w:name w:val="Titre Car"/>
    <w:aliases w:val="Faux Titre Car"/>
    <w:basedOn w:val="Policepardfaut"/>
    <w:link w:val="Titre"/>
    <w:uiPriority w:val="10"/>
    <w:rsid w:val="00831524"/>
    <w:rPr>
      <w:rFonts w:asciiTheme="minorHAnsi" w:eastAsiaTheme="minorEastAsia" w:hAnsiTheme="minorHAnsi" w:cstheme="minorBidi"/>
      <w:smallCaps/>
      <w:sz w:val="48"/>
      <w:szCs w:val="48"/>
      <w:lang w:eastAsia="en-US" w:bidi="en-US"/>
    </w:rPr>
  </w:style>
  <w:style w:type="paragraph" w:styleId="Sous-titre">
    <w:name w:val="Subtitle"/>
    <w:basedOn w:val="Normal"/>
    <w:next w:val="Normal"/>
    <w:link w:val="Sous-titreCar"/>
    <w:uiPriority w:val="11"/>
    <w:qFormat/>
    <w:rsid w:val="00831524"/>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831524"/>
    <w:rPr>
      <w:rFonts w:asciiTheme="majorHAnsi" w:eastAsiaTheme="majorEastAsia" w:hAnsiTheme="majorHAnsi" w:cstheme="majorBidi"/>
      <w:sz w:val="22"/>
      <w:szCs w:val="22"/>
      <w:lang w:eastAsia="en-US" w:bidi="en-US"/>
    </w:rPr>
  </w:style>
  <w:style w:type="table" w:styleId="Grilledutableau">
    <w:name w:val="Table Grid"/>
    <w:basedOn w:val="TableauNormal"/>
    <w:rsid w:val="00831524"/>
    <w:pPr>
      <w:jc w:val="both"/>
    </w:pPr>
    <w:rPr>
      <w:rFonts w:asciiTheme="minorHAnsi" w:eastAsiaTheme="minorEastAsia" w:hAnsiTheme="minorHAnsi" w:cstheme="minorBidi"/>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831524"/>
    <w:rPr>
      <w:rFonts w:asciiTheme="minorHAnsi" w:eastAsiaTheme="minorEastAsia" w:hAnsiTheme="minorHAnsi" w:cstheme="minorBidi"/>
      <w:sz w:val="22"/>
      <w:lang w:eastAsia="en-US" w:bidi="en-US"/>
    </w:rPr>
  </w:style>
  <w:style w:type="character" w:customStyle="1" w:styleId="PieddepageCar">
    <w:name w:val="Pied de page Car"/>
    <w:basedOn w:val="Policepardfaut"/>
    <w:link w:val="Pieddepage"/>
    <w:uiPriority w:val="99"/>
    <w:rsid w:val="00831524"/>
    <w:rPr>
      <w:rFonts w:asciiTheme="minorHAnsi" w:eastAsiaTheme="minorEastAsia" w:hAnsiTheme="minorHAnsi" w:cstheme="minorBidi"/>
      <w:sz w:val="22"/>
      <w:lang w:eastAsia="en-US" w:bidi="en-US"/>
    </w:rPr>
  </w:style>
  <w:style w:type="paragraph" w:styleId="Textedebulles">
    <w:name w:val="Balloon Text"/>
    <w:basedOn w:val="Normal"/>
    <w:link w:val="TextedebullesCar"/>
    <w:uiPriority w:val="99"/>
    <w:semiHidden/>
    <w:unhideWhenUsed/>
    <w:rsid w:val="00831524"/>
    <w:rPr>
      <w:rFonts w:ascii="Tahoma" w:hAnsi="Tahoma" w:cs="Tahoma"/>
      <w:sz w:val="16"/>
      <w:szCs w:val="16"/>
    </w:rPr>
  </w:style>
  <w:style w:type="character" w:customStyle="1" w:styleId="TextedebullesCar">
    <w:name w:val="Texte de bulles Car"/>
    <w:basedOn w:val="Policepardfaut"/>
    <w:link w:val="Textedebulles"/>
    <w:uiPriority w:val="99"/>
    <w:semiHidden/>
    <w:rsid w:val="00831524"/>
    <w:rPr>
      <w:rFonts w:ascii="Tahoma" w:eastAsiaTheme="minorEastAsia" w:hAnsi="Tahoma" w:cs="Tahoma"/>
      <w:sz w:val="16"/>
      <w:szCs w:val="16"/>
      <w:lang w:eastAsia="en-US" w:bidi="en-US"/>
    </w:rPr>
  </w:style>
  <w:style w:type="character" w:customStyle="1" w:styleId="Titre7Car">
    <w:name w:val="Titre 7 Car"/>
    <w:aliases w:val="réponses Car,Réponses Car"/>
    <w:basedOn w:val="Policepardfaut"/>
    <w:link w:val="Titre7"/>
    <w:uiPriority w:val="9"/>
    <w:rsid w:val="00831524"/>
    <w:rPr>
      <w:rFonts w:asciiTheme="minorHAnsi" w:eastAsiaTheme="minorEastAsia" w:hAnsiTheme="minorHAnsi" w:cstheme="minorBidi"/>
      <w:color w:val="006600"/>
      <w:sz w:val="22"/>
      <w:szCs w:val="22"/>
      <w:lang w:eastAsia="en-US" w:bidi="en-US"/>
    </w:rPr>
  </w:style>
  <w:style w:type="paragraph" w:styleId="Paragraphedeliste">
    <w:name w:val="List Paragraph"/>
    <w:basedOn w:val="Normal"/>
    <w:uiPriority w:val="34"/>
    <w:qFormat/>
    <w:rsid w:val="00831524"/>
    <w:pPr>
      <w:ind w:left="720"/>
      <w:contextualSpacing/>
    </w:pPr>
  </w:style>
  <w:style w:type="character" w:styleId="lev">
    <w:name w:val="Strong"/>
    <w:uiPriority w:val="22"/>
    <w:qFormat/>
    <w:rsid w:val="00831524"/>
    <w:rPr>
      <w:b/>
      <w:color w:val="C0504D" w:themeColor="accent2"/>
    </w:rPr>
  </w:style>
  <w:style w:type="character" w:customStyle="1" w:styleId="Titre3Car">
    <w:name w:val="Titre 3 Car"/>
    <w:aliases w:val="Paragraphe Car,Sous-Paragraphe Car"/>
    <w:basedOn w:val="Policepardfaut"/>
    <w:link w:val="Titre3"/>
    <w:uiPriority w:val="9"/>
    <w:rsid w:val="00831524"/>
    <w:rPr>
      <w:rFonts w:asciiTheme="minorHAnsi" w:eastAsiaTheme="minorEastAsia" w:hAnsiTheme="minorHAnsi" w:cstheme="minorBidi"/>
      <w:b/>
      <w:i/>
      <w:smallCaps/>
      <w:color w:val="C00000"/>
      <w:spacing w:val="5"/>
      <w:sz w:val="24"/>
      <w:szCs w:val="24"/>
      <w:lang w:eastAsia="en-US" w:bidi="en-US"/>
    </w:rPr>
  </w:style>
  <w:style w:type="character" w:customStyle="1" w:styleId="Titre4Car">
    <w:name w:val="Titre 4 Car"/>
    <w:aliases w:val="Sous Paragraphe Car"/>
    <w:basedOn w:val="Policepardfaut"/>
    <w:link w:val="Titre4"/>
    <w:rsid w:val="00831524"/>
    <w:rPr>
      <w:rFonts w:asciiTheme="minorHAnsi" w:eastAsiaTheme="minorEastAsia" w:hAnsiTheme="minorHAnsi" w:cstheme="minorBidi"/>
      <w:b/>
      <w:i/>
      <w:smallCaps/>
      <w:color w:val="00B050"/>
      <w:spacing w:val="10"/>
      <w:sz w:val="24"/>
      <w:szCs w:val="22"/>
      <w:lang w:eastAsia="en-US" w:bidi="en-US"/>
    </w:rPr>
  </w:style>
  <w:style w:type="character" w:customStyle="1" w:styleId="Titre5Car">
    <w:name w:val="Titre 5 Car"/>
    <w:aliases w:val="Alinea Car"/>
    <w:basedOn w:val="Policepardfaut"/>
    <w:link w:val="Titre5"/>
    <w:uiPriority w:val="9"/>
    <w:rsid w:val="00831524"/>
    <w:rPr>
      <w:rFonts w:asciiTheme="minorHAnsi" w:eastAsiaTheme="minorEastAsia" w:hAnsiTheme="minorHAnsi" w:cstheme="minorBidi"/>
      <w:i/>
      <w:smallCaps/>
      <w:color w:val="000000" w:themeColor="text1"/>
      <w:spacing w:val="10"/>
      <w:sz w:val="22"/>
      <w:szCs w:val="26"/>
      <w:u w:val="dotted"/>
      <w:lang w:eastAsia="en-US" w:bidi="en-US"/>
    </w:rPr>
  </w:style>
  <w:style w:type="character" w:customStyle="1" w:styleId="Titre6Car">
    <w:name w:val="Titre 6 Car"/>
    <w:aliases w:val="remarque Car,Questions Car,Theoreme Car"/>
    <w:basedOn w:val="Policepardfaut"/>
    <w:link w:val="Titre6"/>
    <w:rsid w:val="00831524"/>
    <w:rPr>
      <w:rFonts w:asciiTheme="minorHAnsi" w:eastAsiaTheme="minorEastAsia" w:hAnsiTheme="minorHAnsi" w:cstheme="minorBidi"/>
      <w:color w:val="002060"/>
      <w:sz w:val="22"/>
      <w:shd w:val="clear" w:color="auto" w:fill="E5DFEC" w:themeFill="accent4" w:themeFillTint="33"/>
      <w:lang w:eastAsia="en-US" w:bidi="en-US"/>
    </w:rPr>
  </w:style>
  <w:style w:type="character" w:customStyle="1" w:styleId="Titre8Car">
    <w:name w:val="Titre 8 Car"/>
    <w:aliases w:val="Faux-titre Car,Réponses Masquées Car"/>
    <w:basedOn w:val="Policepardfaut"/>
    <w:link w:val="Titre8"/>
    <w:uiPriority w:val="9"/>
    <w:rsid w:val="00831524"/>
    <w:rPr>
      <w:rFonts w:asciiTheme="minorHAnsi" w:eastAsiaTheme="minorEastAsia" w:hAnsiTheme="minorHAnsi" w:cstheme="minorBidi"/>
      <w:color w:val="C00000"/>
      <w:spacing w:val="20"/>
      <w:sz w:val="24"/>
      <w:u w:val="dotted" w:color="000000" w:themeColor="text1"/>
      <w:lang w:eastAsia="en-US" w:bidi="en-US"/>
    </w:rPr>
  </w:style>
  <w:style w:type="character" w:customStyle="1" w:styleId="Titre9Car">
    <w:name w:val="Titre 9 Car"/>
    <w:aliases w:val="Faire ressortir Car"/>
    <w:basedOn w:val="Policepardfaut"/>
    <w:link w:val="Titre9"/>
    <w:uiPriority w:val="9"/>
    <w:rsid w:val="00831524"/>
    <w:rPr>
      <w:rFonts w:asciiTheme="minorHAnsi" w:eastAsiaTheme="minorEastAsia" w:hAnsiTheme="minorHAnsi" w:cstheme="minorBidi"/>
      <w:b/>
      <w:i/>
      <w:smallCaps/>
      <w:color w:val="C00000"/>
      <w:sz w:val="22"/>
      <w:shd w:val="clear" w:color="auto" w:fill="FFFF99"/>
      <w:lang w:eastAsia="en-US" w:bidi="en-US"/>
    </w:rPr>
  </w:style>
  <w:style w:type="paragraph" w:styleId="Lgende">
    <w:name w:val="caption"/>
    <w:basedOn w:val="Normal"/>
    <w:next w:val="Normal"/>
    <w:uiPriority w:val="35"/>
    <w:semiHidden/>
    <w:unhideWhenUsed/>
    <w:qFormat/>
    <w:rsid w:val="00831524"/>
    <w:rPr>
      <w:b/>
      <w:bCs/>
      <w:caps/>
      <w:sz w:val="16"/>
      <w:szCs w:val="18"/>
    </w:rPr>
  </w:style>
  <w:style w:type="character" w:styleId="Accentuation">
    <w:name w:val="Emphasis"/>
    <w:uiPriority w:val="20"/>
    <w:qFormat/>
    <w:rsid w:val="00831524"/>
    <w:rPr>
      <w:b/>
      <w:i/>
      <w:spacing w:val="10"/>
    </w:rPr>
  </w:style>
  <w:style w:type="paragraph" w:styleId="Sansinterligne">
    <w:name w:val="No Spacing"/>
    <w:basedOn w:val="Normal"/>
    <w:link w:val="SansinterligneCar"/>
    <w:uiPriority w:val="1"/>
    <w:qFormat/>
    <w:rsid w:val="00831524"/>
  </w:style>
  <w:style w:type="paragraph" w:styleId="Citation">
    <w:name w:val="Quote"/>
    <w:basedOn w:val="Normal"/>
    <w:next w:val="Normal"/>
    <w:link w:val="CitationCar"/>
    <w:uiPriority w:val="29"/>
    <w:qFormat/>
    <w:rsid w:val="00831524"/>
    <w:rPr>
      <w:i/>
    </w:rPr>
  </w:style>
  <w:style w:type="character" w:customStyle="1" w:styleId="CitationCar">
    <w:name w:val="Citation Car"/>
    <w:basedOn w:val="Policepardfaut"/>
    <w:link w:val="Citation"/>
    <w:uiPriority w:val="29"/>
    <w:rsid w:val="00831524"/>
    <w:rPr>
      <w:rFonts w:asciiTheme="minorHAnsi" w:eastAsiaTheme="minorEastAsia" w:hAnsiTheme="minorHAnsi" w:cstheme="minorBidi"/>
      <w:i/>
      <w:sz w:val="22"/>
      <w:lang w:eastAsia="en-US" w:bidi="en-US"/>
    </w:rPr>
  </w:style>
  <w:style w:type="paragraph" w:styleId="Citationintense">
    <w:name w:val="Intense Quote"/>
    <w:basedOn w:val="Normal"/>
    <w:next w:val="Normal"/>
    <w:link w:val="CitationintenseCar"/>
    <w:uiPriority w:val="30"/>
    <w:qFormat/>
    <w:rsid w:val="00831524"/>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831524"/>
    <w:rPr>
      <w:rFonts w:asciiTheme="minorHAnsi" w:eastAsiaTheme="minorEastAsia" w:hAnsiTheme="minorHAnsi" w:cstheme="minorBidi"/>
      <w:b/>
      <w:i/>
      <w:color w:val="FFFFFF" w:themeColor="background1"/>
      <w:sz w:val="22"/>
      <w:shd w:val="clear" w:color="auto" w:fill="C0504D" w:themeFill="accent2"/>
      <w:lang w:eastAsia="en-US" w:bidi="en-US"/>
    </w:rPr>
  </w:style>
  <w:style w:type="character" w:styleId="Emphaseple">
    <w:name w:val="Subtle Emphasis"/>
    <w:uiPriority w:val="19"/>
    <w:qFormat/>
    <w:rsid w:val="00831524"/>
    <w:rPr>
      <w:i/>
    </w:rPr>
  </w:style>
  <w:style w:type="character" w:styleId="Emphaseintense">
    <w:name w:val="Intense Emphasis"/>
    <w:uiPriority w:val="21"/>
    <w:qFormat/>
    <w:rsid w:val="00831524"/>
    <w:rPr>
      <w:b/>
      <w:i/>
      <w:color w:val="C0504D" w:themeColor="accent2"/>
      <w:spacing w:val="10"/>
    </w:rPr>
  </w:style>
  <w:style w:type="character" w:styleId="Rfrenceple">
    <w:name w:val="Subtle Reference"/>
    <w:uiPriority w:val="31"/>
    <w:qFormat/>
    <w:rsid w:val="00831524"/>
    <w:rPr>
      <w:b/>
    </w:rPr>
  </w:style>
  <w:style w:type="character" w:styleId="Rfrenceintense">
    <w:name w:val="Intense Reference"/>
    <w:uiPriority w:val="32"/>
    <w:qFormat/>
    <w:rsid w:val="00831524"/>
    <w:rPr>
      <w:b/>
      <w:bCs/>
      <w:smallCaps/>
      <w:spacing w:val="5"/>
      <w:sz w:val="22"/>
      <w:szCs w:val="22"/>
      <w:u w:val="single"/>
    </w:rPr>
  </w:style>
  <w:style w:type="character" w:styleId="Titredulivre">
    <w:name w:val="Book Title"/>
    <w:uiPriority w:val="33"/>
    <w:qFormat/>
    <w:rsid w:val="00831524"/>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831524"/>
    <w:pPr>
      <w:outlineLvl w:val="9"/>
    </w:pPr>
  </w:style>
  <w:style w:type="character" w:customStyle="1" w:styleId="SansinterligneCar">
    <w:name w:val="Sans interligne Car"/>
    <w:basedOn w:val="Policepardfaut"/>
    <w:link w:val="Sansinterligne"/>
    <w:uiPriority w:val="1"/>
    <w:rsid w:val="00831524"/>
    <w:rPr>
      <w:rFonts w:asciiTheme="minorHAnsi" w:eastAsiaTheme="minorEastAsia" w:hAnsiTheme="minorHAnsi" w:cstheme="minorBidi"/>
      <w:sz w:val="22"/>
      <w:lang w:eastAsia="en-US" w:bidi="en-US"/>
    </w:rPr>
  </w:style>
  <w:style w:type="character" w:styleId="Textedelespacerserv">
    <w:name w:val="Placeholder Text"/>
    <w:basedOn w:val="Policepardfaut"/>
    <w:uiPriority w:val="99"/>
    <w:semiHidden/>
    <w:rsid w:val="00831524"/>
    <w:rPr>
      <w:color w:val="808080"/>
    </w:rPr>
  </w:style>
  <w:style w:type="paragraph" w:styleId="NormalWeb">
    <w:name w:val="Normal (Web)"/>
    <w:basedOn w:val="Normal"/>
    <w:uiPriority w:val="99"/>
    <w:semiHidden/>
    <w:unhideWhenUsed/>
    <w:rsid w:val="00831524"/>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831524"/>
    <w:rPr>
      <w:color w:val="0000FF"/>
      <w:u w:val="single"/>
    </w:rPr>
  </w:style>
  <w:style w:type="paragraph" w:customStyle="1" w:styleId="textetsa">
    <w:name w:val="texte tsa"/>
    <w:basedOn w:val="Normal"/>
    <w:rsid w:val="00831524"/>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831524"/>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831524"/>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831524"/>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831524"/>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831524"/>
    <w:pPr>
      <w:widowControl w:val="0"/>
      <w:tabs>
        <w:tab w:val="num" w:pos="113"/>
        <w:tab w:val="left" w:pos="294"/>
      </w:tabs>
      <w:spacing w:after="120"/>
      <w:ind w:left="1014" w:hanging="1014"/>
      <w:outlineLvl w:val="9"/>
    </w:pPr>
    <w:rPr>
      <w:rFonts w:ascii="Arial" w:eastAsia="Times New Roman" w:hAnsi="Arial" w:cs="Times New Roman"/>
      <w:i w:val="0"/>
      <w:smallCaps w:val="0"/>
      <w:color w:val="FFFFFF" w:themeColor="background1"/>
      <w:szCs w:val="24"/>
      <w:lang w:eastAsia="fr-FR" w:bidi="ar-SA"/>
    </w:rPr>
  </w:style>
  <w:style w:type="character" w:customStyle="1" w:styleId="titre8Car0">
    <w:name w:val="titre 8 Car"/>
    <w:basedOn w:val="Titre4Car"/>
    <w:link w:val="titre80"/>
    <w:rsid w:val="00831524"/>
    <w:rPr>
      <w:rFonts w:ascii="Arial" w:hAnsi="Arial"/>
      <w:color w:val="FFFFFF" w:themeColor="background1"/>
      <w:szCs w:val="24"/>
    </w:rPr>
  </w:style>
  <w:style w:type="table" w:customStyle="1" w:styleId="Trameclaire-Accent11">
    <w:name w:val="Trame claire - Accent 11"/>
    <w:basedOn w:val="TableauNormal"/>
    <w:uiPriority w:val="60"/>
    <w:rsid w:val="00831524"/>
    <w:pPr>
      <w:jc w:val="both"/>
    </w:pPr>
    <w:rPr>
      <w:rFonts w:asciiTheme="minorHAnsi" w:eastAsiaTheme="minorEastAsia" w:hAnsiTheme="minorHAnsi" w:cstheme="minorBidi"/>
      <w:color w:val="365F91" w:themeColor="accent1" w:themeShade="BF"/>
      <w:lang w:val="en-US"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moyenne12">
    <w:name w:val="Trame moyenne 12"/>
    <w:basedOn w:val="TableauNormal"/>
    <w:uiPriority w:val="63"/>
    <w:rsid w:val="00A436BF"/>
    <w:pPr>
      <w:jc w:val="both"/>
    </w:pPr>
    <w:rPr>
      <w:rFonts w:ascii="Calibri" w:hAnsi="Calibri"/>
      <w:lang w:val="en-US" w:eastAsia="en-US"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eclaire-Accent12">
    <w:name w:val="Liste claire - Accent 12"/>
    <w:basedOn w:val="TableauNormal"/>
    <w:next w:val="Listeclaire-Accent13"/>
    <w:uiPriority w:val="61"/>
    <w:rsid w:val="00A436BF"/>
    <w:pPr>
      <w:jc w:val="both"/>
    </w:pPr>
    <w:rPr>
      <w:rFonts w:ascii="Calibri" w:hAnsi="Calibri"/>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rameclaire-Accent12">
    <w:name w:val="Trame claire - Accent 12"/>
    <w:basedOn w:val="TableauNormal"/>
    <w:next w:val="Trameclaire-Accent13"/>
    <w:uiPriority w:val="60"/>
    <w:rsid w:val="00A436BF"/>
    <w:pPr>
      <w:jc w:val="both"/>
    </w:pPr>
    <w:rPr>
      <w:rFonts w:ascii="Calibri" w:hAnsi="Calibri"/>
      <w:color w:val="365F91"/>
      <w:lang w:val="en-US"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ramemoyenne13">
    <w:name w:val="Trame moyenne 13"/>
    <w:basedOn w:val="TableauNormal"/>
    <w:uiPriority w:val="63"/>
    <w:rsid w:val="00EC651A"/>
    <w:pPr>
      <w:jc w:val="both"/>
    </w:pPr>
    <w:rPr>
      <w:rFonts w:ascii="Calibri" w:hAnsi="Calibri"/>
      <w:lang w:val="en-US" w:eastAsia="en-US"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eclaire-Accent13">
    <w:name w:val="Liste claire - Accent 13"/>
    <w:basedOn w:val="TableauNormal"/>
    <w:next w:val="Listeclaire-Accent14"/>
    <w:uiPriority w:val="61"/>
    <w:rsid w:val="00EC651A"/>
    <w:pPr>
      <w:jc w:val="both"/>
    </w:pPr>
    <w:rPr>
      <w:rFonts w:ascii="Calibri" w:hAnsi="Calibri"/>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rameclaire-Accent13">
    <w:name w:val="Trame claire - Accent 13"/>
    <w:basedOn w:val="TableauNormal"/>
    <w:next w:val="Trameclaire-Accent14"/>
    <w:uiPriority w:val="60"/>
    <w:rsid w:val="00EC651A"/>
    <w:pPr>
      <w:jc w:val="both"/>
    </w:pPr>
    <w:rPr>
      <w:rFonts w:ascii="Calibri" w:hAnsi="Calibri"/>
      <w:color w:val="365F91"/>
      <w:lang w:val="en-US"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ramemoyenne14">
    <w:name w:val="Trame moyenne 14"/>
    <w:basedOn w:val="TableauNormal"/>
    <w:uiPriority w:val="63"/>
    <w:rsid w:val="00AD5767"/>
    <w:pPr>
      <w:jc w:val="both"/>
    </w:pPr>
    <w:rPr>
      <w:rFonts w:ascii="Calibri" w:hAnsi="Calibri"/>
      <w:lang w:val="en-US" w:eastAsia="en-US"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eclaire-Accent14">
    <w:name w:val="Liste claire - Accent 14"/>
    <w:basedOn w:val="TableauNormal"/>
    <w:next w:val="Listeclaire-Accent15"/>
    <w:uiPriority w:val="61"/>
    <w:rsid w:val="00AD5767"/>
    <w:pPr>
      <w:jc w:val="both"/>
    </w:pPr>
    <w:rPr>
      <w:rFonts w:ascii="Calibri" w:hAnsi="Calibri"/>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rameclaire-Accent14">
    <w:name w:val="Trame claire - Accent 14"/>
    <w:basedOn w:val="TableauNormal"/>
    <w:next w:val="Trameclaire-Accent15"/>
    <w:uiPriority w:val="60"/>
    <w:rsid w:val="00AD5767"/>
    <w:pPr>
      <w:jc w:val="both"/>
    </w:pPr>
    <w:rPr>
      <w:rFonts w:ascii="Calibri" w:hAnsi="Calibri"/>
      <w:color w:val="365F91"/>
      <w:lang w:val="en-US"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ramemoyenne15">
    <w:name w:val="Trame moyenne 15"/>
    <w:basedOn w:val="TableauNormal"/>
    <w:uiPriority w:val="63"/>
    <w:rsid w:val="00F5770E"/>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5">
    <w:name w:val="Liste claire - Accent 15"/>
    <w:basedOn w:val="TableauNormal"/>
    <w:next w:val="Listeclaire-Accent1"/>
    <w:uiPriority w:val="61"/>
    <w:rsid w:val="00F5770E"/>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rameclaire-Accent15">
    <w:name w:val="Trame claire - Accent 15"/>
    <w:basedOn w:val="TableauNormal"/>
    <w:next w:val="Trameclaire-Accent1"/>
    <w:uiPriority w:val="60"/>
    <w:rsid w:val="00F5770E"/>
    <w:pPr>
      <w:jc w:val="both"/>
    </w:pPr>
    <w:rPr>
      <w:rFonts w:asciiTheme="minorHAnsi" w:eastAsiaTheme="minorEastAsia" w:hAnsiTheme="minorHAnsi" w:cstheme="minorBidi"/>
      <w:color w:val="365F91" w:themeColor="accent1" w:themeShade="BF"/>
      <w:lang w:val="en-US"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Style2">
    <w:name w:val="Style2"/>
    <w:basedOn w:val="Normal"/>
    <w:qFormat/>
    <w:rsid w:val="00831524"/>
    <w:pPr>
      <w:pBdr>
        <w:bottom w:val="single" w:sz="4" w:space="1" w:color="auto"/>
      </w:pBdr>
    </w:pPr>
  </w:style>
  <w:style w:type="table" w:styleId="Tramemoyenne1">
    <w:name w:val="Medium Shading 1"/>
    <w:basedOn w:val="TableauNormal"/>
    <w:uiPriority w:val="63"/>
    <w:rsid w:val="00FA0B9A"/>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FA0B9A"/>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claire-Accent1">
    <w:name w:val="Light Shading Accent 1"/>
    <w:basedOn w:val="TableauNormal"/>
    <w:uiPriority w:val="60"/>
    <w:rsid w:val="00FA0B9A"/>
    <w:pPr>
      <w:jc w:val="both"/>
    </w:pPr>
    <w:rPr>
      <w:rFonts w:asciiTheme="minorHAnsi" w:eastAsiaTheme="minorEastAsia" w:hAnsiTheme="minorHAnsi" w:cstheme="minorBidi"/>
      <w:color w:val="365F91" w:themeColor="accent1" w:themeShade="BF"/>
      <w:lang w:val="en-US"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xplorateurdedocuments">
    <w:name w:val="Document Map"/>
    <w:basedOn w:val="Normal"/>
    <w:link w:val="ExplorateurdedocumentsCar"/>
    <w:uiPriority w:val="99"/>
    <w:semiHidden/>
    <w:unhideWhenUsed/>
    <w:rsid w:val="00831524"/>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31524"/>
    <w:rPr>
      <w:rFonts w:ascii="Tahoma" w:eastAsiaTheme="minorEastAsia" w:hAnsi="Tahoma" w:cs="Tahoma"/>
      <w:sz w:val="16"/>
      <w:szCs w:val="16"/>
      <w:lang w:eastAsia="en-US" w:bidi="en-US"/>
    </w:rPr>
  </w:style>
  <w:style w:type="paragraph" w:customStyle="1" w:styleId="Paragraphedeliste1">
    <w:name w:val="Paragraphe de liste1"/>
    <w:basedOn w:val="Normal"/>
    <w:rsid w:val="00ED0909"/>
    <w:pPr>
      <w:spacing w:after="200" w:line="276" w:lineRule="auto"/>
      <w:ind w:left="720"/>
      <w:jc w:val="left"/>
    </w:pPr>
    <w:rPr>
      <w:rFonts w:ascii="Calibri" w:eastAsia="Times New Roman" w:hAnsi="Calibri" w:cs="Times New Roman"/>
      <w:szCs w:val="22"/>
      <w:lang w:bidi="ar-SA"/>
    </w:rPr>
  </w:style>
  <w:style w:type="paragraph" w:customStyle="1" w:styleId="Intitul">
    <w:name w:val="Intitulé"/>
    <w:basedOn w:val="Normal"/>
    <w:next w:val="Normal"/>
    <w:rsid w:val="00F83754"/>
    <w:pPr>
      <w:spacing w:before="240" w:after="360"/>
      <w:jc w:val="center"/>
    </w:pPr>
    <w:rPr>
      <w:rFonts w:ascii="Arial" w:eastAsia="Times New Roman" w:hAnsi="Arial" w:cs="Times New Roman"/>
      <w:spacing w:val="6"/>
      <w:kern w:val="28"/>
      <w:sz w:val="52"/>
      <w:szCs w:val="24"/>
      <w:u w:val="thick"/>
      <w:lang w:eastAsia="fr-FR" w:bidi="ar-SA"/>
    </w:rPr>
  </w:style>
  <w:style w:type="paragraph" w:customStyle="1" w:styleId="puces">
    <w:name w:val="puces"/>
    <w:basedOn w:val="Normal"/>
    <w:rsid w:val="00F83754"/>
    <w:pPr>
      <w:spacing w:after="40"/>
      <w:ind w:left="1361" w:hanging="227"/>
    </w:pPr>
    <w:rPr>
      <w:rFonts w:ascii="Arial" w:eastAsia="Times New Roman" w:hAnsi="Arial" w:cs="Times New Roman"/>
      <w:spacing w:val="4"/>
      <w:sz w:val="20"/>
      <w:lang w:eastAsia="fr-FR" w:bidi="ar-SA"/>
    </w:rPr>
  </w:style>
  <w:style w:type="character" w:customStyle="1" w:styleId="MTConvertedEquation">
    <w:name w:val="MTConvertedEquation"/>
    <w:basedOn w:val="Policepardfaut"/>
    <w:rsid w:val="0031764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eader" Target="header3.xml"/><Relationship Id="rId18" Type="http://schemas.openxmlformats.org/officeDocument/2006/relationships/image" Target="media/image10.w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2.wmf"/><Relationship Id="rId34" Type="http://schemas.openxmlformats.org/officeDocument/2006/relationships/oleObject" Target="embeddings/oleObject5.bin"/><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footer" Target="footer2.xml"/><Relationship Id="rId17" Type="http://schemas.openxmlformats.org/officeDocument/2006/relationships/image" Target="media/image9.jpeg"/><Relationship Id="rId25" Type="http://schemas.openxmlformats.org/officeDocument/2006/relationships/image" Target="media/image14.emf"/><Relationship Id="rId33" Type="http://schemas.openxmlformats.org/officeDocument/2006/relationships/image" Target="media/image21.wmf"/><Relationship Id="rId38" Type="http://schemas.openxmlformats.org/officeDocument/2006/relationships/image" Target="media/image2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4.bin"/><Relationship Id="rId37" Type="http://schemas.openxmlformats.org/officeDocument/2006/relationships/image" Target="media/image23.wmf"/><Relationship Id="rId40" Type="http://schemas.openxmlformats.org/officeDocument/2006/relationships/image" Target="media/image26.png"/><Relationship Id="rId45" Type="http://schemas.openxmlformats.org/officeDocument/2006/relationships/oleObject" Target="embeddings/oleObject7.bin"/><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wmf"/><Relationship Id="rId28" Type="http://schemas.openxmlformats.org/officeDocument/2006/relationships/image" Target="media/image17.jpeg"/><Relationship Id="rId36" Type="http://schemas.openxmlformats.org/officeDocument/2006/relationships/oleObject" Target="embeddings/oleObject6.bin"/><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20.wmf"/><Relationship Id="rId44" Type="http://schemas.openxmlformats.org/officeDocument/2006/relationships/image" Target="media/image30.w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wmf"/><Relationship Id="rId43"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JP-PORT\Documents\MODEL-DICO\Modele-TP-X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Modele-TP-XP.dotx</Template>
  <TotalTime>125</TotalTime>
  <Pages>1</Pages>
  <Words>2116</Words>
  <Characters>11638</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Devoir surveillé n° 2.</vt:lpstr>
    </vt:vector>
  </TitlesOfParts>
  <Company/>
  <LinksUpToDate>false</LinksUpToDate>
  <CharactersWithSpaces>13727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surveillé n° 2.</dc:title>
  <dc:creator>JEAN-PIERRE</dc:creator>
  <cp:lastModifiedBy>PJP-PORT</cp:lastModifiedBy>
  <cp:revision>15</cp:revision>
  <cp:lastPrinted>2014-05-09T09:00:00Z</cp:lastPrinted>
  <dcterms:created xsi:type="dcterms:W3CDTF">2013-05-16T18:40:00Z</dcterms:created>
  <dcterms:modified xsi:type="dcterms:W3CDTF">2014-05-09T09:11:00Z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