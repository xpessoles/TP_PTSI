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F1A" w:rsidRDefault="00363A00" w:rsidP="00C84F1A">
      <w:r>
        <w:rPr>
          <w:noProof/>
          <w:lang w:eastAsia="fr-FR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3pt;margin-top:18.9pt;width:139.65pt;height:30.65pt;z-index:251658240">
            <v:textbox>
              <w:txbxContent>
                <w:p w:rsidR="00AE1BD0" w:rsidRPr="00AE1BD0" w:rsidRDefault="00AE1BD0">
                  <w:pPr>
                    <w:rPr>
                      <w:sz w:val="32"/>
                      <w:szCs w:val="32"/>
                    </w:rPr>
                  </w:pPr>
                  <w:r w:rsidRPr="00AE1BD0">
                    <w:rPr>
                      <w:sz w:val="32"/>
                      <w:szCs w:val="32"/>
                    </w:rPr>
                    <w:t>Étude Cinématique</w:t>
                  </w:r>
                </w:p>
              </w:txbxContent>
            </v:textbox>
          </v:shape>
        </w:pict>
      </w:r>
      <w:r w:rsidR="00AE1BD0" w:rsidRPr="00AE1BD0">
        <w:rPr>
          <w:noProof/>
          <w:lang w:eastAsia="fr-FR" w:bidi="ar-SA"/>
        </w:rPr>
        <w:drawing>
          <wp:inline distT="0" distB="0" distL="0" distR="0">
            <wp:extent cx="6369050" cy="8651490"/>
            <wp:effectExtent l="19050" t="0" r="0" b="0"/>
            <wp:docPr id="20" name="Image 19" descr="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068" cy="86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D0" w:rsidRPr="00C84F1A" w:rsidRDefault="00363A00" w:rsidP="00AE1BD0">
      <w:pPr>
        <w:jc w:val="center"/>
      </w:pPr>
      <w:r>
        <w:rPr>
          <w:noProof/>
          <w:lang w:eastAsia="fr-FR" w:bidi="ar-SA"/>
        </w:rPr>
        <w:lastRenderedPageBreak/>
        <w:pict>
          <v:shape id="_x0000_s1029" type="#_x0000_t202" style="position:absolute;left:0;text-align:left;margin-left:330pt;margin-top:42.55pt;width:155pt;height:36pt;z-index:251659264">
            <v:textbox>
              <w:txbxContent>
                <w:p w:rsidR="00AE1BD0" w:rsidRPr="00AE1BD0" w:rsidRDefault="00AE1BD0" w:rsidP="00AE1BD0">
                  <w:pPr>
                    <w:rPr>
                      <w:sz w:val="32"/>
                      <w:szCs w:val="32"/>
                    </w:rPr>
                  </w:pPr>
                  <w:r w:rsidRPr="00AE1BD0">
                    <w:rPr>
                      <w:sz w:val="32"/>
                      <w:szCs w:val="32"/>
                    </w:rPr>
                    <w:t>Étude</w:t>
                  </w:r>
                  <w:r>
                    <w:rPr>
                      <w:sz w:val="32"/>
                      <w:szCs w:val="32"/>
                    </w:rPr>
                    <w:t xml:space="preserve"> de Conception</w:t>
                  </w:r>
                </w:p>
              </w:txbxContent>
            </v:textbox>
          </v:shape>
        </w:pict>
      </w:r>
      <w:r w:rsidR="00AE1BD0" w:rsidRPr="00AE1BD0">
        <w:rPr>
          <w:noProof/>
          <w:lang w:eastAsia="fr-FR" w:bidi="ar-SA"/>
        </w:rPr>
        <w:drawing>
          <wp:inline distT="0" distB="0" distL="0" distR="0">
            <wp:extent cx="6038850" cy="8466477"/>
            <wp:effectExtent l="19050" t="0" r="0" b="0"/>
            <wp:docPr id="19" name="Image 3" descr="C:\Users\JPP\Documents\BROUILLON\2013_05_19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PP\Documents\BROUILLON\2013_05_19\IM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82" cy="8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1BD0" w:rsidRPr="00C84F1A" w:rsidSect="006334A5">
      <w:headerReference w:type="default" r:id="rId9"/>
      <w:footerReference w:type="default" r:id="rId10"/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158B" w:rsidRDefault="00C5158B">
      <w:r>
        <w:separator/>
      </w:r>
    </w:p>
  </w:endnote>
  <w:endnote w:type="continuationSeparator" w:id="0">
    <w:p w:rsidR="00C5158B" w:rsidRDefault="00C51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363A00">
    <w:pPr>
      <w:pStyle w:val="Pieddepage"/>
    </w:pPr>
    <w:fldSimple w:instr=" FILENAME   \* MERGEFORMAT ">
      <w:r w:rsidR="002A60F0" w:rsidRPr="002A60F0">
        <w:rPr>
          <w:noProof/>
          <w:sz w:val="16"/>
          <w:szCs w:val="16"/>
        </w:rPr>
        <w:t>Mécanimes-Rep.docx</w:t>
      </w:r>
    </w:fldSimple>
    <w:r w:rsidR="002F4D5B">
      <w:tab/>
    </w:r>
    <w:r w:rsidR="002F4D5B">
      <w:tab/>
    </w:r>
    <w:r w:rsidR="002F4D5B">
      <w:tab/>
    </w:r>
    <w:r w:rsidR="002F4D5B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2A60F0">
      <w:rPr>
        <w:b/>
        <w:noProof/>
        <w:sz w:val="24"/>
        <w:szCs w:val="24"/>
      </w:rPr>
      <w:t>2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2A60F0" w:rsidRPr="002A60F0">
        <w:rPr>
          <w:b/>
          <w:noProof/>
          <w:sz w:val="24"/>
          <w:szCs w:val="24"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158B" w:rsidRDefault="00C5158B">
      <w:r>
        <w:separator/>
      </w:r>
    </w:p>
  </w:footnote>
  <w:footnote w:type="continuationSeparator" w:id="0">
    <w:p w:rsidR="00C5158B" w:rsidRDefault="00C5158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jc w:val="left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D80A1C" w:rsidP="00BE5AA3">
          <w:pPr>
            <w:keepNext/>
            <w:jc w:val="center"/>
            <w:rPr>
              <w:szCs w:val="22"/>
            </w:rPr>
          </w:pPr>
          <w:r>
            <w:rPr>
              <w:szCs w:val="22"/>
            </w:rPr>
            <w:t>DOCUMENTS-REPONSES</w:t>
          </w: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jc w:val="left"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8C0D71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ÉTUDES DE MECANISMES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9pt;height:9pt" o:bullet="t">
        <v:imagedata r:id="rId1" o:title="BD10265_"/>
      </v:shape>
    </w:pict>
  </w:numPicBullet>
  <w:numPicBullet w:numPicBulletId="1">
    <w:pict>
      <v:shape id="_x0000_i1131" type="#_x0000_t75" alt="icone2.png" style="width:58pt;height:37pt;visibility:visible;mso-wrap-style:square" o:bullet="t">
        <v:imagedata r:id="rId2" o:title="icone2"/>
      </v:shape>
    </w:pict>
  </w:numPicBullet>
  <w:abstractNum w:abstractNumId="0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9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0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4"/>
  </w:num>
  <w:num w:numId="5">
    <w:abstractNumId w:val="6"/>
  </w:num>
  <w:num w:numId="6">
    <w:abstractNumId w:val="1"/>
  </w:num>
  <w:num w:numId="7">
    <w:abstractNumId w:val="9"/>
  </w:num>
  <w:num w:numId="8">
    <w:abstractNumId w:val="5"/>
  </w:num>
  <w:num w:numId="9">
    <w:abstractNumId w:val="3"/>
  </w:num>
  <w:num w:numId="10">
    <w:abstractNumId w:val="0"/>
  </w:num>
  <w:num w:numId="11">
    <w:abstractNumId w:val="8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655F9"/>
    <w:rsid w:val="00066D02"/>
    <w:rsid w:val="00083292"/>
    <w:rsid w:val="000B405B"/>
    <w:rsid w:val="000B6014"/>
    <w:rsid w:val="000F1AC6"/>
    <w:rsid w:val="00133EAF"/>
    <w:rsid w:val="00134853"/>
    <w:rsid w:val="00153E2A"/>
    <w:rsid w:val="00154B4E"/>
    <w:rsid w:val="0018066F"/>
    <w:rsid w:val="001E0B61"/>
    <w:rsid w:val="0023529C"/>
    <w:rsid w:val="002A60F0"/>
    <w:rsid w:val="002A7825"/>
    <w:rsid w:val="002F0EF3"/>
    <w:rsid w:val="002F4D5B"/>
    <w:rsid w:val="0030056C"/>
    <w:rsid w:val="00320473"/>
    <w:rsid w:val="00363A00"/>
    <w:rsid w:val="0038035D"/>
    <w:rsid w:val="003D181C"/>
    <w:rsid w:val="00447488"/>
    <w:rsid w:val="00461182"/>
    <w:rsid w:val="004708EF"/>
    <w:rsid w:val="00475D80"/>
    <w:rsid w:val="004952DB"/>
    <w:rsid w:val="004F76BA"/>
    <w:rsid w:val="005259EE"/>
    <w:rsid w:val="0054668C"/>
    <w:rsid w:val="00572A2E"/>
    <w:rsid w:val="00596793"/>
    <w:rsid w:val="005D1804"/>
    <w:rsid w:val="00605B17"/>
    <w:rsid w:val="00613D17"/>
    <w:rsid w:val="0061578D"/>
    <w:rsid w:val="00630997"/>
    <w:rsid w:val="006334A5"/>
    <w:rsid w:val="00661E7B"/>
    <w:rsid w:val="00685597"/>
    <w:rsid w:val="006D1852"/>
    <w:rsid w:val="006E32CE"/>
    <w:rsid w:val="00721EBD"/>
    <w:rsid w:val="00725C6D"/>
    <w:rsid w:val="0072749F"/>
    <w:rsid w:val="00752657"/>
    <w:rsid w:val="007564DF"/>
    <w:rsid w:val="00764DA2"/>
    <w:rsid w:val="007E3C83"/>
    <w:rsid w:val="008011A1"/>
    <w:rsid w:val="008573D2"/>
    <w:rsid w:val="008C0D71"/>
    <w:rsid w:val="008C729B"/>
    <w:rsid w:val="00932B7D"/>
    <w:rsid w:val="00936238"/>
    <w:rsid w:val="009625B8"/>
    <w:rsid w:val="009F1871"/>
    <w:rsid w:val="00A0055D"/>
    <w:rsid w:val="00A436BF"/>
    <w:rsid w:val="00A57B66"/>
    <w:rsid w:val="00A90C00"/>
    <w:rsid w:val="00AC3D04"/>
    <w:rsid w:val="00AD1BD1"/>
    <w:rsid w:val="00AD5767"/>
    <w:rsid w:val="00AE1BD0"/>
    <w:rsid w:val="00BC59CA"/>
    <w:rsid w:val="00BE5AA3"/>
    <w:rsid w:val="00C5158B"/>
    <w:rsid w:val="00C515BB"/>
    <w:rsid w:val="00C562DE"/>
    <w:rsid w:val="00C700EF"/>
    <w:rsid w:val="00C84F1A"/>
    <w:rsid w:val="00CA4049"/>
    <w:rsid w:val="00CE04FE"/>
    <w:rsid w:val="00D40EFA"/>
    <w:rsid w:val="00D80A1C"/>
    <w:rsid w:val="00DA7042"/>
    <w:rsid w:val="00DC3960"/>
    <w:rsid w:val="00DC67E9"/>
    <w:rsid w:val="00DD0D55"/>
    <w:rsid w:val="00DD2BA2"/>
    <w:rsid w:val="00DD7AC1"/>
    <w:rsid w:val="00DF4CF2"/>
    <w:rsid w:val="00E23138"/>
    <w:rsid w:val="00E24CFB"/>
    <w:rsid w:val="00E32A08"/>
    <w:rsid w:val="00EA6A68"/>
    <w:rsid w:val="00EB7746"/>
    <w:rsid w:val="00EC651A"/>
    <w:rsid w:val="00ED78FE"/>
    <w:rsid w:val="00F47CB6"/>
    <w:rsid w:val="00F5770E"/>
    <w:rsid w:val="00F6443C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0F0"/>
    <w:pPr>
      <w:jc w:val="both"/>
    </w:pPr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2A60F0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jc w:val="left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2A60F0"/>
    <w:pPr>
      <w:numPr>
        <w:numId w:val="6"/>
      </w:numPr>
      <w:shd w:val="clear" w:color="auto" w:fill="BFBFBF" w:themeFill="background1" w:themeFillShade="BF"/>
      <w:spacing w:before="120" w:after="12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2A60F0"/>
    <w:pPr>
      <w:numPr>
        <w:numId w:val="3"/>
      </w:numPr>
      <w:spacing w:before="120" w:after="40"/>
      <w:ind w:left="714" w:hanging="357"/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2A60F0"/>
    <w:pPr>
      <w:numPr>
        <w:numId w:val="4"/>
      </w:numPr>
      <w:spacing w:before="120" w:after="40"/>
      <w:jc w:val="left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2A60F0"/>
    <w:pPr>
      <w:numPr>
        <w:numId w:val="2"/>
      </w:numPr>
      <w:spacing w:before="120"/>
      <w:jc w:val="left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2A60F0"/>
    <w:pPr>
      <w:shd w:val="clear" w:color="auto" w:fill="E5DFEC" w:themeFill="accent4" w:themeFillTint="33"/>
      <w:jc w:val="left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2A60F0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2A60F0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2A60F0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2A60F0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2A60F0"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2A60F0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2A60F0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2A60F0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2A60F0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2A60F0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2A60F0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A60F0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2A60F0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2A60F0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2A60F0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2A60F0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60F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60F0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2A60F0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2A60F0"/>
    <w:pPr>
      <w:ind w:left="720"/>
      <w:contextualSpacing/>
    </w:pPr>
  </w:style>
  <w:style w:type="character" w:styleId="lev">
    <w:name w:val="Strong"/>
    <w:uiPriority w:val="22"/>
    <w:qFormat/>
    <w:rsid w:val="002A60F0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2A60F0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2A60F0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2A60F0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2A60F0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2A60F0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2A60F0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A60F0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2A60F0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2A60F0"/>
  </w:style>
  <w:style w:type="paragraph" w:styleId="Citation">
    <w:name w:val="Quote"/>
    <w:basedOn w:val="Normal"/>
    <w:next w:val="Normal"/>
    <w:link w:val="CitationCar"/>
    <w:uiPriority w:val="29"/>
    <w:qFormat/>
    <w:rsid w:val="002A60F0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2A60F0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A60F0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A60F0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2A60F0"/>
    <w:rPr>
      <w:i/>
    </w:rPr>
  </w:style>
  <w:style w:type="character" w:styleId="Emphaseintense">
    <w:name w:val="Intense Emphasis"/>
    <w:uiPriority w:val="21"/>
    <w:qFormat/>
    <w:rsid w:val="002A60F0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2A60F0"/>
    <w:rPr>
      <w:b/>
    </w:rPr>
  </w:style>
  <w:style w:type="character" w:styleId="Rfrenceintense">
    <w:name w:val="Intense Reference"/>
    <w:uiPriority w:val="32"/>
    <w:qFormat/>
    <w:rsid w:val="002A60F0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2A60F0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A60F0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A60F0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2A60F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A60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2A60F0"/>
    <w:rPr>
      <w:color w:val="0000FF"/>
      <w:u w:val="single"/>
    </w:rPr>
  </w:style>
  <w:style w:type="paragraph" w:customStyle="1" w:styleId="textetsa">
    <w:name w:val="texte tsa"/>
    <w:basedOn w:val="Normal"/>
    <w:rsid w:val="002A60F0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2A60F0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2A60F0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2A60F0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2A60F0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2A60F0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2A60F0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2A60F0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2A60F0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C84F1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C84F1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C84F1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A60F0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A60F0"/>
    <w:rPr>
      <w:rFonts w:ascii="Tahoma" w:eastAsiaTheme="minorEastAsia" w:hAnsi="Tahoma" w:cs="Tahoma"/>
      <w:sz w:val="16"/>
      <w:szCs w:val="16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JPP</cp:lastModifiedBy>
  <cp:revision>5</cp:revision>
  <cp:lastPrinted>2013-05-19T13:56:00Z</cp:lastPrinted>
  <dcterms:created xsi:type="dcterms:W3CDTF">2013-05-19T13:01:00Z</dcterms:created>
  <dcterms:modified xsi:type="dcterms:W3CDTF">2013-05-19T13:56:00Z</dcterms:modified>
</cp:coreProperties>
</file>