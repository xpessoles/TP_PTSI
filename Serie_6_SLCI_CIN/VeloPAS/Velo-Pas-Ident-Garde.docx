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781" w:type="dxa"/>
        <w:tblInd w:w="108" w:type="dxa"/>
        <w:tblLayout w:type="fixed"/>
        <w:tblLook w:val="04A0"/>
      </w:tblPr>
      <w:tblGrid>
        <w:gridCol w:w="2410"/>
        <w:gridCol w:w="7371"/>
      </w:tblGrid>
      <w:tr w:rsidR="00DB7121" w:rsidRPr="008268CF" w:rsidTr="00131F22">
        <w:trPr>
          <w:trHeight w:val="907"/>
        </w:trPr>
        <w:tc>
          <w:tcPr>
            <w:tcW w:w="9781" w:type="dxa"/>
            <w:gridSpan w:val="2"/>
            <w:shd w:val="clear" w:color="auto" w:fill="595959"/>
          </w:tcPr>
          <w:p w:rsidR="00884DC9" w:rsidRPr="008268CF" w:rsidRDefault="004C749D" w:rsidP="008268CF">
            <w:pPr>
              <w:spacing w:before="120"/>
              <w:jc w:val="center"/>
              <w:rPr>
                <w:b/>
                <w:i/>
                <w:color w:val="FFFFFF"/>
                <w:kern w:val="32"/>
                <w:sz w:val="32"/>
                <w:szCs w:val="32"/>
              </w:rPr>
            </w:pPr>
            <w:r>
              <w:rPr>
                <w:b/>
                <w:i/>
                <w:color w:val="FFFFFF"/>
                <w:kern w:val="32"/>
                <w:sz w:val="32"/>
                <w:szCs w:val="32"/>
              </w:rPr>
              <w:t>S.L.C.I. Modélisation Capteur Identification Moteur</w:t>
            </w:r>
            <w:r w:rsidR="00002ECC">
              <w:rPr>
                <w:b/>
                <w:i/>
                <w:color w:val="FFFFFF"/>
                <w:kern w:val="32"/>
                <w:sz w:val="32"/>
                <w:szCs w:val="32"/>
              </w:rPr>
              <w:t xml:space="preserve"> </w:t>
            </w:r>
          </w:p>
        </w:tc>
      </w:tr>
      <w:tr w:rsidR="00DB7121" w:rsidRPr="008268CF" w:rsidTr="00131F22">
        <w:trPr>
          <w:trHeight w:val="6217"/>
        </w:trPr>
        <w:tc>
          <w:tcPr>
            <w:tcW w:w="2410" w:type="dxa"/>
            <w:shd w:val="clear" w:color="auto" w:fill="B5CE9D"/>
          </w:tcPr>
          <w:p w:rsidR="00DB7121" w:rsidRPr="008268CF" w:rsidRDefault="00DB7121" w:rsidP="008268CF">
            <w:pPr>
              <w:pStyle w:val="Titre7"/>
              <w:keepNext/>
              <w:keepLines/>
              <w:spacing w:before="200"/>
            </w:pPr>
            <w:r w:rsidRPr="008268CF">
              <w:rPr>
                <w:rFonts w:ascii="Cambria" w:hAnsi="Cambria"/>
                <w:i/>
                <w:iCs/>
                <w:color w:val="404040"/>
                <w:sz w:val="28"/>
                <w:szCs w:val="28"/>
                <w:lang w:bidi="ar-SA"/>
              </w:rPr>
              <w:t>Objectifs du TP</w:t>
            </w:r>
          </w:p>
        </w:tc>
        <w:tc>
          <w:tcPr>
            <w:tcW w:w="7371" w:type="dxa"/>
          </w:tcPr>
          <w:p w:rsidR="00DB7121" w:rsidRPr="008268CF" w:rsidRDefault="004C749D" w:rsidP="00F10C4E">
            <w:pPr>
              <w:pStyle w:val="Paragraphedeliste"/>
              <w:tabs>
                <w:tab w:val="left" w:pos="885"/>
              </w:tabs>
              <w:spacing w:before="120"/>
              <w:ind w:left="0"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>
              <w:rPr>
                <w:b/>
                <w:i/>
                <w:noProof/>
                <w:kern w:val="32"/>
                <w:sz w:val="32"/>
                <w:szCs w:val="32"/>
                <w:lang w:eastAsia="fr-FR" w:bidi="ar-SA"/>
              </w:rPr>
              <w:drawing>
                <wp:anchor distT="0" distB="0" distL="114300" distR="114300" simplePos="0" relativeHeight="251658752" behindDoc="0" locked="0" layoutInCell="1" allowOverlap="1">
                  <wp:simplePos x="0" y="0"/>
                  <wp:positionH relativeFrom="column">
                    <wp:posOffset>2371258</wp:posOffset>
                  </wp:positionH>
                  <wp:positionV relativeFrom="paragraph">
                    <wp:posOffset>395374</wp:posOffset>
                  </wp:positionV>
                  <wp:extent cx="1429909" cy="1295400"/>
                  <wp:effectExtent l="19050" t="0" r="0" b="0"/>
                  <wp:wrapNone/>
                  <wp:docPr id="902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952" cy="12972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i/>
                <w:kern w:val="32"/>
                <w:sz w:val="32"/>
                <w:szCs w:val="32"/>
              </w:rPr>
              <w:t>A partir d’expérimentation déterminer un modèle de comportement.</w:t>
            </w:r>
          </w:p>
          <w:p w:rsidR="00E17539" w:rsidRDefault="00E17539" w:rsidP="00F10C4E">
            <w:pPr>
              <w:pStyle w:val="Paragraphedeliste"/>
              <w:tabs>
                <w:tab w:val="left" w:pos="885"/>
              </w:tabs>
              <w:spacing w:before="120"/>
              <w:ind w:left="0" w:right="-108"/>
              <w:jc w:val="left"/>
            </w:pPr>
            <w:r>
              <w:t xml:space="preserve">         </w:t>
            </w:r>
          </w:p>
          <w:p w:rsidR="001E2226" w:rsidRDefault="00E17539" w:rsidP="00E17539">
            <w:pPr>
              <w:pStyle w:val="Paragraphedeliste"/>
              <w:tabs>
                <w:tab w:val="left" w:pos="885"/>
              </w:tabs>
              <w:spacing w:before="120"/>
              <w:ind w:left="0" w:right="-108"/>
              <w:jc w:val="left"/>
            </w:pPr>
            <w:r>
              <w:t xml:space="preserve">           </w:t>
            </w:r>
            <w:r w:rsidR="004C749D" w:rsidRPr="004C749D">
              <w:rPr>
                <w:noProof/>
                <w:lang w:eastAsia="fr-FR" w:bidi="ar-SA"/>
              </w:rPr>
              <w:drawing>
                <wp:anchor distT="0" distB="0" distL="114300" distR="114300" simplePos="0" relativeHeight="251659776" behindDoc="0" locked="0" layoutInCell="1" allowOverlap="1">
                  <wp:simplePos x="0" y="0"/>
                  <wp:positionH relativeFrom="column">
                    <wp:posOffset>366684</wp:posOffset>
                  </wp:positionH>
                  <wp:positionV relativeFrom="paragraph">
                    <wp:posOffset>-231</wp:posOffset>
                  </wp:positionV>
                  <wp:extent cx="1346200" cy="1011382"/>
                  <wp:effectExtent l="19050" t="0" r="6350" b="0"/>
                  <wp:wrapNone/>
                  <wp:docPr id="900" name="Image 11" descr="DSC000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SC000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6200" cy="10113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       </w:t>
            </w:r>
            <w:r w:rsidR="004C749D">
              <w:t xml:space="preserve">             </w:t>
            </w:r>
            <w:r>
              <w:t xml:space="preserve">     </w:t>
            </w:r>
          </w:p>
          <w:p w:rsidR="004C749D" w:rsidRDefault="004C749D" w:rsidP="00E17539">
            <w:pPr>
              <w:pStyle w:val="Paragraphedeliste"/>
              <w:tabs>
                <w:tab w:val="left" w:pos="885"/>
              </w:tabs>
              <w:spacing w:before="120"/>
              <w:ind w:left="0" w:right="-108"/>
              <w:jc w:val="left"/>
              <w:rPr>
                <w:rFonts w:cs="Arial"/>
                <w:kern w:val="32"/>
              </w:rPr>
            </w:pPr>
          </w:p>
          <w:p w:rsidR="004C749D" w:rsidRDefault="004C749D" w:rsidP="00E17539">
            <w:pPr>
              <w:pStyle w:val="Paragraphedeliste"/>
              <w:tabs>
                <w:tab w:val="left" w:pos="885"/>
              </w:tabs>
              <w:spacing w:before="120"/>
              <w:ind w:left="0" w:right="-108"/>
              <w:jc w:val="left"/>
              <w:rPr>
                <w:rFonts w:cs="Arial"/>
                <w:kern w:val="32"/>
              </w:rPr>
            </w:pPr>
          </w:p>
          <w:p w:rsidR="004C749D" w:rsidRDefault="004C749D" w:rsidP="00E17539">
            <w:pPr>
              <w:pStyle w:val="Paragraphedeliste"/>
              <w:tabs>
                <w:tab w:val="left" w:pos="885"/>
              </w:tabs>
              <w:spacing w:before="120"/>
              <w:ind w:left="0" w:right="-108"/>
              <w:jc w:val="left"/>
              <w:rPr>
                <w:rFonts w:cs="Arial"/>
                <w:kern w:val="32"/>
              </w:rPr>
            </w:pPr>
          </w:p>
          <w:p w:rsidR="004C749D" w:rsidRPr="008268CF" w:rsidRDefault="004C749D" w:rsidP="004C749D">
            <w:pPr>
              <w:pStyle w:val="Paragraphedeliste"/>
              <w:tabs>
                <w:tab w:val="left" w:pos="885"/>
              </w:tabs>
              <w:spacing w:before="120"/>
              <w:ind w:left="0" w:right="-108"/>
              <w:jc w:val="center"/>
              <w:rPr>
                <w:rFonts w:cs="Arial"/>
                <w:kern w:val="32"/>
              </w:rPr>
            </w:pPr>
            <w:r w:rsidRPr="004C749D">
              <w:rPr>
                <w:noProof/>
                <w:lang w:eastAsia="fr-FR" w:bidi="ar-SA"/>
              </w:rPr>
              <w:drawing>
                <wp:anchor distT="0" distB="0" distL="114300" distR="114300" simplePos="0" relativeHeight="251660800" behindDoc="0" locked="0" layoutInCell="1" allowOverlap="1">
                  <wp:simplePos x="0" y="0"/>
                  <wp:positionH relativeFrom="column">
                    <wp:posOffset>927793</wp:posOffset>
                  </wp:positionH>
                  <wp:positionV relativeFrom="paragraph">
                    <wp:posOffset>426143</wp:posOffset>
                  </wp:positionV>
                  <wp:extent cx="2585604" cy="1932425"/>
                  <wp:effectExtent l="19050" t="0" r="5196" b="0"/>
                  <wp:wrapNone/>
                  <wp:docPr id="904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10501" t="11208" r="15671" b="153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5606" cy="1932426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B7121" w:rsidRPr="008268CF" w:rsidTr="00131F22">
        <w:trPr>
          <w:trHeight w:val="2564"/>
        </w:trPr>
        <w:tc>
          <w:tcPr>
            <w:tcW w:w="2410" w:type="dxa"/>
            <w:shd w:val="clear" w:color="auto" w:fill="B5CE9D"/>
          </w:tcPr>
          <w:p w:rsidR="00DB7121" w:rsidRPr="008268CF" w:rsidRDefault="00DB7121" w:rsidP="008268CF">
            <w:pPr>
              <w:pStyle w:val="Titre7"/>
              <w:keepNext/>
              <w:keepLines/>
              <w:spacing w:before="200"/>
            </w:pPr>
            <w:r w:rsidRPr="008268CF">
              <w:rPr>
                <w:rFonts w:ascii="Cambria" w:hAnsi="Cambria"/>
                <w:i/>
                <w:iCs/>
                <w:color w:val="404040"/>
                <w:sz w:val="28"/>
                <w:szCs w:val="28"/>
                <w:lang w:bidi="ar-SA"/>
              </w:rPr>
              <w:t>Support</w:t>
            </w:r>
          </w:p>
        </w:tc>
        <w:tc>
          <w:tcPr>
            <w:tcW w:w="7371" w:type="dxa"/>
          </w:tcPr>
          <w:p w:rsidR="00DB7121" w:rsidRPr="008268CF" w:rsidRDefault="006163F3" w:rsidP="00F10C4E">
            <w:pPr>
              <w:tabs>
                <w:tab w:val="left" w:pos="1043"/>
                <w:tab w:val="left" w:pos="3878"/>
                <w:tab w:val="right" w:pos="7155"/>
              </w:tabs>
              <w:jc w:val="left"/>
            </w:pPr>
            <w:r w:rsidRPr="008268CF">
              <w:tab/>
            </w:r>
            <w:r w:rsidRPr="008268CF">
              <w:tab/>
            </w:r>
            <w:r w:rsidR="00F10C4E">
              <w:tab/>
            </w:r>
          </w:p>
          <w:p w:rsidR="00E17539" w:rsidRDefault="00E17539" w:rsidP="00002ECC">
            <w:pPr>
              <w:jc w:val="right"/>
            </w:pPr>
          </w:p>
          <w:p w:rsidR="00E17539" w:rsidRDefault="000D4079" w:rsidP="00002ECC">
            <w:pPr>
              <w:jc w:val="right"/>
            </w:pPr>
            <w:r w:rsidRPr="000D4079">
              <w:rPr>
                <w:rFonts w:ascii="Cambria" w:hAnsi="Cambria"/>
                <w:i/>
                <w:iCs/>
                <w:color w:val="404040"/>
                <w:sz w:val="28"/>
                <w:szCs w:val="28"/>
                <w:lang w:bidi="ar-SA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33" type="#_x0000_t136" style="position:absolute;left:0;text-align:left;margin-left:42.5pt;margin-top:10.05pt;width:266.85pt;height:56.65pt;z-index:251657728" adj="10802" fillcolor="#00b0f0" stroked="f" strokecolor="#92d050">
                  <v:fill opacity=".5"/>
                  <v:shadow on="t" opacity="52429f"/>
                  <v:textpath style="font-family:&quot;Arial Black&quot;;font-size:24pt;font-style:italic;v-text-kern:t" trim="t" fitpath="t" string="Vélo P.A.S."/>
                </v:shape>
              </w:pict>
            </w:r>
          </w:p>
          <w:p w:rsidR="00E17539" w:rsidRDefault="00E17539" w:rsidP="00E17539"/>
          <w:p w:rsidR="00E17539" w:rsidRPr="00E17539" w:rsidRDefault="00E17539" w:rsidP="00E17539">
            <w:pPr>
              <w:tabs>
                <w:tab w:val="left" w:pos="6305"/>
              </w:tabs>
            </w:pPr>
            <w:r>
              <w:tab/>
            </w:r>
          </w:p>
        </w:tc>
      </w:tr>
      <w:tr w:rsidR="00C45C82" w:rsidRPr="008268CF" w:rsidTr="00131F22">
        <w:trPr>
          <w:trHeight w:val="1559"/>
        </w:trPr>
        <w:tc>
          <w:tcPr>
            <w:tcW w:w="2410" w:type="dxa"/>
            <w:shd w:val="clear" w:color="auto" w:fill="B5CE9D"/>
          </w:tcPr>
          <w:p w:rsidR="00C45C82" w:rsidRPr="008268CF" w:rsidRDefault="00717AA6" w:rsidP="008268CF">
            <w:pPr>
              <w:pStyle w:val="Titre7"/>
              <w:keepNext/>
              <w:keepLines/>
              <w:spacing w:before="200"/>
              <w:rPr>
                <w:rFonts w:ascii="Cambria" w:hAnsi="Cambria"/>
                <w:i/>
                <w:iCs/>
                <w:smallCaps/>
                <w:color w:val="404040"/>
                <w:sz w:val="28"/>
                <w:szCs w:val="28"/>
                <w:lang w:bidi="ar-SA"/>
              </w:rPr>
            </w:pPr>
            <w:r w:rsidRPr="008268CF">
              <w:rPr>
                <w:rFonts w:ascii="Cambria" w:hAnsi="Cambria"/>
                <w:i/>
                <w:iCs/>
                <w:color w:val="404040"/>
                <w:sz w:val="28"/>
                <w:szCs w:val="28"/>
                <w:lang w:bidi="ar-SA"/>
              </w:rPr>
              <w:t>Documents</w:t>
            </w:r>
          </w:p>
        </w:tc>
        <w:tc>
          <w:tcPr>
            <w:tcW w:w="7371" w:type="dxa"/>
          </w:tcPr>
          <w:p w:rsidR="00E17539" w:rsidRDefault="00F10C4E" w:rsidP="008268CF">
            <w:p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>
              <w:rPr>
                <w:b/>
                <w:i/>
                <w:kern w:val="32"/>
                <w:sz w:val="32"/>
                <w:szCs w:val="32"/>
              </w:rPr>
              <w:t>Dossier du TP</w:t>
            </w:r>
            <w:r w:rsidR="0047526C">
              <w:rPr>
                <w:b/>
                <w:i/>
                <w:kern w:val="32"/>
                <w:sz w:val="32"/>
                <w:szCs w:val="32"/>
              </w:rPr>
              <w:t xml:space="preserve"> </w:t>
            </w:r>
          </w:p>
          <w:p w:rsidR="00E17539" w:rsidRDefault="00E17539" w:rsidP="00E17539">
            <w:pPr>
              <w:rPr>
                <w:sz w:val="32"/>
                <w:szCs w:val="32"/>
              </w:rPr>
            </w:pPr>
          </w:p>
          <w:p w:rsidR="00717AA6" w:rsidRPr="00E17539" w:rsidRDefault="00717AA6" w:rsidP="00E17539">
            <w:pPr>
              <w:jc w:val="center"/>
              <w:rPr>
                <w:sz w:val="32"/>
                <w:szCs w:val="32"/>
              </w:rPr>
            </w:pPr>
          </w:p>
        </w:tc>
      </w:tr>
      <w:tr w:rsidR="00DB7121" w:rsidRPr="008268CF" w:rsidTr="00131F22">
        <w:trPr>
          <w:trHeight w:val="1441"/>
        </w:trPr>
        <w:tc>
          <w:tcPr>
            <w:tcW w:w="2410" w:type="dxa"/>
            <w:shd w:val="clear" w:color="auto" w:fill="B5CE9D"/>
          </w:tcPr>
          <w:p w:rsidR="00DB7121" w:rsidRPr="008268CF" w:rsidRDefault="00DB7121" w:rsidP="008268CF">
            <w:pPr>
              <w:pStyle w:val="Titre7"/>
              <w:keepNext/>
              <w:keepLines/>
              <w:spacing w:before="200"/>
              <w:rPr>
                <w:rFonts w:ascii="Cambria" w:hAnsi="Cambria"/>
                <w:i/>
                <w:iCs/>
                <w:smallCaps/>
                <w:color w:val="404040"/>
                <w:sz w:val="28"/>
                <w:szCs w:val="28"/>
                <w:lang w:bidi="ar-SA"/>
              </w:rPr>
            </w:pPr>
            <w:r w:rsidRPr="008268CF">
              <w:rPr>
                <w:rFonts w:ascii="Cambria" w:hAnsi="Cambria"/>
                <w:i/>
                <w:iCs/>
                <w:color w:val="404040"/>
                <w:sz w:val="28"/>
                <w:szCs w:val="28"/>
                <w:lang w:bidi="ar-SA"/>
              </w:rPr>
              <w:t>A rendre</w:t>
            </w:r>
          </w:p>
          <w:p w:rsidR="00E23F3D" w:rsidRPr="008268CF" w:rsidRDefault="00E23F3D" w:rsidP="00F657BA">
            <w:pPr>
              <w:rPr>
                <w:lang w:bidi="ar-SA"/>
              </w:rPr>
            </w:pPr>
          </w:p>
          <w:p w:rsidR="00102AED" w:rsidRPr="008268CF" w:rsidRDefault="00102AED" w:rsidP="008268CF">
            <w:pPr>
              <w:jc w:val="center"/>
            </w:pPr>
          </w:p>
        </w:tc>
        <w:tc>
          <w:tcPr>
            <w:tcW w:w="7371" w:type="dxa"/>
          </w:tcPr>
          <w:p w:rsidR="00DB7121" w:rsidRPr="008268CF" w:rsidRDefault="004C749D" w:rsidP="00F10C4E">
            <w:pPr>
              <w:pStyle w:val="Paragraphedeliste"/>
              <w:tabs>
                <w:tab w:val="left" w:pos="885"/>
              </w:tabs>
              <w:spacing w:before="120"/>
              <w:ind w:left="0"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>
              <w:rPr>
                <w:b/>
                <w:i/>
                <w:kern w:val="32"/>
                <w:sz w:val="32"/>
                <w:szCs w:val="32"/>
              </w:rPr>
              <w:t>Réponses sur copie et sur sorties imprimante</w:t>
            </w:r>
          </w:p>
          <w:p w:rsidR="00CE60B8" w:rsidRPr="00E17539" w:rsidRDefault="00CE60B8" w:rsidP="00E17539">
            <w:pPr>
              <w:tabs>
                <w:tab w:val="left" w:pos="927"/>
              </w:tabs>
            </w:pPr>
          </w:p>
        </w:tc>
      </w:tr>
    </w:tbl>
    <w:p w:rsidR="00E90645" w:rsidRDefault="00E90645" w:rsidP="004E6E5F">
      <w:pPr>
        <w:tabs>
          <w:tab w:val="left" w:pos="2009"/>
        </w:tabs>
        <w:rPr>
          <w:b/>
          <w:i/>
          <w:smallCaps/>
          <w:color w:val="0070C0"/>
          <w:sz w:val="36"/>
          <w:lang w:eastAsia="fr-FR"/>
        </w:rPr>
      </w:pPr>
    </w:p>
    <w:sectPr w:rsidR="00E90645" w:rsidSect="00AF168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F5785" w:rsidRDefault="00BF5785" w:rsidP="00CA63DC">
      <w:r>
        <w:separator/>
      </w:r>
    </w:p>
  </w:endnote>
  <w:endnote w:type="continuationSeparator" w:id="0">
    <w:p w:rsidR="00BF5785" w:rsidRDefault="00BF5785" w:rsidP="00CA63D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5937" w:rsidRDefault="00855937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5937" w:rsidRDefault="00855937">
    <w:pPr>
      <w:pStyle w:val="Pieddepage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5937" w:rsidRDefault="00855937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F5785" w:rsidRDefault="00BF5785" w:rsidP="00CA63DC">
      <w:r>
        <w:separator/>
      </w:r>
    </w:p>
  </w:footnote>
  <w:footnote w:type="continuationSeparator" w:id="0">
    <w:p w:rsidR="00BF5785" w:rsidRDefault="00BF5785" w:rsidP="00CA63D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5937" w:rsidRDefault="00855937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1341" w:type="dxa"/>
      <w:tblInd w:w="-601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ook w:val="04A0"/>
    </w:tblPr>
    <w:tblGrid>
      <w:gridCol w:w="3828"/>
      <w:gridCol w:w="5386"/>
      <w:gridCol w:w="2127"/>
    </w:tblGrid>
    <w:tr w:rsidR="004E6E5F" w:rsidRPr="00581988" w:rsidTr="004E6E5F">
      <w:trPr>
        <w:trHeight w:val="142"/>
      </w:trPr>
      <w:tc>
        <w:tcPr>
          <w:tcW w:w="3828" w:type="dxa"/>
          <w:shd w:val="clear" w:color="auto" w:fill="333333"/>
        </w:tcPr>
        <w:p w:rsidR="004E6E5F" w:rsidRPr="00581988" w:rsidRDefault="005B5B59" w:rsidP="006153AA">
          <w:pPr>
            <w:keepNext/>
            <w:jc w:val="left"/>
            <w:rPr>
              <w:b/>
              <w:sz w:val="24"/>
              <w:szCs w:val="24"/>
            </w:rPr>
          </w:pPr>
          <w:r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-161925</wp:posOffset>
                </wp:positionH>
                <wp:positionV relativeFrom="paragraph">
                  <wp:posOffset>-114935</wp:posOffset>
                </wp:positionV>
                <wp:extent cx="732790" cy="978535"/>
                <wp:effectExtent l="19050" t="0" r="0" b="0"/>
                <wp:wrapNone/>
                <wp:docPr id="17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2790" cy="978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4E6E5F" w:rsidRPr="00581988">
            <w:rPr>
              <w:b/>
              <w:sz w:val="24"/>
              <w:szCs w:val="24"/>
            </w:rPr>
            <w:t xml:space="preserve">     TP </w:t>
          </w:r>
        </w:p>
      </w:tc>
      <w:tc>
        <w:tcPr>
          <w:tcW w:w="5386" w:type="dxa"/>
          <w:shd w:val="clear" w:color="auto" w:fill="333333"/>
        </w:tcPr>
        <w:p w:rsidR="004E6E5F" w:rsidRPr="00581988" w:rsidRDefault="004E6E5F" w:rsidP="006153AA">
          <w:pPr>
            <w:keepNext/>
            <w:jc w:val="center"/>
            <w:rPr>
              <w:szCs w:val="22"/>
            </w:rPr>
          </w:pPr>
        </w:p>
      </w:tc>
      <w:tc>
        <w:tcPr>
          <w:tcW w:w="2127" w:type="dxa"/>
          <w:shd w:val="clear" w:color="auto" w:fill="333333"/>
        </w:tcPr>
        <w:p w:rsidR="004E6E5F" w:rsidRPr="00581988" w:rsidRDefault="004E6E5F" w:rsidP="006153AA">
          <w:pPr>
            <w:keepNext/>
            <w:ind w:right="176"/>
            <w:jc w:val="right"/>
            <w:rPr>
              <w:sz w:val="8"/>
              <w:szCs w:val="28"/>
            </w:rPr>
          </w:pPr>
        </w:p>
      </w:tc>
    </w:tr>
    <w:tr w:rsidR="004E6E5F" w:rsidRPr="00581988" w:rsidTr="004E6E5F">
      <w:trPr>
        <w:trHeight w:val="487"/>
      </w:trPr>
      <w:tc>
        <w:tcPr>
          <w:tcW w:w="3828" w:type="dxa"/>
          <w:shd w:val="clear" w:color="auto" w:fill="A8A8A8"/>
        </w:tcPr>
        <w:p w:rsidR="004E6E5F" w:rsidRPr="00581988" w:rsidRDefault="004E6E5F" w:rsidP="006153AA">
          <w:pPr>
            <w:keepNext/>
            <w:jc w:val="left"/>
            <w:rPr>
              <w:szCs w:val="22"/>
            </w:rPr>
          </w:pPr>
          <w:r w:rsidRPr="00581988">
            <w:rPr>
              <w:szCs w:val="22"/>
            </w:rPr>
            <w:t xml:space="preserve">               CPGE PTSI</w:t>
          </w:r>
        </w:p>
        <w:p w:rsidR="004E6E5F" w:rsidRPr="00581988" w:rsidRDefault="004E6E5F" w:rsidP="006153AA">
          <w:pPr>
            <w:keepNext/>
            <w:jc w:val="left"/>
            <w:rPr>
              <w:szCs w:val="22"/>
            </w:rPr>
          </w:pPr>
          <w:r w:rsidRPr="00581988">
            <w:rPr>
              <w:szCs w:val="22"/>
            </w:rPr>
            <w:t>               Sciences  Ind. pour l’Ingénieur</w:t>
          </w:r>
        </w:p>
        <w:p w:rsidR="004E6E5F" w:rsidRPr="00581988" w:rsidRDefault="004E6E5F" w:rsidP="006153AA">
          <w:pPr>
            <w:keepNext/>
            <w:jc w:val="left"/>
            <w:rPr>
              <w:szCs w:val="22"/>
            </w:rPr>
          </w:pPr>
          <w:r w:rsidRPr="00581988">
            <w:rPr>
              <w:szCs w:val="22"/>
            </w:rPr>
            <w:t>               Lycée</w:t>
          </w:r>
          <w:r w:rsidRPr="00581988">
            <w:rPr>
              <w:szCs w:val="28"/>
            </w:rPr>
            <w:t xml:space="preserve"> Rouvière</w:t>
          </w:r>
        </w:p>
      </w:tc>
      <w:tc>
        <w:tcPr>
          <w:tcW w:w="5386" w:type="dxa"/>
          <w:shd w:val="clear" w:color="auto" w:fill="85BDC1"/>
          <w:vAlign w:val="center"/>
        </w:tcPr>
        <w:p w:rsidR="004E6E5F" w:rsidRPr="00002ECC" w:rsidRDefault="00855937" w:rsidP="006153AA">
          <w:pPr>
            <w:keepNext/>
            <w:spacing w:before="120" w:after="120"/>
            <w:jc w:val="center"/>
            <w:rPr>
              <w:rFonts w:ascii="Arial Black" w:hAnsi="Arial Black"/>
              <w:b/>
              <w:color w:val="FFFFFF"/>
              <w:sz w:val="24"/>
              <w:szCs w:val="24"/>
            </w:rPr>
          </w:pPr>
          <w:r>
            <w:rPr>
              <w:rFonts w:ascii="Arial Black" w:hAnsi="Arial Black"/>
              <w:b/>
              <w:color w:val="FFFFFF"/>
              <w:sz w:val="24"/>
              <w:szCs w:val="24"/>
            </w:rPr>
            <w:t>VELO P.A.S.</w:t>
          </w:r>
        </w:p>
      </w:tc>
      <w:tc>
        <w:tcPr>
          <w:tcW w:w="2127" w:type="dxa"/>
          <w:shd w:val="clear" w:color="auto" w:fill="B5CE9D"/>
        </w:tcPr>
        <w:p w:rsidR="004E6E5F" w:rsidRPr="00581988" w:rsidRDefault="005B5B59" w:rsidP="006153AA">
          <w:pPr>
            <w:keepNext/>
            <w:spacing w:before="240" w:after="120"/>
            <w:ind w:right="175"/>
            <w:jc w:val="right"/>
            <w:rPr>
              <w:szCs w:val="28"/>
            </w:rPr>
          </w:pPr>
          <w:r>
            <w:rPr>
              <w:noProof/>
              <w:sz w:val="8"/>
              <w:szCs w:val="28"/>
              <w:lang w:eastAsia="fr-FR" w:bidi="ar-SA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240030</wp:posOffset>
                </wp:positionH>
                <wp:positionV relativeFrom="paragraph">
                  <wp:posOffset>15875</wp:posOffset>
                </wp:positionV>
                <wp:extent cx="909955" cy="451485"/>
                <wp:effectExtent l="19050" t="0" r="4445" b="0"/>
                <wp:wrapNone/>
                <wp:docPr id="18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9955" cy="4514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4E6E5F" w:rsidRPr="00581988" w:rsidTr="004E6E5F">
      <w:trPr>
        <w:trHeight w:val="80"/>
      </w:trPr>
      <w:tc>
        <w:tcPr>
          <w:tcW w:w="3828" w:type="dxa"/>
          <w:shd w:val="clear" w:color="auto" w:fill="4A4A4A"/>
        </w:tcPr>
        <w:p w:rsidR="004E6E5F" w:rsidRPr="00581988" w:rsidRDefault="004E6E5F" w:rsidP="006153AA">
          <w:pPr>
            <w:keepNext/>
            <w:rPr>
              <w:sz w:val="10"/>
              <w:szCs w:val="10"/>
            </w:rPr>
          </w:pPr>
        </w:p>
      </w:tc>
      <w:tc>
        <w:tcPr>
          <w:tcW w:w="5386" w:type="dxa"/>
          <w:shd w:val="clear" w:color="auto" w:fill="00777F"/>
        </w:tcPr>
        <w:p w:rsidR="004E6E5F" w:rsidRPr="00581988" w:rsidRDefault="004E6E5F" w:rsidP="006153AA">
          <w:pPr>
            <w:keepNext/>
            <w:rPr>
              <w:sz w:val="10"/>
              <w:szCs w:val="10"/>
            </w:rPr>
          </w:pPr>
        </w:p>
      </w:tc>
      <w:tc>
        <w:tcPr>
          <w:tcW w:w="2127" w:type="dxa"/>
          <w:shd w:val="clear" w:color="auto" w:fill="669933"/>
        </w:tcPr>
        <w:p w:rsidR="004E6E5F" w:rsidRPr="00581988" w:rsidRDefault="004E6E5F" w:rsidP="006153AA">
          <w:pPr>
            <w:keepNext/>
            <w:rPr>
              <w:sz w:val="10"/>
              <w:szCs w:val="10"/>
            </w:rPr>
          </w:pPr>
        </w:p>
      </w:tc>
    </w:tr>
  </w:tbl>
  <w:p w:rsidR="00E90645" w:rsidRPr="00481758" w:rsidRDefault="00E90645" w:rsidP="00481758">
    <w:pPr>
      <w:pStyle w:val="En-tte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5937" w:rsidRDefault="00855937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4" type="#_x0000_t75" style="width:9.5pt;height:9.5pt" o:bullet="t">
        <v:imagedata r:id="rId1" o:title="clip_image002"/>
      </v:shape>
    </w:pict>
  </w:numPicBullet>
  <w:abstractNum w:abstractNumId="0">
    <w:nsid w:val="47DC04BE"/>
    <w:multiLevelType w:val="hybridMultilevel"/>
    <w:tmpl w:val="13BC8DEA"/>
    <w:lvl w:ilvl="0" w:tplc="8570A828">
      <w:start w:val="1"/>
      <w:numFmt w:val="upperLetter"/>
      <w:pStyle w:val="Titre2"/>
      <w:suff w:val="space"/>
      <w:lvlText w:val="%1."/>
      <w:lvlJc w:val="center"/>
      <w:pPr>
        <w:ind w:left="0" w:firstLine="340"/>
      </w:pPr>
      <w:rPr>
        <w:rFonts w:hint="default"/>
        <w:color w:val="000000" w:themeColor="tex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0D4FA2"/>
    <w:multiLevelType w:val="multilevel"/>
    <w:tmpl w:val="595EC5B8"/>
    <w:lvl w:ilvl="0">
      <w:start w:val="1"/>
      <w:numFmt w:val="upperRoman"/>
      <w:pStyle w:val="Titre1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4F6228" w:themeColor="accent3" w:themeShade="80"/>
        <w:spacing w:val="0"/>
        <w:kern w:val="0"/>
        <w:position w:val="0"/>
        <w:sz w:val="36"/>
        <w:u w:val="none" w:color="4F6228" w:themeColor="accent3" w:themeShade="80"/>
        <w:vertAlign w:val="baseline"/>
        <w:em w:val="no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65373F14"/>
    <w:multiLevelType w:val="hybridMultilevel"/>
    <w:tmpl w:val="58AC5304"/>
    <w:lvl w:ilvl="0" w:tplc="9732CDE0">
      <w:start w:val="1"/>
      <w:numFmt w:val="bullet"/>
      <w:pStyle w:val="Titre4"/>
      <w:lvlText w:val=""/>
      <w:lvlJc w:val="left"/>
      <w:pPr>
        <w:ind w:left="720" w:hanging="360"/>
      </w:pPr>
      <w:rPr>
        <w:rFonts w:ascii="Wingdings" w:hAnsi="Wingdings" w:hint="default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1C84755"/>
    <w:multiLevelType w:val="hybridMultilevel"/>
    <w:tmpl w:val="B414FF82"/>
    <w:lvl w:ilvl="0" w:tplc="979E039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CC5611C"/>
    <w:multiLevelType w:val="hybridMultilevel"/>
    <w:tmpl w:val="10F8703E"/>
    <w:lvl w:ilvl="0" w:tplc="9B02004E">
      <w:start w:val="1"/>
      <w:numFmt w:val="bullet"/>
      <w:pStyle w:val="Titre3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attachedTemplate r:id="rId1"/>
  <w:linkStyles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582CE7"/>
    <w:rsid w:val="00002ECC"/>
    <w:rsid w:val="00023D11"/>
    <w:rsid w:val="00025052"/>
    <w:rsid w:val="000365BB"/>
    <w:rsid w:val="000434C7"/>
    <w:rsid w:val="000439AD"/>
    <w:rsid w:val="00054CAF"/>
    <w:rsid w:val="00072348"/>
    <w:rsid w:val="000756C5"/>
    <w:rsid w:val="00081E94"/>
    <w:rsid w:val="000840DA"/>
    <w:rsid w:val="0008589F"/>
    <w:rsid w:val="000B542C"/>
    <w:rsid w:val="000B5E80"/>
    <w:rsid w:val="000C596D"/>
    <w:rsid w:val="000D2043"/>
    <w:rsid w:val="000D4079"/>
    <w:rsid w:val="000D70B7"/>
    <w:rsid w:val="000D7DE9"/>
    <w:rsid w:val="000E3A8F"/>
    <w:rsid w:val="001025C5"/>
    <w:rsid w:val="00102AED"/>
    <w:rsid w:val="00114301"/>
    <w:rsid w:val="001156E9"/>
    <w:rsid w:val="00122403"/>
    <w:rsid w:val="00131F22"/>
    <w:rsid w:val="0013509D"/>
    <w:rsid w:val="00136664"/>
    <w:rsid w:val="001379C4"/>
    <w:rsid w:val="0015296E"/>
    <w:rsid w:val="00157BE9"/>
    <w:rsid w:val="00157CD7"/>
    <w:rsid w:val="00166988"/>
    <w:rsid w:val="001722C6"/>
    <w:rsid w:val="00181893"/>
    <w:rsid w:val="00195C04"/>
    <w:rsid w:val="001960AF"/>
    <w:rsid w:val="001A2047"/>
    <w:rsid w:val="001B0D43"/>
    <w:rsid w:val="001D38F8"/>
    <w:rsid w:val="001D4925"/>
    <w:rsid w:val="001E2226"/>
    <w:rsid w:val="001F7802"/>
    <w:rsid w:val="00203805"/>
    <w:rsid w:val="0021257A"/>
    <w:rsid w:val="002136B4"/>
    <w:rsid w:val="002147F0"/>
    <w:rsid w:val="00226E29"/>
    <w:rsid w:val="00237517"/>
    <w:rsid w:val="00237C4F"/>
    <w:rsid w:val="00246746"/>
    <w:rsid w:val="00254430"/>
    <w:rsid w:val="002631BF"/>
    <w:rsid w:val="00266C20"/>
    <w:rsid w:val="00273F4E"/>
    <w:rsid w:val="00290A8D"/>
    <w:rsid w:val="00292BC1"/>
    <w:rsid w:val="002C6142"/>
    <w:rsid w:val="002D018D"/>
    <w:rsid w:val="002D0673"/>
    <w:rsid w:val="002D32F6"/>
    <w:rsid w:val="002D47CF"/>
    <w:rsid w:val="002D4C24"/>
    <w:rsid w:val="002E3C38"/>
    <w:rsid w:val="002F2999"/>
    <w:rsid w:val="003003F7"/>
    <w:rsid w:val="00304E17"/>
    <w:rsid w:val="00304F81"/>
    <w:rsid w:val="00307D45"/>
    <w:rsid w:val="00311765"/>
    <w:rsid w:val="0032171D"/>
    <w:rsid w:val="00321A55"/>
    <w:rsid w:val="00325283"/>
    <w:rsid w:val="00333ABF"/>
    <w:rsid w:val="003462C8"/>
    <w:rsid w:val="0034755B"/>
    <w:rsid w:val="00354A47"/>
    <w:rsid w:val="00360CF0"/>
    <w:rsid w:val="00360D6B"/>
    <w:rsid w:val="00375DE6"/>
    <w:rsid w:val="00377977"/>
    <w:rsid w:val="0038320E"/>
    <w:rsid w:val="003863B9"/>
    <w:rsid w:val="00393E8C"/>
    <w:rsid w:val="003B1FF4"/>
    <w:rsid w:val="003B5A38"/>
    <w:rsid w:val="003D22CC"/>
    <w:rsid w:val="003D66CB"/>
    <w:rsid w:val="003D7E8D"/>
    <w:rsid w:val="003F078B"/>
    <w:rsid w:val="004050E5"/>
    <w:rsid w:val="0041080B"/>
    <w:rsid w:val="00412D46"/>
    <w:rsid w:val="00413F39"/>
    <w:rsid w:val="00434666"/>
    <w:rsid w:val="004408CF"/>
    <w:rsid w:val="00446538"/>
    <w:rsid w:val="00452BE7"/>
    <w:rsid w:val="00461A94"/>
    <w:rsid w:val="0047526C"/>
    <w:rsid w:val="00481758"/>
    <w:rsid w:val="00497759"/>
    <w:rsid w:val="004B1855"/>
    <w:rsid w:val="004B4D79"/>
    <w:rsid w:val="004C701C"/>
    <w:rsid w:val="004C70E8"/>
    <w:rsid w:val="004C749D"/>
    <w:rsid w:val="004D01EC"/>
    <w:rsid w:val="004D6F4C"/>
    <w:rsid w:val="004E2EBA"/>
    <w:rsid w:val="004E3301"/>
    <w:rsid w:val="004E6E5F"/>
    <w:rsid w:val="004F1C9F"/>
    <w:rsid w:val="004F398F"/>
    <w:rsid w:val="004F3A1F"/>
    <w:rsid w:val="00505F69"/>
    <w:rsid w:val="00516AA7"/>
    <w:rsid w:val="005364AD"/>
    <w:rsid w:val="00540839"/>
    <w:rsid w:val="00541C85"/>
    <w:rsid w:val="00555AC4"/>
    <w:rsid w:val="00563C25"/>
    <w:rsid w:val="005668AB"/>
    <w:rsid w:val="005777F0"/>
    <w:rsid w:val="005823D9"/>
    <w:rsid w:val="00582A2A"/>
    <w:rsid w:val="00582CE7"/>
    <w:rsid w:val="00584B39"/>
    <w:rsid w:val="00587B8C"/>
    <w:rsid w:val="005B5B59"/>
    <w:rsid w:val="005D255C"/>
    <w:rsid w:val="005D2CD3"/>
    <w:rsid w:val="005D5A98"/>
    <w:rsid w:val="005E1F66"/>
    <w:rsid w:val="005E35A2"/>
    <w:rsid w:val="005F5929"/>
    <w:rsid w:val="005F7D28"/>
    <w:rsid w:val="006153AA"/>
    <w:rsid w:val="006163F3"/>
    <w:rsid w:val="006238E4"/>
    <w:rsid w:val="00631732"/>
    <w:rsid w:val="00633914"/>
    <w:rsid w:val="00633B4D"/>
    <w:rsid w:val="006634A4"/>
    <w:rsid w:val="00667F99"/>
    <w:rsid w:val="00681F1C"/>
    <w:rsid w:val="006961D6"/>
    <w:rsid w:val="00697D55"/>
    <w:rsid w:val="006A6A3A"/>
    <w:rsid w:val="006B5771"/>
    <w:rsid w:val="006C2393"/>
    <w:rsid w:val="006D1783"/>
    <w:rsid w:val="006F065C"/>
    <w:rsid w:val="006F08CA"/>
    <w:rsid w:val="006F5443"/>
    <w:rsid w:val="00700436"/>
    <w:rsid w:val="00706702"/>
    <w:rsid w:val="00717AA6"/>
    <w:rsid w:val="00717CD8"/>
    <w:rsid w:val="00720775"/>
    <w:rsid w:val="007316C2"/>
    <w:rsid w:val="007419EB"/>
    <w:rsid w:val="00745B28"/>
    <w:rsid w:val="00763EAC"/>
    <w:rsid w:val="007653F9"/>
    <w:rsid w:val="00794180"/>
    <w:rsid w:val="007974AC"/>
    <w:rsid w:val="007A15CC"/>
    <w:rsid w:val="007A270C"/>
    <w:rsid w:val="007A301B"/>
    <w:rsid w:val="007B192B"/>
    <w:rsid w:val="007B5113"/>
    <w:rsid w:val="007C75C6"/>
    <w:rsid w:val="007D63B8"/>
    <w:rsid w:val="007E1DA3"/>
    <w:rsid w:val="007F6B88"/>
    <w:rsid w:val="00806855"/>
    <w:rsid w:val="00821A49"/>
    <w:rsid w:val="008268CF"/>
    <w:rsid w:val="008503DE"/>
    <w:rsid w:val="0085365F"/>
    <w:rsid w:val="00855937"/>
    <w:rsid w:val="00873832"/>
    <w:rsid w:val="00876E03"/>
    <w:rsid w:val="00884069"/>
    <w:rsid w:val="00884DC9"/>
    <w:rsid w:val="0089188F"/>
    <w:rsid w:val="008A20E7"/>
    <w:rsid w:val="008C2339"/>
    <w:rsid w:val="008E4838"/>
    <w:rsid w:val="008F289E"/>
    <w:rsid w:val="008F7564"/>
    <w:rsid w:val="009063D8"/>
    <w:rsid w:val="0090715B"/>
    <w:rsid w:val="00920701"/>
    <w:rsid w:val="009259ED"/>
    <w:rsid w:val="00955CF9"/>
    <w:rsid w:val="00965202"/>
    <w:rsid w:val="00976EBE"/>
    <w:rsid w:val="00981687"/>
    <w:rsid w:val="0099098B"/>
    <w:rsid w:val="00994AA3"/>
    <w:rsid w:val="009B0B44"/>
    <w:rsid w:val="009B3A96"/>
    <w:rsid w:val="009C168C"/>
    <w:rsid w:val="009D7E2C"/>
    <w:rsid w:val="009E24A2"/>
    <w:rsid w:val="009F2304"/>
    <w:rsid w:val="00A0242F"/>
    <w:rsid w:val="00A1647A"/>
    <w:rsid w:val="00A20A6F"/>
    <w:rsid w:val="00A23E74"/>
    <w:rsid w:val="00A43893"/>
    <w:rsid w:val="00A44F15"/>
    <w:rsid w:val="00A55A04"/>
    <w:rsid w:val="00A87FF0"/>
    <w:rsid w:val="00A97C64"/>
    <w:rsid w:val="00AA7F55"/>
    <w:rsid w:val="00AB3FCF"/>
    <w:rsid w:val="00AB69D6"/>
    <w:rsid w:val="00AC7144"/>
    <w:rsid w:val="00AD1974"/>
    <w:rsid w:val="00AD5F0C"/>
    <w:rsid w:val="00AD7C72"/>
    <w:rsid w:val="00AF1680"/>
    <w:rsid w:val="00AF402B"/>
    <w:rsid w:val="00B03B51"/>
    <w:rsid w:val="00B065F5"/>
    <w:rsid w:val="00B07CEC"/>
    <w:rsid w:val="00B27A58"/>
    <w:rsid w:val="00B30795"/>
    <w:rsid w:val="00B41364"/>
    <w:rsid w:val="00B423F4"/>
    <w:rsid w:val="00B42939"/>
    <w:rsid w:val="00B70B1A"/>
    <w:rsid w:val="00B80B84"/>
    <w:rsid w:val="00B86404"/>
    <w:rsid w:val="00B93193"/>
    <w:rsid w:val="00B963EB"/>
    <w:rsid w:val="00BA373F"/>
    <w:rsid w:val="00BA78C9"/>
    <w:rsid w:val="00BB1F10"/>
    <w:rsid w:val="00BB6ACA"/>
    <w:rsid w:val="00BB6D93"/>
    <w:rsid w:val="00BC1F56"/>
    <w:rsid w:val="00BC31E4"/>
    <w:rsid w:val="00BC37C6"/>
    <w:rsid w:val="00BC54A6"/>
    <w:rsid w:val="00BC6219"/>
    <w:rsid w:val="00BD441A"/>
    <w:rsid w:val="00BE2242"/>
    <w:rsid w:val="00BF5785"/>
    <w:rsid w:val="00BF5F40"/>
    <w:rsid w:val="00C0415A"/>
    <w:rsid w:val="00C121C4"/>
    <w:rsid w:val="00C20937"/>
    <w:rsid w:val="00C21B73"/>
    <w:rsid w:val="00C346AC"/>
    <w:rsid w:val="00C36754"/>
    <w:rsid w:val="00C42713"/>
    <w:rsid w:val="00C45C82"/>
    <w:rsid w:val="00C60D60"/>
    <w:rsid w:val="00C622A5"/>
    <w:rsid w:val="00C73561"/>
    <w:rsid w:val="00C81526"/>
    <w:rsid w:val="00C82B1F"/>
    <w:rsid w:val="00C86A1D"/>
    <w:rsid w:val="00C970BD"/>
    <w:rsid w:val="00C9794D"/>
    <w:rsid w:val="00CA63DC"/>
    <w:rsid w:val="00CA7397"/>
    <w:rsid w:val="00CB0563"/>
    <w:rsid w:val="00CB1515"/>
    <w:rsid w:val="00CC31A6"/>
    <w:rsid w:val="00CC67C3"/>
    <w:rsid w:val="00CC7149"/>
    <w:rsid w:val="00CD1ECC"/>
    <w:rsid w:val="00CE60B8"/>
    <w:rsid w:val="00D01C06"/>
    <w:rsid w:val="00D03EA0"/>
    <w:rsid w:val="00D06E4F"/>
    <w:rsid w:val="00D17C81"/>
    <w:rsid w:val="00D245F3"/>
    <w:rsid w:val="00D24929"/>
    <w:rsid w:val="00D26145"/>
    <w:rsid w:val="00D35EE5"/>
    <w:rsid w:val="00D41C9C"/>
    <w:rsid w:val="00D43492"/>
    <w:rsid w:val="00D4783B"/>
    <w:rsid w:val="00D556DD"/>
    <w:rsid w:val="00D567A0"/>
    <w:rsid w:val="00D56E76"/>
    <w:rsid w:val="00D8188D"/>
    <w:rsid w:val="00D85A14"/>
    <w:rsid w:val="00D91E78"/>
    <w:rsid w:val="00D96058"/>
    <w:rsid w:val="00DA2D6C"/>
    <w:rsid w:val="00DA427C"/>
    <w:rsid w:val="00DA580F"/>
    <w:rsid w:val="00DA5E06"/>
    <w:rsid w:val="00DA6372"/>
    <w:rsid w:val="00DB1396"/>
    <w:rsid w:val="00DB3C58"/>
    <w:rsid w:val="00DB7121"/>
    <w:rsid w:val="00DD283E"/>
    <w:rsid w:val="00DD3397"/>
    <w:rsid w:val="00DD5873"/>
    <w:rsid w:val="00DD7A94"/>
    <w:rsid w:val="00DE6530"/>
    <w:rsid w:val="00DE6BA4"/>
    <w:rsid w:val="00DE6F7D"/>
    <w:rsid w:val="00E1375A"/>
    <w:rsid w:val="00E13906"/>
    <w:rsid w:val="00E15A87"/>
    <w:rsid w:val="00E17539"/>
    <w:rsid w:val="00E23F3D"/>
    <w:rsid w:val="00E26F56"/>
    <w:rsid w:val="00E45F15"/>
    <w:rsid w:val="00E47212"/>
    <w:rsid w:val="00E4759E"/>
    <w:rsid w:val="00E51185"/>
    <w:rsid w:val="00E521BA"/>
    <w:rsid w:val="00E54532"/>
    <w:rsid w:val="00E75209"/>
    <w:rsid w:val="00E90645"/>
    <w:rsid w:val="00E97BA3"/>
    <w:rsid w:val="00EA4572"/>
    <w:rsid w:val="00EB0A05"/>
    <w:rsid w:val="00EB21A1"/>
    <w:rsid w:val="00EC3E08"/>
    <w:rsid w:val="00ED648B"/>
    <w:rsid w:val="00EE189A"/>
    <w:rsid w:val="00EF17FE"/>
    <w:rsid w:val="00EF7BF3"/>
    <w:rsid w:val="00F0038B"/>
    <w:rsid w:val="00F103DF"/>
    <w:rsid w:val="00F10C4E"/>
    <w:rsid w:val="00F152F2"/>
    <w:rsid w:val="00F20199"/>
    <w:rsid w:val="00F208BF"/>
    <w:rsid w:val="00F21A10"/>
    <w:rsid w:val="00F305D4"/>
    <w:rsid w:val="00F42AE3"/>
    <w:rsid w:val="00F461D4"/>
    <w:rsid w:val="00F4740C"/>
    <w:rsid w:val="00F623E9"/>
    <w:rsid w:val="00F63852"/>
    <w:rsid w:val="00F657BA"/>
    <w:rsid w:val="00F7041D"/>
    <w:rsid w:val="00F723B3"/>
    <w:rsid w:val="00F72604"/>
    <w:rsid w:val="00F743D6"/>
    <w:rsid w:val="00FB453F"/>
    <w:rsid w:val="00FD3591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740C"/>
    <w:pPr>
      <w:jc w:val="both"/>
    </w:pPr>
    <w:rPr>
      <w:rFonts w:asciiTheme="minorHAnsi" w:eastAsiaTheme="minorEastAsia" w:hAnsiTheme="minorHAnsi" w:cstheme="minorBidi"/>
      <w:sz w:val="22"/>
      <w:lang w:eastAsia="en-US" w:bidi="en-US"/>
    </w:rPr>
  </w:style>
  <w:style w:type="paragraph" w:styleId="Titre1">
    <w:name w:val="heading 1"/>
    <w:aliases w:val="Grand Titre,PARAG,Chapitre"/>
    <w:basedOn w:val="Normal"/>
    <w:next w:val="Normal"/>
    <w:link w:val="Titre1Car"/>
    <w:uiPriority w:val="9"/>
    <w:qFormat/>
    <w:rsid w:val="00F4740C"/>
    <w:pPr>
      <w:numPr>
        <w:numId w:val="1"/>
      </w:numPr>
      <w:pBdr>
        <w:bottom w:val="single" w:sz="18" w:space="1" w:color="4F6228" w:themeColor="accent3" w:themeShade="80"/>
      </w:pBdr>
      <w:spacing w:before="240" w:after="40"/>
      <w:jc w:val="left"/>
      <w:outlineLvl w:val="0"/>
    </w:pPr>
    <w:rPr>
      <w:b/>
      <w:smallCaps/>
      <w:color w:val="4F6228" w:themeColor="accent3" w:themeShade="80"/>
      <w:spacing w:val="5"/>
      <w:sz w:val="32"/>
      <w:szCs w:val="32"/>
      <w:lang w:val="en-US"/>
    </w:rPr>
  </w:style>
  <w:style w:type="paragraph" w:styleId="Titre2">
    <w:name w:val="heading 2"/>
    <w:aliases w:val="Sous Titre,SOUS PARA"/>
    <w:basedOn w:val="Normal"/>
    <w:next w:val="Normal"/>
    <w:link w:val="Titre2Car"/>
    <w:uiPriority w:val="9"/>
    <w:unhideWhenUsed/>
    <w:qFormat/>
    <w:rsid w:val="00F4740C"/>
    <w:pPr>
      <w:numPr>
        <w:numId w:val="5"/>
      </w:numPr>
      <w:shd w:val="clear" w:color="auto" w:fill="BFBFBF" w:themeFill="background1" w:themeFillShade="BF"/>
      <w:spacing w:before="120" w:after="40"/>
      <w:jc w:val="left"/>
      <w:outlineLvl w:val="1"/>
    </w:pPr>
    <w:rPr>
      <w:b/>
      <w:smallCaps/>
      <w:spacing w:val="5"/>
      <w:sz w:val="28"/>
      <w:szCs w:val="28"/>
      <w:lang w:val="en-US"/>
    </w:rPr>
  </w:style>
  <w:style w:type="paragraph" w:styleId="Titre3">
    <w:name w:val="heading 3"/>
    <w:aliases w:val="Sous-Paragraphe"/>
    <w:basedOn w:val="Normal"/>
    <w:next w:val="Normal"/>
    <w:link w:val="Titre3Car"/>
    <w:uiPriority w:val="9"/>
    <w:unhideWhenUsed/>
    <w:qFormat/>
    <w:rsid w:val="00F4740C"/>
    <w:pPr>
      <w:numPr>
        <w:numId w:val="3"/>
      </w:numPr>
      <w:spacing w:before="120" w:after="40"/>
      <w:ind w:left="714" w:hanging="357"/>
      <w:jc w:val="left"/>
      <w:outlineLvl w:val="2"/>
    </w:pPr>
    <w:rPr>
      <w:b/>
      <w:i/>
      <w:smallCaps/>
      <w:color w:val="C00000"/>
      <w:spacing w:val="5"/>
      <w:sz w:val="24"/>
      <w:szCs w:val="24"/>
    </w:rPr>
  </w:style>
  <w:style w:type="paragraph" w:styleId="Titre4">
    <w:name w:val="heading 4"/>
    <w:aliases w:val="Alinea,Sous Paragraphe"/>
    <w:basedOn w:val="Normal"/>
    <w:next w:val="Normal"/>
    <w:link w:val="Titre4Car"/>
    <w:unhideWhenUsed/>
    <w:qFormat/>
    <w:rsid w:val="00F4740C"/>
    <w:pPr>
      <w:numPr>
        <w:numId w:val="4"/>
      </w:numPr>
      <w:spacing w:before="120" w:after="40"/>
      <w:jc w:val="left"/>
      <w:outlineLvl w:val="3"/>
    </w:pPr>
    <w:rPr>
      <w:b/>
      <w:i/>
      <w:smallCaps/>
      <w:color w:val="00B050"/>
      <w:spacing w:val="10"/>
      <w:sz w:val="24"/>
      <w:szCs w:val="22"/>
    </w:rPr>
  </w:style>
  <w:style w:type="paragraph" w:styleId="Titre5">
    <w:name w:val="heading 5"/>
    <w:aliases w:val="Remarque"/>
    <w:basedOn w:val="Normal"/>
    <w:next w:val="Normal"/>
    <w:link w:val="Titre5Car"/>
    <w:uiPriority w:val="9"/>
    <w:unhideWhenUsed/>
    <w:qFormat/>
    <w:rsid w:val="00F4740C"/>
    <w:pPr>
      <w:numPr>
        <w:numId w:val="2"/>
      </w:numPr>
      <w:spacing w:before="120"/>
      <w:ind w:left="714" w:hanging="357"/>
      <w:jc w:val="left"/>
      <w:outlineLvl w:val="4"/>
    </w:pPr>
    <w:rPr>
      <w:i/>
      <w:smallCaps/>
      <w:color w:val="000000" w:themeColor="text1"/>
      <w:spacing w:val="10"/>
      <w:szCs w:val="26"/>
      <w:u w:val="dotted"/>
    </w:rPr>
  </w:style>
  <w:style w:type="paragraph" w:styleId="Titre6">
    <w:name w:val="heading 6"/>
    <w:aliases w:val="remarque,Questions"/>
    <w:basedOn w:val="Normal"/>
    <w:next w:val="Normal"/>
    <w:link w:val="Titre6Car"/>
    <w:uiPriority w:val="9"/>
    <w:unhideWhenUsed/>
    <w:qFormat/>
    <w:rsid w:val="00F4740C"/>
    <w:pPr>
      <w:shd w:val="clear" w:color="auto" w:fill="E5DFEC" w:themeFill="accent4" w:themeFillTint="33"/>
      <w:jc w:val="left"/>
      <w:outlineLvl w:val="5"/>
    </w:pPr>
    <w:rPr>
      <w:color w:val="002060"/>
      <w:spacing w:val="5"/>
      <w:lang w:val="en-US"/>
    </w:rPr>
  </w:style>
  <w:style w:type="paragraph" w:styleId="Titre7">
    <w:name w:val="heading 7"/>
    <w:aliases w:val="Réponses"/>
    <w:basedOn w:val="Normal"/>
    <w:next w:val="Normal"/>
    <w:link w:val="Titre7Car"/>
    <w:uiPriority w:val="9"/>
    <w:unhideWhenUsed/>
    <w:qFormat/>
    <w:rsid w:val="00F4740C"/>
    <w:pPr>
      <w:outlineLvl w:val="6"/>
    </w:pPr>
    <w:rPr>
      <w:color w:val="006600"/>
      <w:szCs w:val="22"/>
    </w:rPr>
  </w:style>
  <w:style w:type="paragraph" w:styleId="Titre8">
    <w:name w:val="heading 8"/>
    <w:aliases w:val="Réponses Masquées"/>
    <w:basedOn w:val="Normal"/>
    <w:next w:val="Normal"/>
    <w:link w:val="Titre8Car"/>
    <w:uiPriority w:val="9"/>
    <w:unhideWhenUsed/>
    <w:qFormat/>
    <w:rsid w:val="00F4740C"/>
    <w:pPr>
      <w:outlineLvl w:val="7"/>
    </w:pPr>
    <w:rPr>
      <w:color w:val="C00000"/>
      <w:spacing w:val="20"/>
      <w:sz w:val="24"/>
      <w:u w:val="dotted" w:color="000000" w:themeColor="text1"/>
    </w:rPr>
  </w:style>
  <w:style w:type="paragraph" w:styleId="Titre9">
    <w:name w:val="heading 9"/>
    <w:aliases w:val="Faire ressortir"/>
    <w:basedOn w:val="Normal"/>
    <w:next w:val="Normal"/>
    <w:link w:val="Titre9Car"/>
    <w:uiPriority w:val="9"/>
    <w:unhideWhenUsed/>
    <w:qFormat/>
    <w:rsid w:val="00F4740C"/>
    <w:pPr>
      <w:pBdr>
        <w:top w:val="single" w:sz="8" w:space="1" w:color="FF0000"/>
        <w:left w:val="single" w:sz="8" w:space="4" w:color="FF0000"/>
        <w:bottom w:val="single" w:sz="8" w:space="1" w:color="FF0000"/>
        <w:right w:val="single" w:sz="8" w:space="4" w:color="FF0000"/>
      </w:pBdr>
      <w:shd w:val="clear" w:color="auto" w:fill="FFFF99"/>
      <w:jc w:val="center"/>
      <w:outlineLvl w:val="8"/>
    </w:pPr>
    <w:rPr>
      <w:b/>
      <w:i/>
      <w:smallCaps/>
      <w:color w:val="C00000"/>
    </w:rPr>
  </w:style>
  <w:style w:type="character" w:default="1" w:styleId="Policepardfaut">
    <w:name w:val="Default Paragraph Font"/>
    <w:uiPriority w:val="1"/>
    <w:semiHidden/>
    <w:unhideWhenUsed/>
    <w:rsid w:val="00F4740C"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F4740C"/>
  </w:style>
  <w:style w:type="table" w:styleId="Grilledutableau">
    <w:name w:val="Table Grid"/>
    <w:basedOn w:val="TableauNormal"/>
    <w:rsid w:val="00F4740C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F4740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F4740C"/>
    <w:rPr>
      <w:rFonts w:asciiTheme="minorHAnsi" w:eastAsiaTheme="minorEastAsia" w:hAnsiTheme="minorHAnsi" w:cstheme="minorBidi"/>
      <w:sz w:val="22"/>
      <w:lang w:eastAsia="en-US" w:bidi="en-US"/>
    </w:rPr>
  </w:style>
  <w:style w:type="paragraph" w:styleId="Pieddepage">
    <w:name w:val="footer"/>
    <w:basedOn w:val="Normal"/>
    <w:link w:val="PieddepageCar"/>
    <w:uiPriority w:val="99"/>
    <w:unhideWhenUsed/>
    <w:rsid w:val="00F4740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4740C"/>
    <w:rPr>
      <w:rFonts w:asciiTheme="minorHAnsi" w:eastAsiaTheme="minorEastAsia" w:hAnsiTheme="minorHAnsi" w:cstheme="minorBidi"/>
      <w:sz w:val="22"/>
      <w:lang w:eastAsia="en-US" w:bidi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4740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4740C"/>
    <w:rPr>
      <w:rFonts w:ascii="Tahoma" w:eastAsiaTheme="minorEastAsia" w:hAnsi="Tahoma" w:cs="Tahoma"/>
      <w:sz w:val="16"/>
      <w:szCs w:val="16"/>
      <w:lang w:eastAsia="en-US" w:bidi="en-US"/>
    </w:rPr>
  </w:style>
  <w:style w:type="character" w:customStyle="1" w:styleId="Titre7Car">
    <w:name w:val="Titre 7 Car"/>
    <w:aliases w:val="Réponses Car"/>
    <w:basedOn w:val="Policepardfaut"/>
    <w:link w:val="Titre7"/>
    <w:uiPriority w:val="9"/>
    <w:rsid w:val="00F4740C"/>
    <w:rPr>
      <w:rFonts w:asciiTheme="minorHAnsi" w:eastAsiaTheme="minorEastAsia" w:hAnsiTheme="minorHAnsi" w:cstheme="minorBidi"/>
      <w:color w:val="006600"/>
      <w:sz w:val="22"/>
      <w:szCs w:val="22"/>
      <w:lang w:eastAsia="en-US" w:bidi="en-US"/>
    </w:rPr>
  </w:style>
  <w:style w:type="paragraph" w:styleId="Paragraphedeliste">
    <w:name w:val="List Paragraph"/>
    <w:basedOn w:val="Normal"/>
    <w:uiPriority w:val="34"/>
    <w:qFormat/>
    <w:rsid w:val="00F4740C"/>
    <w:pPr>
      <w:ind w:left="720"/>
      <w:contextualSpacing/>
    </w:pPr>
  </w:style>
  <w:style w:type="character" w:customStyle="1" w:styleId="Titre1Car">
    <w:name w:val="Titre 1 Car"/>
    <w:aliases w:val="Grand Titre Car,PARAG Car,Chapitre Car"/>
    <w:basedOn w:val="Policepardfaut"/>
    <w:link w:val="Titre1"/>
    <w:uiPriority w:val="9"/>
    <w:rsid w:val="00F4740C"/>
    <w:rPr>
      <w:rFonts w:asciiTheme="minorHAnsi" w:eastAsiaTheme="minorEastAsia" w:hAnsiTheme="minorHAnsi" w:cstheme="minorBidi"/>
      <w:b/>
      <w:smallCaps/>
      <w:color w:val="4F6228" w:themeColor="accent3" w:themeShade="80"/>
      <w:spacing w:val="5"/>
      <w:sz w:val="32"/>
      <w:szCs w:val="32"/>
      <w:lang w:val="en-US" w:eastAsia="en-US" w:bidi="en-US"/>
    </w:rPr>
  </w:style>
  <w:style w:type="character" w:customStyle="1" w:styleId="Titre2Car">
    <w:name w:val="Titre 2 Car"/>
    <w:aliases w:val="Sous Titre Car,SOUS PARA Car"/>
    <w:basedOn w:val="Policepardfaut"/>
    <w:link w:val="Titre2"/>
    <w:uiPriority w:val="9"/>
    <w:rsid w:val="00F4740C"/>
    <w:rPr>
      <w:rFonts w:asciiTheme="minorHAnsi" w:eastAsiaTheme="minorEastAsia" w:hAnsiTheme="minorHAnsi" w:cstheme="minorBidi"/>
      <w:b/>
      <w:smallCaps/>
      <w:spacing w:val="5"/>
      <w:sz w:val="28"/>
      <w:szCs w:val="28"/>
      <w:shd w:val="clear" w:color="auto" w:fill="BFBFBF" w:themeFill="background1" w:themeFillShade="BF"/>
      <w:lang w:val="en-US" w:eastAsia="en-US" w:bidi="en-US"/>
    </w:rPr>
  </w:style>
  <w:style w:type="character" w:styleId="lev">
    <w:name w:val="Strong"/>
    <w:uiPriority w:val="22"/>
    <w:qFormat/>
    <w:rsid w:val="00F4740C"/>
    <w:rPr>
      <w:b/>
      <w:color w:val="C0504D" w:themeColor="accent2"/>
    </w:rPr>
  </w:style>
  <w:style w:type="character" w:customStyle="1" w:styleId="Titre3Car">
    <w:name w:val="Titre 3 Car"/>
    <w:aliases w:val="Sous-Paragraphe Car"/>
    <w:basedOn w:val="Policepardfaut"/>
    <w:link w:val="Titre3"/>
    <w:uiPriority w:val="9"/>
    <w:rsid w:val="00F4740C"/>
    <w:rPr>
      <w:rFonts w:asciiTheme="minorHAnsi" w:eastAsiaTheme="minorEastAsia" w:hAnsiTheme="minorHAnsi" w:cstheme="minorBidi"/>
      <w:b/>
      <w:i/>
      <w:smallCaps/>
      <w:color w:val="C00000"/>
      <w:spacing w:val="5"/>
      <w:sz w:val="24"/>
      <w:szCs w:val="24"/>
      <w:lang w:eastAsia="en-US" w:bidi="en-US"/>
    </w:rPr>
  </w:style>
  <w:style w:type="character" w:customStyle="1" w:styleId="Titre4Car">
    <w:name w:val="Titre 4 Car"/>
    <w:aliases w:val="Alinea Car,Sous Paragraphe Car"/>
    <w:basedOn w:val="Policepardfaut"/>
    <w:link w:val="Titre4"/>
    <w:rsid w:val="00F4740C"/>
    <w:rPr>
      <w:rFonts w:asciiTheme="minorHAnsi" w:eastAsiaTheme="minorEastAsia" w:hAnsiTheme="minorHAnsi" w:cstheme="minorBidi"/>
      <w:b/>
      <w:i/>
      <w:smallCaps/>
      <w:color w:val="00B050"/>
      <w:spacing w:val="10"/>
      <w:sz w:val="24"/>
      <w:szCs w:val="22"/>
      <w:lang w:eastAsia="en-US" w:bidi="en-US"/>
    </w:rPr>
  </w:style>
  <w:style w:type="character" w:customStyle="1" w:styleId="Titre5Car">
    <w:name w:val="Titre 5 Car"/>
    <w:aliases w:val="Remarque Car"/>
    <w:basedOn w:val="Policepardfaut"/>
    <w:link w:val="Titre5"/>
    <w:uiPriority w:val="9"/>
    <w:rsid w:val="00F4740C"/>
    <w:rPr>
      <w:rFonts w:asciiTheme="minorHAnsi" w:eastAsiaTheme="minorEastAsia" w:hAnsiTheme="minorHAnsi" w:cstheme="minorBidi"/>
      <w:i/>
      <w:smallCaps/>
      <w:color w:val="000000" w:themeColor="text1"/>
      <w:spacing w:val="10"/>
      <w:sz w:val="22"/>
      <w:szCs w:val="26"/>
      <w:u w:val="dotted"/>
      <w:lang w:eastAsia="en-US" w:bidi="en-US"/>
    </w:rPr>
  </w:style>
  <w:style w:type="character" w:customStyle="1" w:styleId="Titre6Car">
    <w:name w:val="Titre 6 Car"/>
    <w:aliases w:val="remarque Car,Questions Car"/>
    <w:basedOn w:val="Policepardfaut"/>
    <w:link w:val="Titre6"/>
    <w:uiPriority w:val="9"/>
    <w:rsid w:val="00F4740C"/>
    <w:rPr>
      <w:rFonts w:asciiTheme="minorHAnsi" w:eastAsiaTheme="minorEastAsia" w:hAnsiTheme="minorHAnsi" w:cstheme="minorBidi"/>
      <w:color w:val="002060"/>
      <w:spacing w:val="5"/>
      <w:sz w:val="22"/>
      <w:shd w:val="clear" w:color="auto" w:fill="E5DFEC" w:themeFill="accent4" w:themeFillTint="33"/>
      <w:lang w:val="en-US"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uiPriority w:val="9"/>
    <w:rsid w:val="00F4740C"/>
    <w:rPr>
      <w:rFonts w:asciiTheme="minorHAnsi" w:eastAsiaTheme="minorEastAsia" w:hAnsiTheme="minorHAnsi" w:cstheme="minorBidi"/>
      <w:color w:val="C00000"/>
      <w:spacing w:val="2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uiPriority w:val="9"/>
    <w:rsid w:val="00F4740C"/>
    <w:rPr>
      <w:rFonts w:asciiTheme="minorHAnsi" w:eastAsiaTheme="minorEastAsia" w:hAnsiTheme="minorHAnsi" w:cstheme="minorBidi"/>
      <w:b/>
      <w:i/>
      <w:smallCaps/>
      <w:color w:val="C00000"/>
      <w:sz w:val="22"/>
      <w:shd w:val="clear" w:color="auto" w:fill="FFFF99"/>
      <w:lang w:eastAsia="en-US" w:bidi="en-US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4740C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F4740C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F4740C"/>
    <w:rPr>
      <w:rFonts w:asciiTheme="minorHAnsi" w:eastAsiaTheme="minorEastAsia" w:hAnsiTheme="minorHAnsi" w:cstheme="minorBidi"/>
      <w:smallCaps/>
      <w:sz w:val="48"/>
      <w:szCs w:val="48"/>
      <w:lang w:eastAsia="en-US" w:bidi="en-US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4740C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F4740C"/>
    <w:rPr>
      <w:rFonts w:asciiTheme="majorHAnsi" w:eastAsiaTheme="majorEastAsia" w:hAnsiTheme="majorHAnsi" w:cstheme="majorBidi"/>
      <w:sz w:val="22"/>
      <w:szCs w:val="22"/>
      <w:lang w:eastAsia="en-US" w:bidi="en-US"/>
    </w:rPr>
  </w:style>
  <w:style w:type="character" w:styleId="Accentuation">
    <w:name w:val="Emphasis"/>
    <w:uiPriority w:val="20"/>
    <w:qFormat/>
    <w:rsid w:val="00F4740C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F4740C"/>
  </w:style>
  <w:style w:type="paragraph" w:styleId="Citation">
    <w:name w:val="Quote"/>
    <w:basedOn w:val="Normal"/>
    <w:next w:val="Normal"/>
    <w:link w:val="CitationCar"/>
    <w:uiPriority w:val="29"/>
    <w:qFormat/>
    <w:rsid w:val="00F4740C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F4740C"/>
    <w:rPr>
      <w:rFonts w:asciiTheme="minorHAnsi" w:eastAsiaTheme="minorEastAsia" w:hAnsiTheme="minorHAnsi" w:cstheme="minorBidi"/>
      <w:i/>
      <w:sz w:val="22"/>
      <w:lang w:eastAsia="en-US" w:bidi="en-US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4740C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4740C"/>
    <w:rPr>
      <w:rFonts w:asciiTheme="minorHAnsi" w:eastAsiaTheme="minorEastAsia" w:hAnsiTheme="minorHAnsi" w:cstheme="minorBidi"/>
      <w:b/>
      <w:i/>
      <w:color w:val="FFFFFF" w:themeColor="background1"/>
      <w:sz w:val="22"/>
      <w:shd w:val="clear" w:color="auto" w:fill="C0504D" w:themeFill="accent2"/>
      <w:lang w:eastAsia="en-US" w:bidi="en-US"/>
    </w:rPr>
  </w:style>
  <w:style w:type="character" w:styleId="Emphaseple">
    <w:name w:val="Subtle Emphasis"/>
    <w:uiPriority w:val="19"/>
    <w:qFormat/>
    <w:rsid w:val="00F4740C"/>
    <w:rPr>
      <w:i/>
    </w:rPr>
  </w:style>
  <w:style w:type="character" w:styleId="Emphaseintense">
    <w:name w:val="Intense Emphasis"/>
    <w:uiPriority w:val="21"/>
    <w:qFormat/>
    <w:rsid w:val="00F4740C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F4740C"/>
    <w:rPr>
      <w:b/>
    </w:rPr>
  </w:style>
  <w:style w:type="character" w:styleId="Rfrenceintense">
    <w:name w:val="Intense Reference"/>
    <w:uiPriority w:val="32"/>
    <w:qFormat/>
    <w:rsid w:val="00F4740C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F4740C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4740C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F4740C"/>
    <w:rPr>
      <w:rFonts w:asciiTheme="minorHAnsi" w:eastAsiaTheme="minorEastAsia" w:hAnsiTheme="minorHAnsi" w:cstheme="minorBidi"/>
      <w:sz w:val="22"/>
      <w:lang w:eastAsia="en-US" w:bidi="en-US"/>
    </w:rPr>
  </w:style>
  <w:style w:type="character" w:styleId="Textedelespacerserv">
    <w:name w:val="Placeholder Text"/>
    <w:basedOn w:val="Policepardfaut"/>
    <w:uiPriority w:val="99"/>
    <w:semiHidden/>
    <w:rsid w:val="00F4740C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F4740C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F4740C"/>
    <w:rPr>
      <w:color w:val="0000FF"/>
      <w:u w:val="single"/>
    </w:rPr>
  </w:style>
  <w:style w:type="paragraph" w:customStyle="1" w:styleId="textetsa">
    <w:name w:val="texte tsa"/>
    <w:basedOn w:val="Normal"/>
    <w:rsid w:val="00F4740C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F4740C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Retraitnormal">
    <w:name w:val="Normal Indent"/>
    <w:basedOn w:val="Normal"/>
    <w:rsid w:val="00F4740C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F4740C"/>
    <w:pPr>
      <w:widowControl w:val="0"/>
      <w:tabs>
        <w:tab w:val="num" w:pos="113"/>
        <w:tab w:val="left" w:pos="294"/>
      </w:tabs>
      <w:spacing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F4740C"/>
    <w:rPr>
      <w:rFonts w:ascii="Arial" w:hAnsi="Arial"/>
      <w:color w:val="FFFFFF" w:themeColor="background1"/>
      <w:szCs w:val="24"/>
    </w:rPr>
  </w:style>
  <w:style w:type="table" w:customStyle="1" w:styleId="Trameclaire-Accent11">
    <w:name w:val="Trame claire - Accent 11"/>
    <w:basedOn w:val="TableauNormal"/>
    <w:uiPriority w:val="60"/>
    <w:rsid w:val="00E90645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Tramemoyenne1">
    <w:name w:val="Medium Shading 1"/>
    <w:basedOn w:val="TableauNormal"/>
    <w:uiPriority w:val="63"/>
    <w:rsid w:val="00F4740C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eclaire-Accent1">
    <w:name w:val="Light List Accent 1"/>
    <w:basedOn w:val="TableauNormal"/>
    <w:uiPriority w:val="61"/>
    <w:rsid w:val="00F4740C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rameclaire-Accent1">
    <w:name w:val="Light Shading Accent 1"/>
    <w:basedOn w:val="TableauNormal"/>
    <w:uiPriority w:val="60"/>
    <w:rsid w:val="00F4740C"/>
    <w:pPr>
      <w:jc w:val="both"/>
    </w:pPr>
    <w:rPr>
      <w:rFonts w:asciiTheme="minorHAnsi" w:eastAsiaTheme="minorEastAsia" w:hAnsiTheme="minorHAnsi" w:cstheme="minorBidi"/>
      <w:color w:val="365F91" w:themeColor="accent1" w:themeShade="BF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Style2">
    <w:name w:val="Style2"/>
    <w:basedOn w:val="Normal"/>
    <w:qFormat/>
    <w:rsid w:val="00F4740C"/>
    <w:pPr>
      <w:pBdr>
        <w:bottom w:val="single" w:sz="4" w:space="1" w:color="auto"/>
      </w:pBd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JP-PORT\Documents\Crs2012-2013\MODEL-DICO\Modele-TP-XP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192794-7F4A-482B-A2DE-AABE5C074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Modele-TP-XP.dotx</Template>
  <TotalTime>28</TotalTime>
  <Pages>1</Pages>
  <Words>45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Pessoles</dc:creator>
  <cp:lastModifiedBy>PJP-PORT</cp:lastModifiedBy>
  <cp:revision>7</cp:revision>
  <cp:lastPrinted>2012-11-23T12:40:00Z</cp:lastPrinted>
  <dcterms:created xsi:type="dcterms:W3CDTF">2012-11-23T08:42:00Z</dcterms:created>
  <dcterms:modified xsi:type="dcterms:W3CDTF">2012-11-23T12:50:00Z</dcterms:modified>
</cp:coreProperties>
</file>